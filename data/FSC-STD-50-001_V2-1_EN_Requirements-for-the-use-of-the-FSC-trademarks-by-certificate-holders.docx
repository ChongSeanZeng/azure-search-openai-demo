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B0330" w14:textId="224A2EDD" w:rsidR="009C6A97" w:rsidRPr="009C6A97" w:rsidRDefault="006E73B8" w:rsidP="00FD2708">
      <w:pPr>
        <w:rPr>
          <w:rFonts w:ascii="Arial" w:hAnsi="Arial" w:cs="Arial"/>
          <w:sz w:val="22"/>
          <w:szCs w:val="22"/>
        </w:rPr>
      </w:pPr>
      <w:r>
        <w:rPr>
          <w:rFonts w:ascii="Arial" w:hAnsi="Arial" w:cs="Arial"/>
          <w:sz w:val="22"/>
          <w:szCs w:val="22"/>
        </w:rPr>
        <w:t xml:space="preserve"> </w:t>
      </w:r>
    </w:p>
    <w:p w14:paraId="426612B1" w14:textId="77777777" w:rsidR="009C6A97" w:rsidRPr="009C6A97" w:rsidRDefault="009C6A97" w:rsidP="00FD2708">
      <w:pPr>
        <w:rPr>
          <w:rFonts w:ascii="Arial" w:hAnsi="Arial" w:cs="Arial"/>
          <w:sz w:val="22"/>
          <w:szCs w:val="22"/>
        </w:rPr>
      </w:pPr>
    </w:p>
    <w:p w14:paraId="60E7EA5D" w14:textId="77777777" w:rsidR="009C6A97" w:rsidRPr="009C6A97" w:rsidRDefault="009C6A97" w:rsidP="00FD2708">
      <w:pPr>
        <w:rPr>
          <w:rFonts w:ascii="Arial" w:hAnsi="Arial" w:cs="Arial"/>
          <w:sz w:val="22"/>
          <w:szCs w:val="22"/>
        </w:rPr>
      </w:pPr>
    </w:p>
    <w:p w14:paraId="3C16D85D" w14:textId="77777777" w:rsidR="009C6A97" w:rsidRPr="009C6A97" w:rsidRDefault="009C6A97" w:rsidP="00FD2708">
      <w:pPr>
        <w:rPr>
          <w:rFonts w:ascii="Arial" w:hAnsi="Arial" w:cs="Arial"/>
          <w:sz w:val="22"/>
          <w:szCs w:val="22"/>
        </w:rPr>
      </w:pPr>
    </w:p>
    <w:p w14:paraId="537734D0" w14:textId="77777777" w:rsidR="009C6A97" w:rsidRPr="009C6A97" w:rsidRDefault="009C6A97" w:rsidP="00FD2708">
      <w:pPr>
        <w:rPr>
          <w:rFonts w:ascii="Arial" w:hAnsi="Arial" w:cs="Arial"/>
          <w:sz w:val="22"/>
          <w:szCs w:val="22"/>
        </w:rPr>
      </w:pPr>
    </w:p>
    <w:p w14:paraId="1F31DEEA" w14:textId="77777777" w:rsidR="009C6A97" w:rsidRPr="009C6A97" w:rsidRDefault="009C6A97" w:rsidP="00FD2708">
      <w:pPr>
        <w:rPr>
          <w:rFonts w:ascii="Arial" w:hAnsi="Arial" w:cs="Arial"/>
          <w:sz w:val="22"/>
          <w:szCs w:val="22"/>
        </w:rPr>
      </w:pPr>
    </w:p>
    <w:p w14:paraId="57417832" w14:textId="77777777" w:rsidR="009C6A97" w:rsidRPr="009C6A97" w:rsidRDefault="009C6A97" w:rsidP="00FD2708">
      <w:pPr>
        <w:rPr>
          <w:rFonts w:ascii="Arial" w:hAnsi="Arial" w:cs="Arial"/>
          <w:sz w:val="22"/>
          <w:szCs w:val="22"/>
        </w:rPr>
      </w:pPr>
    </w:p>
    <w:p w14:paraId="05ACF10E" w14:textId="77777777" w:rsidR="009C6A97" w:rsidRPr="009C6A97" w:rsidRDefault="009C6A97" w:rsidP="00FD2708">
      <w:pPr>
        <w:rPr>
          <w:rFonts w:ascii="Arial" w:hAnsi="Arial" w:cs="Arial"/>
          <w:sz w:val="22"/>
          <w:szCs w:val="22"/>
        </w:rPr>
      </w:pPr>
    </w:p>
    <w:p w14:paraId="56A86639" w14:textId="77777777" w:rsidR="009C6A97" w:rsidRPr="009C6A97" w:rsidRDefault="009C6A97" w:rsidP="00FD2708">
      <w:pPr>
        <w:rPr>
          <w:rFonts w:ascii="Arial" w:hAnsi="Arial" w:cs="Arial"/>
          <w:sz w:val="22"/>
          <w:szCs w:val="22"/>
        </w:rPr>
      </w:pPr>
    </w:p>
    <w:p w14:paraId="190E1676" w14:textId="77777777" w:rsidR="009C6A97" w:rsidRPr="009F3880" w:rsidRDefault="003F6672" w:rsidP="003F6672">
      <w:pPr>
        <w:jc w:val="center"/>
        <w:rPr>
          <w:rFonts w:ascii="Arial" w:hAnsi="Arial" w:cs="Arial"/>
          <w:sz w:val="22"/>
          <w:szCs w:val="22"/>
        </w:rPr>
      </w:pPr>
      <w:r w:rsidRPr="009F3880">
        <w:rPr>
          <w:rFonts w:ascii="Arial" w:hAnsi="Arial" w:cs="Arial"/>
          <w:noProof/>
          <w:sz w:val="22"/>
          <w:szCs w:val="22"/>
          <w:lang w:val="en-US" w:eastAsia="en-US"/>
        </w:rPr>
        <w:drawing>
          <wp:inline distT="0" distB="0" distL="0" distR="0" wp14:anchorId="1B677F4B" wp14:editId="6C8B2D58">
            <wp:extent cx="4329796" cy="1440000"/>
            <wp:effectExtent l="19050" t="0" r="0" b="0"/>
            <wp:docPr id="5" name="Picture 4" descr="trademark_cov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mark_cover_3.jpg"/>
                    <pic:cNvPicPr/>
                  </pic:nvPicPr>
                  <pic:blipFill>
                    <a:blip r:embed="rId11" cstate="print"/>
                    <a:stretch>
                      <a:fillRect/>
                    </a:stretch>
                  </pic:blipFill>
                  <pic:spPr>
                    <a:xfrm>
                      <a:off x="0" y="0"/>
                      <a:ext cx="4329796" cy="1440000"/>
                    </a:xfrm>
                    <a:prstGeom prst="rect">
                      <a:avLst/>
                    </a:prstGeom>
                  </pic:spPr>
                </pic:pic>
              </a:graphicData>
            </a:graphic>
          </wp:inline>
        </w:drawing>
      </w:r>
    </w:p>
    <w:p w14:paraId="4C806DAE" w14:textId="77777777" w:rsidR="009C6A97" w:rsidRPr="009F3880" w:rsidRDefault="009C6A97" w:rsidP="00FD2708">
      <w:pPr>
        <w:rPr>
          <w:rFonts w:ascii="Arial" w:hAnsi="Arial" w:cs="Arial"/>
          <w:sz w:val="22"/>
          <w:szCs w:val="22"/>
        </w:rPr>
      </w:pPr>
    </w:p>
    <w:p w14:paraId="75FC8A9E" w14:textId="77777777" w:rsidR="009C6A97" w:rsidRPr="009F3880" w:rsidRDefault="009C6A97" w:rsidP="00FD2708">
      <w:pPr>
        <w:rPr>
          <w:rFonts w:ascii="Arial" w:hAnsi="Arial" w:cs="Arial"/>
          <w:sz w:val="22"/>
          <w:szCs w:val="22"/>
        </w:rPr>
      </w:pPr>
    </w:p>
    <w:p w14:paraId="745ECA81" w14:textId="77777777" w:rsidR="009C6A97" w:rsidRPr="009F3880" w:rsidRDefault="009C6A97" w:rsidP="00FD2708">
      <w:pPr>
        <w:rPr>
          <w:rFonts w:ascii="Arial" w:hAnsi="Arial" w:cs="Arial"/>
          <w:sz w:val="22"/>
          <w:szCs w:val="22"/>
        </w:rPr>
      </w:pPr>
    </w:p>
    <w:p w14:paraId="4EBEFE2B" w14:textId="77777777" w:rsidR="009C6A97" w:rsidRPr="009F3880" w:rsidRDefault="00F56ABE" w:rsidP="00FD2708">
      <w:pPr>
        <w:rPr>
          <w:rFonts w:ascii="Arial" w:hAnsi="Arial" w:cs="Arial"/>
          <w:sz w:val="22"/>
          <w:szCs w:val="22"/>
        </w:rPr>
      </w:pPr>
      <w:r w:rsidRPr="009F3880">
        <w:rPr>
          <w:rFonts w:ascii="Arial" w:hAnsi="Arial" w:cs="Arial"/>
          <w:noProof/>
          <w:sz w:val="22"/>
          <w:szCs w:val="22"/>
          <w:lang w:val="en-US" w:eastAsia="en-US"/>
        </w:rPr>
        <mc:AlternateContent>
          <mc:Choice Requires="wps">
            <w:drawing>
              <wp:anchor distT="0" distB="0" distL="114300" distR="114300" simplePos="0" relativeHeight="251658240" behindDoc="0" locked="0" layoutInCell="1" allowOverlap="1" wp14:anchorId="325785A7" wp14:editId="73FAB62C">
                <wp:simplePos x="0" y="0"/>
                <wp:positionH relativeFrom="column">
                  <wp:posOffset>-226695</wp:posOffset>
                </wp:positionH>
                <wp:positionV relativeFrom="paragraph">
                  <wp:posOffset>88900</wp:posOffset>
                </wp:positionV>
                <wp:extent cx="5965825" cy="3512185"/>
                <wp:effectExtent l="0" t="0" r="0" b="0"/>
                <wp:wrapNone/>
                <wp:docPr id="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3512185"/>
                        </a:xfrm>
                        <a:prstGeom prst="rect">
                          <a:avLst/>
                        </a:prstGeom>
                        <a:noFill/>
                        <a:ln>
                          <a:noFill/>
                        </a:ln>
                        <a:extLst>
                          <a:ext uri="{909E8E84-426E-40dd-AFC4-6F175D3DCCD1}">
                            <a14:hiddenFill xmlns:pic="http://schemas.openxmlformats.org/drawingml/2006/picture" xmlns:ma14="http://schemas.microsoft.com/office/mac/drawingml/2011/main" xmlns="" xmlns:a14="http://schemas.microsoft.com/office/drawing/2010/main" xmlns:w="http://schemas.openxmlformats.org/wordprocessingml/2006/main" xmlns:w10="urn:schemas-microsoft-com:office:word" xmlns:v="urn:schemas-microsoft-com:vml" xmlns:o="urn:schemas-microsoft-com:office:office" xmlns:arto="http://schemas.microsoft.com/office/word/2006/arto" xmlns:mv="urn:schemas-microsoft-com:mac:vml" xmlns:mo="http://schemas.microsoft.com/office/mac/office/2008/main">
                              <a:solidFill>
                                <a:srgbClr val="000000"/>
                              </a:solidFill>
                            </a14:hiddenFill>
                          </a:ext>
                          <a:ext uri="{91240B29-F687-4f45-9708-019B960494DF}">
                            <a14:hiddenLine xmlns:pic="http://schemas.openxmlformats.org/drawingml/2006/picture" xmlns:ma14="http://schemas.microsoft.com/office/mac/drawingml/2011/main" xmlns="" xmlns:a14="http://schemas.microsoft.com/office/drawing/2010/main" xmlns:w="http://schemas.openxmlformats.org/wordprocessingml/2006/main" xmlns:w10="urn:schemas-microsoft-com:office:word" xmlns:v="urn:schemas-microsoft-com:vml" xmlns:o="urn:schemas-microsoft-com:office:office" xmlns:arto="http://schemas.microsoft.com/office/word/2006/arto" xmlns:mv="urn:schemas-microsoft-com:mac:vml" xmlns:mo="http://schemas.microsoft.com/office/mac/office/2008/main" w="9525">
                              <a:solidFill>
                                <a:srgbClr val="000000"/>
                              </a:solidFill>
                              <a:miter lim="800000"/>
                              <a:headEnd/>
                              <a:tailEnd/>
                            </a14:hiddenLine>
                          </a:ext>
                        </a:extLst>
                      </wps:spPr>
                      <wps:txbx>
                        <w:txbxContent>
                          <w:p w14:paraId="13FDE0D9" w14:textId="503C26C8" w:rsidR="003A7669" w:rsidRPr="002F2D50" w:rsidRDefault="003A7669" w:rsidP="003F6672">
                            <w:pPr>
                              <w:spacing w:line="276" w:lineRule="auto"/>
                              <w:jc w:val="center"/>
                              <w:rPr>
                                <w:rFonts w:ascii="Arial" w:hAnsi="Arial" w:cs="Arial"/>
                                <w:b/>
                                <w:bCs/>
                                <w:color w:val="000000" w:themeColor="text1"/>
                                <w:sz w:val="52"/>
                                <w:szCs w:val="52"/>
                              </w:rPr>
                            </w:pPr>
                            <w:r w:rsidRPr="002F2D50">
                              <w:rPr>
                                <w:rFonts w:ascii="Arial" w:hAnsi="Arial" w:cs="Arial"/>
                                <w:b/>
                                <w:bCs/>
                                <w:color w:val="000000" w:themeColor="text1"/>
                                <w:sz w:val="52"/>
                                <w:szCs w:val="52"/>
                              </w:rPr>
                              <w:t>Requirements for use of the FSC</w:t>
                            </w:r>
                            <w:r w:rsidRPr="002F2D50">
                              <w:rPr>
                                <w:rFonts w:ascii="Arial" w:hAnsi="Arial" w:cs="Arial"/>
                                <w:b/>
                                <w:bCs/>
                                <w:color w:val="000000" w:themeColor="text1"/>
                                <w:sz w:val="52"/>
                                <w:szCs w:val="52"/>
                                <w:vertAlign w:val="superscript"/>
                              </w:rPr>
                              <w:t>®</w:t>
                            </w:r>
                            <w:r w:rsidRPr="002F2D50">
                              <w:rPr>
                                <w:rFonts w:ascii="Arial" w:hAnsi="Arial" w:cs="Arial"/>
                                <w:b/>
                                <w:bCs/>
                                <w:color w:val="000000" w:themeColor="text1"/>
                                <w:sz w:val="52"/>
                                <w:szCs w:val="52"/>
                              </w:rPr>
                              <w:t xml:space="preserve"> trademarks by certificate holders</w:t>
                            </w:r>
                          </w:p>
                          <w:p w14:paraId="0DA7A02E" w14:textId="77777777" w:rsidR="003A7669" w:rsidRPr="002F2D50" w:rsidRDefault="003A7669" w:rsidP="003F6672">
                            <w:pPr>
                              <w:spacing w:line="276" w:lineRule="auto"/>
                              <w:jc w:val="center"/>
                              <w:rPr>
                                <w:rStyle w:val="FSCSubHeadline"/>
                                <w:rFonts w:cs="Arial"/>
                                <w:color w:val="000000" w:themeColor="text1"/>
                                <w:sz w:val="16"/>
                                <w:szCs w:val="16"/>
                              </w:rPr>
                            </w:pPr>
                          </w:p>
                          <w:p w14:paraId="32AFE46C" w14:textId="72C3FC37" w:rsidR="003A7669" w:rsidRPr="00F316D4" w:rsidRDefault="003A7669" w:rsidP="003F6672">
                            <w:pPr>
                              <w:spacing w:line="276" w:lineRule="auto"/>
                              <w:jc w:val="center"/>
                              <w:rPr>
                                <w:rFonts w:ascii="Arial" w:hAnsi="Arial" w:cs="Arial"/>
                                <w:color w:val="000000" w:themeColor="text1"/>
                                <w:sz w:val="40"/>
                                <w:szCs w:val="40"/>
                                <w:lang w:val="en-US"/>
                              </w:rPr>
                            </w:pPr>
                            <w:r w:rsidRPr="00F316D4">
                              <w:rPr>
                                <w:rFonts w:ascii="Arial" w:hAnsi="Arial" w:cs="Arial"/>
                                <w:color w:val="000000" w:themeColor="text1"/>
                                <w:sz w:val="40"/>
                                <w:szCs w:val="40"/>
                                <w:lang w:val="en-US"/>
                              </w:rPr>
                              <w:t>FSC-STD-50-001 V2-</w:t>
                            </w:r>
                            <w:r>
                              <w:rPr>
                                <w:rFonts w:ascii="Arial" w:hAnsi="Arial" w:cs="Arial"/>
                                <w:color w:val="000000" w:themeColor="text1"/>
                                <w:sz w:val="40"/>
                                <w:szCs w:val="40"/>
                                <w:lang w:val="en-US"/>
                              </w:rPr>
                              <w:t>1</w:t>
                            </w:r>
                            <w:r w:rsidRPr="00F316D4">
                              <w:rPr>
                                <w:rFonts w:ascii="Arial" w:hAnsi="Arial" w:cs="Arial"/>
                                <w:color w:val="000000" w:themeColor="text1"/>
                                <w:sz w:val="40"/>
                                <w:szCs w:val="40"/>
                                <w:lang w:val="en-US"/>
                              </w:rPr>
                              <w:t xml:space="preserve"> </w:t>
                            </w:r>
                          </w:p>
                          <w:p w14:paraId="20DAD296" w14:textId="77777777" w:rsidR="003A7669" w:rsidRPr="00F316D4" w:rsidRDefault="003A7669" w:rsidP="003F6672">
                            <w:pPr>
                              <w:spacing w:line="276" w:lineRule="auto"/>
                              <w:jc w:val="center"/>
                              <w:rPr>
                                <w:rFonts w:ascii="Arial" w:hAnsi="Arial" w:cs="Arial"/>
                                <w:color w:val="000000" w:themeColor="text1"/>
                                <w:sz w:val="40"/>
                                <w:szCs w:val="40"/>
                                <w:lang w:val="en-US"/>
                              </w:rPr>
                            </w:pPr>
                          </w:p>
                          <w:p w14:paraId="05CD85AF" w14:textId="77777777" w:rsidR="003A7669" w:rsidRPr="00F316D4" w:rsidRDefault="003A7669" w:rsidP="003F6672">
                            <w:pPr>
                              <w:spacing w:line="276" w:lineRule="auto"/>
                              <w:jc w:val="center"/>
                              <w:rPr>
                                <w:rFonts w:ascii="Arial" w:hAnsi="Arial" w:cs="Arial"/>
                                <w:color w:val="000000" w:themeColor="text1"/>
                                <w:sz w:val="40"/>
                                <w:szCs w:val="40"/>
                                <w:lang w:val="en-US"/>
                              </w:rPr>
                            </w:pPr>
                          </w:p>
                          <w:p w14:paraId="55DFA88D" w14:textId="77777777" w:rsidR="003A7669" w:rsidRPr="00F316D4" w:rsidRDefault="003A7669" w:rsidP="003F6672">
                            <w:pPr>
                              <w:spacing w:line="276" w:lineRule="auto"/>
                              <w:jc w:val="center"/>
                              <w:rPr>
                                <w:rStyle w:val="FSCSubHeadline"/>
                                <w:rFonts w:cs="Arial"/>
                                <w:color w:val="000000" w:themeColor="text1"/>
                                <w:sz w:val="40"/>
                                <w:lang w:val="en-US"/>
                              </w:rPr>
                            </w:pPr>
                          </w:p>
                          <w:p w14:paraId="0051FCB2" w14:textId="77777777" w:rsidR="003A7669" w:rsidRPr="00F316D4" w:rsidRDefault="003A7669" w:rsidP="003F6672">
                            <w:pPr>
                              <w:jc w:val="center"/>
                              <w:rPr>
                                <w:lang w:val="en-US"/>
                              </w:rPr>
                            </w:pPr>
                          </w:p>
                          <w:p w14:paraId="6457F97A" w14:textId="77777777" w:rsidR="003A7669" w:rsidRPr="00F316D4" w:rsidRDefault="003A7669" w:rsidP="003F6672">
                            <w:pPr>
                              <w:jc w:val="center"/>
                              <w:rPr>
                                <w:lang w:val="en-US"/>
                              </w:rPr>
                            </w:pPr>
                          </w:p>
                          <w:p w14:paraId="3E498B9A" w14:textId="77777777" w:rsidR="003A7669" w:rsidRPr="00F316D4" w:rsidRDefault="003A7669" w:rsidP="003F6672">
                            <w:pPr>
                              <w:jc w:val="center"/>
                              <w:rPr>
                                <w:lang w:val="en-US"/>
                              </w:rPr>
                            </w:pP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xmlns:ma14="http://schemas.microsoft.com/office/mac/drawingml/2011/main" xmlns:a14="http://schemas.microsoft.com/office/drawing/2010/main" xmlns:pic="http://schemas.openxmlformats.org/drawingml/2006/picture" xmlns:a="http://schemas.openxmlformats.org/drawingml/2006/main">
            <w:pict w14:anchorId="029CDE71">
              <v:shapetype id="_x0000_t202" coordsize="21600,21600" o:spt="202" path="m,l,21600r21600,l21600,xe" w14:anchorId="325785A7">
                <v:stroke joinstyle="miter"/>
                <v:path gradientshapeok="t" o:connecttype="rect"/>
              </v:shapetype>
              <v:shape id="Text Box 13" style="position:absolute;margin-left:-17.85pt;margin-top:7pt;width:469.75pt;height:27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">
                <v:textbox inset="7.5mm,7.5mm,9.5mm">
                  <w:txbxContent>
                    <w:p w:rsidRPr="002F2D50" w:rsidR="003A7669" w:rsidP="003F6672" w:rsidRDefault="003A7669" w14:paraId="25E39440" w14:textId="503C26C8">
                      <w:pPr>
                        <w:spacing w:line="276" w:lineRule="auto"/>
                        <w:jc w:val="center"/>
                        <w:rPr>
                          <w:rFonts w:ascii="Arial" w:hAnsi="Arial" w:cs="Arial"/>
                          <w:b/>
                          <w:bCs/>
                          <w:color w:val="000000" w:themeColor="text1"/>
                          <w:sz w:val="52"/>
                          <w:szCs w:val="52"/>
                        </w:rPr>
                      </w:pPr>
                      <w:r w:rsidRPr="002F2D50">
                        <w:rPr>
                          <w:rFonts w:ascii="Arial" w:hAnsi="Arial" w:cs="Arial"/>
                          <w:b/>
                          <w:bCs/>
                          <w:color w:val="000000" w:themeColor="text1"/>
                          <w:sz w:val="52"/>
                          <w:szCs w:val="52"/>
                        </w:rPr>
                        <w:t>Requirements for use of the FSC</w:t>
                      </w:r>
                      <w:r w:rsidRPr="002F2D50">
                        <w:rPr>
                          <w:rFonts w:ascii="Arial" w:hAnsi="Arial" w:cs="Arial"/>
                          <w:b/>
                          <w:bCs/>
                          <w:color w:val="000000" w:themeColor="text1"/>
                          <w:sz w:val="52"/>
                          <w:szCs w:val="52"/>
                          <w:vertAlign w:val="superscript"/>
                        </w:rPr>
                        <w:t>®</w:t>
                      </w:r>
                      <w:r w:rsidRPr="002F2D50">
                        <w:rPr>
                          <w:rFonts w:ascii="Arial" w:hAnsi="Arial" w:cs="Arial"/>
                          <w:b/>
                          <w:bCs/>
                          <w:color w:val="000000" w:themeColor="text1"/>
                          <w:sz w:val="52"/>
                          <w:szCs w:val="52"/>
                        </w:rPr>
                        <w:t xml:space="preserve"> trademarks by certificate holders</w:t>
                      </w:r>
                    </w:p>
                    <w:p w:rsidRPr="002F2D50" w:rsidR="003A7669" w:rsidP="003F6672" w:rsidRDefault="003A7669" w14:paraId="672A6659" w14:textId="77777777">
                      <w:pPr>
                        <w:spacing w:line="276" w:lineRule="auto"/>
                        <w:jc w:val="center"/>
                        <w:rPr>
                          <w:rStyle w:val="FSCSubHeadline"/>
                          <w:rFonts w:cs="Arial"/>
                          <w:color w:val="000000" w:themeColor="text1"/>
                          <w:sz w:val="16"/>
                          <w:szCs w:val="16"/>
                        </w:rPr>
                      </w:pPr>
                    </w:p>
                    <w:p w:rsidRPr="00F316D4" w:rsidR="003A7669" w:rsidP="003F6672" w:rsidRDefault="003A7669" w14:paraId="2B820585" w14:textId="72C3FC37">
                      <w:pPr>
                        <w:spacing w:line="276" w:lineRule="auto"/>
                        <w:jc w:val="center"/>
                        <w:rPr>
                          <w:rFonts w:ascii="Arial" w:hAnsi="Arial" w:cs="Arial"/>
                          <w:color w:val="000000" w:themeColor="text1"/>
                          <w:sz w:val="40"/>
                          <w:szCs w:val="40"/>
                          <w:lang w:val="en-US"/>
                        </w:rPr>
                      </w:pPr>
                      <w:r w:rsidRPr="00F316D4">
                        <w:rPr>
                          <w:rFonts w:ascii="Arial" w:hAnsi="Arial" w:cs="Arial"/>
                          <w:color w:val="000000" w:themeColor="text1"/>
                          <w:sz w:val="40"/>
                          <w:szCs w:val="40"/>
                          <w:lang w:val="en-US"/>
                        </w:rPr>
                        <w:t>FSC-STD-50-001 V2-</w:t>
                      </w:r>
                      <w:r>
                        <w:rPr>
                          <w:rFonts w:ascii="Arial" w:hAnsi="Arial" w:cs="Arial"/>
                          <w:color w:val="000000" w:themeColor="text1"/>
                          <w:sz w:val="40"/>
                          <w:szCs w:val="40"/>
                          <w:lang w:val="en-US"/>
                        </w:rPr>
                        <w:t>1</w:t>
                      </w:r>
                      <w:r w:rsidRPr="00F316D4">
                        <w:rPr>
                          <w:rFonts w:ascii="Arial" w:hAnsi="Arial" w:cs="Arial"/>
                          <w:color w:val="000000" w:themeColor="text1"/>
                          <w:sz w:val="40"/>
                          <w:szCs w:val="40"/>
                          <w:lang w:val="en-US"/>
                        </w:rPr>
                        <w:t xml:space="preserve"> </w:t>
                      </w:r>
                    </w:p>
                    <w:p w:rsidRPr="00F316D4" w:rsidR="003A7669" w:rsidP="003F6672" w:rsidRDefault="003A7669" w14:paraId="0A37501D" w14:textId="77777777">
                      <w:pPr>
                        <w:spacing w:line="276" w:lineRule="auto"/>
                        <w:jc w:val="center"/>
                        <w:rPr>
                          <w:rFonts w:ascii="Arial" w:hAnsi="Arial" w:cs="Arial"/>
                          <w:color w:val="000000" w:themeColor="text1"/>
                          <w:sz w:val="40"/>
                          <w:szCs w:val="40"/>
                          <w:lang w:val="en-US"/>
                        </w:rPr>
                      </w:pPr>
                    </w:p>
                    <w:p w:rsidRPr="00F316D4" w:rsidR="003A7669" w:rsidP="003F6672" w:rsidRDefault="003A7669" w14:paraId="5DAB6C7B" w14:textId="77777777">
                      <w:pPr>
                        <w:spacing w:line="276" w:lineRule="auto"/>
                        <w:jc w:val="center"/>
                        <w:rPr>
                          <w:rFonts w:ascii="Arial" w:hAnsi="Arial" w:cs="Arial"/>
                          <w:color w:val="000000" w:themeColor="text1"/>
                          <w:sz w:val="40"/>
                          <w:szCs w:val="40"/>
                          <w:lang w:val="en-US"/>
                        </w:rPr>
                      </w:pPr>
                    </w:p>
                    <w:p w:rsidRPr="00F316D4" w:rsidR="003A7669" w:rsidP="003F6672" w:rsidRDefault="003A7669" w14:paraId="02EB378F" w14:textId="77777777">
                      <w:pPr>
                        <w:spacing w:line="276" w:lineRule="auto"/>
                        <w:jc w:val="center"/>
                        <w:rPr>
                          <w:rStyle w:val="FSCSubHeadline"/>
                          <w:rFonts w:cs="Arial"/>
                          <w:color w:val="000000" w:themeColor="text1"/>
                          <w:sz w:val="40"/>
                          <w:lang w:val="en-US"/>
                        </w:rPr>
                      </w:pPr>
                    </w:p>
                    <w:p w:rsidRPr="00F316D4" w:rsidR="003A7669" w:rsidP="003F6672" w:rsidRDefault="003A7669" w14:paraId="6A05A809" w14:textId="77777777">
                      <w:pPr>
                        <w:jc w:val="center"/>
                        <w:rPr>
                          <w:lang w:val="en-US"/>
                        </w:rPr>
                      </w:pPr>
                    </w:p>
                    <w:p w:rsidRPr="00F316D4" w:rsidR="003A7669" w:rsidP="003F6672" w:rsidRDefault="003A7669" w14:paraId="5A39BBE3" w14:textId="77777777">
                      <w:pPr>
                        <w:jc w:val="center"/>
                        <w:rPr>
                          <w:lang w:val="en-US"/>
                        </w:rPr>
                      </w:pPr>
                    </w:p>
                    <w:p w:rsidRPr="00F316D4" w:rsidR="003A7669" w:rsidP="003F6672" w:rsidRDefault="003A7669" w14:paraId="41C8F396" w14:textId="77777777">
                      <w:pPr>
                        <w:jc w:val="center"/>
                        <w:rPr>
                          <w:lang w:val="en-US"/>
                        </w:rPr>
                      </w:pPr>
                    </w:p>
                  </w:txbxContent>
                </v:textbox>
              </v:shape>
            </w:pict>
          </mc:Fallback>
        </mc:AlternateContent>
      </w:r>
    </w:p>
    <w:p w14:paraId="102995A9" w14:textId="77777777" w:rsidR="009C6A97" w:rsidRPr="009F3880" w:rsidRDefault="009C6A97" w:rsidP="00FD2708">
      <w:pPr>
        <w:rPr>
          <w:rFonts w:ascii="Arial" w:hAnsi="Arial" w:cs="Arial"/>
          <w:sz w:val="22"/>
          <w:szCs w:val="22"/>
        </w:rPr>
      </w:pPr>
    </w:p>
    <w:p w14:paraId="265F264C" w14:textId="77777777" w:rsidR="009C6A97" w:rsidRPr="009F3880" w:rsidRDefault="009C6A97" w:rsidP="00FD2708">
      <w:pPr>
        <w:rPr>
          <w:rFonts w:ascii="Arial" w:hAnsi="Arial" w:cs="Arial"/>
          <w:sz w:val="22"/>
          <w:szCs w:val="22"/>
        </w:rPr>
      </w:pPr>
    </w:p>
    <w:p w14:paraId="2B4D0A67" w14:textId="77777777" w:rsidR="009C6A97" w:rsidRPr="009F3880" w:rsidRDefault="009C6A97" w:rsidP="00FD2708">
      <w:pPr>
        <w:rPr>
          <w:rFonts w:ascii="Arial" w:hAnsi="Arial" w:cs="Arial"/>
          <w:sz w:val="22"/>
          <w:szCs w:val="22"/>
        </w:rPr>
      </w:pPr>
    </w:p>
    <w:p w14:paraId="4594CE42" w14:textId="77777777" w:rsidR="009C6A97" w:rsidRPr="009F3880" w:rsidRDefault="009C6A97" w:rsidP="00FD2708">
      <w:pPr>
        <w:rPr>
          <w:rFonts w:ascii="Arial" w:hAnsi="Arial" w:cs="Arial"/>
          <w:sz w:val="22"/>
          <w:szCs w:val="22"/>
        </w:rPr>
      </w:pPr>
    </w:p>
    <w:p w14:paraId="78B9A6B2" w14:textId="77777777" w:rsidR="009C6A97" w:rsidRPr="009F3880" w:rsidRDefault="009C6A97" w:rsidP="00FD2708">
      <w:pPr>
        <w:rPr>
          <w:rFonts w:ascii="Arial" w:hAnsi="Arial" w:cs="Arial"/>
          <w:sz w:val="22"/>
          <w:szCs w:val="22"/>
        </w:rPr>
      </w:pPr>
    </w:p>
    <w:p w14:paraId="053CEA03" w14:textId="77777777" w:rsidR="009C6A97" w:rsidRPr="009F3880" w:rsidRDefault="009C6A97" w:rsidP="00FD2708">
      <w:pPr>
        <w:rPr>
          <w:rFonts w:ascii="Arial" w:hAnsi="Arial" w:cs="Arial"/>
          <w:sz w:val="22"/>
          <w:szCs w:val="22"/>
        </w:rPr>
      </w:pPr>
    </w:p>
    <w:p w14:paraId="0CEA2592" w14:textId="77777777" w:rsidR="009C6A97" w:rsidRPr="009F3880" w:rsidRDefault="009C6A97" w:rsidP="00FD2708">
      <w:pPr>
        <w:rPr>
          <w:rFonts w:ascii="Arial" w:hAnsi="Arial" w:cs="Arial"/>
          <w:sz w:val="22"/>
          <w:szCs w:val="22"/>
        </w:rPr>
      </w:pPr>
    </w:p>
    <w:p w14:paraId="0DB01986" w14:textId="77777777" w:rsidR="009C6A97" w:rsidRPr="009F3880" w:rsidRDefault="009C6A97" w:rsidP="00FD2708">
      <w:pPr>
        <w:rPr>
          <w:rFonts w:ascii="Arial" w:hAnsi="Arial" w:cs="Arial"/>
          <w:sz w:val="22"/>
          <w:szCs w:val="22"/>
        </w:rPr>
      </w:pPr>
    </w:p>
    <w:p w14:paraId="37CFE819" w14:textId="77777777" w:rsidR="009C6A97" w:rsidRPr="009F3880" w:rsidRDefault="009C6A97" w:rsidP="00FD2708">
      <w:pPr>
        <w:rPr>
          <w:rFonts w:ascii="Arial" w:hAnsi="Arial" w:cs="Arial"/>
          <w:sz w:val="22"/>
          <w:szCs w:val="22"/>
        </w:rPr>
      </w:pPr>
    </w:p>
    <w:p w14:paraId="3E07C652" w14:textId="77777777" w:rsidR="009C6A97" w:rsidRPr="009F3880" w:rsidRDefault="009C6A97" w:rsidP="00FD2708">
      <w:pPr>
        <w:rPr>
          <w:rFonts w:ascii="Arial" w:hAnsi="Arial" w:cs="Arial"/>
          <w:sz w:val="22"/>
          <w:szCs w:val="22"/>
        </w:rPr>
      </w:pPr>
    </w:p>
    <w:p w14:paraId="4B501D51" w14:textId="77777777" w:rsidR="009C6A97" w:rsidRPr="009F3880" w:rsidRDefault="009C6A97" w:rsidP="00FD2708">
      <w:pPr>
        <w:rPr>
          <w:rFonts w:ascii="Arial" w:hAnsi="Arial" w:cs="Arial"/>
          <w:sz w:val="22"/>
          <w:szCs w:val="22"/>
        </w:rPr>
      </w:pPr>
    </w:p>
    <w:p w14:paraId="5B818AFC" w14:textId="77777777" w:rsidR="009C6A97" w:rsidRPr="009F3880" w:rsidRDefault="009C6A97" w:rsidP="00FD2708">
      <w:pPr>
        <w:rPr>
          <w:rFonts w:ascii="Arial" w:hAnsi="Arial" w:cs="Arial"/>
          <w:sz w:val="22"/>
          <w:szCs w:val="22"/>
        </w:rPr>
      </w:pPr>
    </w:p>
    <w:p w14:paraId="13BDC83B" w14:textId="77777777" w:rsidR="009C6A97" w:rsidRPr="009F3880" w:rsidRDefault="009C6A97" w:rsidP="00FD2708">
      <w:pPr>
        <w:rPr>
          <w:rFonts w:ascii="Arial" w:hAnsi="Arial" w:cs="Arial"/>
          <w:sz w:val="22"/>
          <w:szCs w:val="22"/>
        </w:rPr>
      </w:pPr>
    </w:p>
    <w:p w14:paraId="72B73B60" w14:textId="77777777" w:rsidR="009C6A97" w:rsidRPr="009F3880" w:rsidRDefault="009C6A97" w:rsidP="00FD2708">
      <w:pPr>
        <w:rPr>
          <w:rFonts w:ascii="Arial" w:hAnsi="Arial" w:cs="Arial"/>
          <w:sz w:val="22"/>
          <w:szCs w:val="22"/>
        </w:rPr>
      </w:pPr>
    </w:p>
    <w:p w14:paraId="7A6DB7B3" w14:textId="77777777" w:rsidR="009C6A97" w:rsidRPr="009F3880" w:rsidRDefault="009C6A97" w:rsidP="00FD2708">
      <w:pPr>
        <w:rPr>
          <w:rFonts w:ascii="Arial" w:hAnsi="Arial" w:cs="Arial"/>
          <w:sz w:val="22"/>
          <w:szCs w:val="22"/>
        </w:rPr>
      </w:pPr>
    </w:p>
    <w:p w14:paraId="5E2D4889" w14:textId="77777777" w:rsidR="009C6A97" w:rsidRPr="009F3880" w:rsidRDefault="009C6A97" w:rsidP="00FD2708">
      <w:pPr>
        <w:rPr>
          <w:rFonts w:ascii="Arial" w:hAnsi="Arial" w:cs="Arial"/>
          <w:sz w:val="22"/>
          <w:szCs w:val="22"/>
        </w:rPr>
      </w:pPr>
    </w:p>
    <w:p w14:paraId="0A448903" w14:textId="77777777" w:rsidR="009C6A97" w:rsidRPr="009F3880" w:rsidRDefault="009C6A97" w:rsidP="00FD2708">
      <w:pPr>
        <w:rPr>
          <w:rFonts w:ascii="Arial" w:hAnsi="Arial" w:cs="Arial"/>
          <w:sz w:val="22"/>
          <w:szCs w:val="22"/>
        </w:rPr>
      </w:pPr>
    </w:p>
    <w:p w14:paraId="0248F862" w14:textId="77777777" w:rsidR="009C6A97" w:rsidRPr="009F3880" w:rsidRDefault="009C6A97" w:rsidP="00FD2708">
      <w:pPr>
        <w:rPr>
          <w:rFonts w:ascii="Arial" w:hAnsi="Arial" w:cs="Arial"/>
          <w:sz w:val="22"/>
          <w:szCs w:val="22"/>
        </w:rPr>
      </w:pPr>
    </w:p>
    <w:p w14:paraId="446D753C" w14:textId="77777777" w:rsidR="009C6A97" w:rsidRPr="009F3880" w:rsidRDefault="009C6A97" w:rsidP="00FD2708">
      <w:pPr>
        <w:rPr>
          <w:rFonts w:ascii="Arial" w:hAnsi="Arial" w:cs="Arial"/>
          <w:sz w:val="22"/>
          <w:szCs w:val="22"/>
        </w:rPr>
      </w:pPr>
    </w:p>
    <w:p w14:paraId="36374A07" w14:textId="77777777" w:rsidR="009C6A97" w:rsidRPr="009F3880" w:rsidRDefault="009C6A97" w:rsidP="00FD2708">
      <w:pPr>
        <w:rPr>
          <w:rFonts w:ascii="Arial" w:hAnsi="Arial" w:cs="Arial"/>
          <w:color w:val="FF0000"/>
          <w:sz w:val="22"/>
          <w:szCs w:val="22"/>
        </w:rPr>
      </w:pPr>
    </w:p>
    <w:p w14:paraId="021FC71D" w14:textId="77777777" w:rsidR="009C6A97" w:rsidRPr="009F3880" w:rsidRDefault="009C6A97" w:rsidP="00FD2708">
      <w:pPr>
        <w:rPr>
          <w:rFonts w:ascii="Arial" w:hAnsi="Arial" w:cs="Arial"/>
          <w:sz w:val="22"/>
          <w:szCs w:val="22"/>
        </w:rPr>
      </w:pPr>
    </w:p>
    <w:p w14:paraId="18264B7A" w14:textId="77777777" w:rsidR="009C6A97" w:rsidRPr="009F3880" w:rsidRDefault="009C6A97" w:rsidP="00FD2708">
      <w:pPr>
        <w:rPr>
          <w:rFonts w:ascii="Arial" w:hAnsi="Arial" w:cs="Arial"/>
          <w:sz w:val="22"/>
          <w:szCs w:val="22"/>
        </w:rPr>
      </w:pPr>
    </w:p>
    <w:p w14:paraId="102A33AF" w14:textId="77777777" w:rsidR="009C6A97" w:rsidRPr="009F3880" w:rsidRDefault="009C6A97" w:rsidP="00FD2708">
      <w:pPr>
        <w:rPr>
          <w:rFonts w:ascii="Arial" w:hAnsi="Arial" w:cs="Arial"/>
          <w:sz w:val="22"/>
          <w:szCs w:val="22"/>
        </w:rPr>
      </w:pPr>
    </w:p>
    <w:p w14:paraId="3E0D7912" w14:textId="77777777" w:rsidR="009C6A97" w:rsidRPr="009F3880" w:rsidRDefault="009C6A97" w:rsidP="00FD2708">
      <w:pPr>
        <w:rPr>
          <w:rFonts w:ascii="Arial" w:hAnsi="Arial" w:cs="Arial"/>
          <w:sz w:val="22"/>
          <w:szCs w:val="22"/>
        </w:rPr>
      </w:pPr>
    </w:p>
    <w:p w14:paraId="25EA7FBB" w14:textId="77777777" w:rsidR="009C6A97" w:rsidRPr="009F3880" w:rsidRDefault="009C6A97" w:rsidP="00FD2708">
      <w:pPr>
        <w:rPr>
          <w:rFonts w:ascii="Arial" w:hAnsi="Arial" w:cs="Arial"/>
          <w:sz w:val="22"/>
          <w:szCs w:val="22"/>
        </w:rPr>
      </w:pPr>
    </w:p>
    <w:p w14:paraId="3032FAC2" w14:textId="77777777" w:rsidR="009C6A97" w:rsidRPr="009F3880" w:rsidRDefault="009C6A97">
      <w:pPr>
        <w:rPr>
          <w:rFonts w:ascii="Arial" w:hAnsi="Arial" w:cs="Arial"/>
          <w:sz w:val="22"/>
          <w:szCs w:val="22"/>
        </w:rPr>
      </w:pPr>
    </w:p>
    <w:p w14:paraId="2ECAA571" w14:textId="77777777" w:rsidR="009C6A97" w:rsidRPr="009F3880" w:rsidRDefault="009C6A97">
      <w:pPr>
        <w:rPr>
          <w:rFonts w:ascii="Arial" w:hAnsi="Arial" w:cs="Arial"/>
          <w:sz w:val="22"/>
          <w:szCs w:val="22"/>
        </w:rPr>
      </w:pPr>
    </w:p>
    <w:p w14:paraId="2F39A609" w14:textId="77777777" w:rsidR="009C6A97" w:rsidRPr="009F3880" w:rsidRDefault="009C6A97">
      <w:pPr>
        <w:rPr>
          <w:rFonts w:ascii="Arial" w:hAnsi="Arial" w:cs="Arial"/>
          <w:sz w:val="22"/>
          <w:szCs w:val="22"/>
        </w:rPr>
      </w:pPr>
    </w:p>
    <w:p w14:paraId="069D37DE" w14:textId="77777777" w:rsidR="009C6A97" w:rsidRPr="009F3880" w:rsidRDefault="001615C4">
      <w:pPr>
        <w:rPr>
          <w:rFonts w:ascii="Arial" w:hAnsi="Arial" w:cs="Arial"/>
          <w:sz w:val="22"/>
          <w:szCs w:val="22"/>
        </w:rPr>
      </w:pPr>
      <w:r w:rsidRPr="009F3880">
        <w:rPr>
          <w:rFonts w:ascii="Arial" w:hAnsi="Arial" w:cs="Arial"/>
          <w:sz w:val="22"/>
          <w:szCs w:val="22"/>
        </w:rPr>
        <w:br w:type="page"/>
      </w:r>
    </w:p>
    <w:p w14:paraId="5874F752" w14:textId="77777777" w:rsidR="009C6A97" w:rsidRPr="009F3880" w:rsidRDefault="009C6A97" w:rsidP="00FD2708">
      <w:pPr>
        <w:rPr>
          <w:rFonts w:ascii="Arial" w:hAnsi="Arial" w:cs="Arial"/>
          <w:sz w:val="22"/>
          <w:szCs w:val="22"/>
        </w:rPr>
      </w:pPr>
    </w:p>
    <w:p w14:paraId="3DC2DC00" w14:textId="77777777" w:rsidR="00A47837" w:rsidRPr="009F3880" w:rsidRDefault="00A47837" w:rsidP="00FD2708">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2"/>
        <w:gridCol w:w="630"/>
        <w:gridCol w:w="5443"/>
      </w:tblGrid>
      <w:tr w:rsidR="00647BD2" w:rsidRPr="009F3880" w14:paraId="57AAEB6E" w14:textId="77777777" w:rsidTr="00FC409D">
        <w:tc>
          <w:tcPr>
            <w:tcW w:w="2982" w:type="dxa"/>
          </w:tcPr>
          <w:p w14:paraId="456D3AE0" w14:textId="77777777" w:rsidR="009C6A97" w:rsidRPr="009F3880" w:rsidRDefault="00647BD2" w:rsidP="00AA2EA3">
            <w:pPr>
              <w:rPr>
                <w:rFonts w:ascii="Arial" w:hAnsi="Arial" w:cs="Arial"/>
                <w:b/>
                <w:sz w:val="22"/>
                <w:szCs w:val="22"/>
              </w:rPr>
            </w:pPr>
            <w:r w:rsidRPr="009F3880">
              <w:rPr>
                <w:rFonts w:ascii="Arial" w:hAnsi="Arial" w:cs="Arial"/>
                <w:b/>
                <w:sz w:val="22"/>
                <w:szCs w:val="22"/>
              </w:rPr>
              <w:t>Title:</w:t>
            </w:r>
          </w:p>
          <w:p w14:paraId="0A788695" w14:textId="77777777" w:rsidR="009C6A97" w:rsidRPr="009F3880" w:rsidRDefault="009C6A97" w:rsidP="00AA2EA3">
            <w:pPr>
              <w:rPr>
                <w:rFonts w:ascii="Arial" w:hAnsi="Arial" w:cs="Arial"/>
                <w:b/>
                <w:sz w:val="22"/>
                <w:szCs w:val="22"/>
              </w:rPr>
            </w:pPr>
          </w:p>
          <w:p w14:paraId="693E5355" w14:textId="77777777" w:rsidR="00647BD2" w:rsidRPr="009F3880" w:rsidRDefault="00647BD2" w:rsidP="00AA2EA3">
            <w:pPr>
              <w:rPr>
                <w:rFonts w:ascii="Arial" w:hAnsi="Arial" w:cs="Arial"/>
                <w:b/>
                <w:sz w:val="22"/>
                <w:szCs w:val="22"/>
              </w:rPr>
            </w:pPr>
          </w:p>
        </w:tc>
        <w:tc>
          <w:tcPr>
            <w:tcW w:w="6073" w:type="dxa"/>
            <w:gridSpan w:val="2"/>
          </w:tcPr>
          <w:p w14:paraId="170FE402" w14:textId="5A97BF12" w:rsidR="00647BD2" w:rsidRPr="009F3880" w:rsidRDefault="00647BD2" w:rsidP="00AA2EA3">
            <w:pPr>
              <w:rPr>
                <w:rFonts w:ascii="Arial" w:hAnsi="Arial" w:cs="Arial"/>
                <w:sz w:val="22"/>
                <w:szCs w:val="22"/>
              </w:rPr>
            </w:pPr>
            <w:r w:rsidRPr="009F3880">
              <w:rPr>
                <w:rFonts w:ascii="Arial" w:hAnsi="Arial" w:cs="Arial"/>
                <w:sz w:val="22"/>
                <w:szCs w:val="22"/>
              </w:rPr>
              <w:t xml:space="preserve">Requirements for use of </w:t>
            </w:r>
            <w:r w:rsidR="009C6A97" w:rsidRPr="009F3880">
              <w:rPr>
                <w:rFonts w:ascii="Arial" w:hAnsi="Arial" w:cs="Arial"/>
                <w:sz w:val="22"/>
                <w:szCs w:val="22"/>
              </w:rPr>
              <w:t>the FSC</w:t>
            </w:r>
            <w:r w:rsidR="008154BA" w:rsidRPr="009F3880">
              <w:rPr>
                <w:rFonts w:ascii="Arial" w:hAnsi="Arial" w:cs="Arial"/>
                <w:b/>
                <w:bCs/>
                <w:sz w:val="22"/>
                <w:szCs w:val="22"/>
                <w:vertAlign w:val="superscript"/>
              </w:rPr>
              <w:t>®</w:t>
            </w:r>
            <w:r w:rsidRPr="009F3880">
              <w:rPr>
                <w:rFonts w:ascii="Arial" w:hAnsi="Arial" w:cs="Arial"/>
                <w:sz w:val="22"/>
                <w:szCs w:val="22"/>
              </w:rPr>
              <w:t xml:space="preserve"> trademarks by </w:t>
            </w:r>
            <w:r w:rsidR="00EF0E0C" w:rsidRPr="009F3880">
              <w:rPr>
                <w:rFonts w:ascii="Arial" w:hAnsi="Arial" w:cs="Arial"/>
                <w:sz w:val="22"/>
                <w:szCs w:val="22"/>
              </w:rPr>
              <w:t>certificate holder</w:t>
            </w:r>
            <w:r w:rsidRPr="009F3880">
              <w:rPr>
                <w:rFonts w:ascii="Arial" w:hAnsi="Arial" w:cs="Arial"/>
                <w:sz w:val="22"/>
                <w:szCs w:val="22"/>
              </w:rPr>
              <w:t>s</w:t>
            </w:r>
          </w:p>
        </w:tc>
      </w:tr>
      <w:tr w:rsidR="00647BD2" w:rsidRPr="009F3880" w14:paraId="15859E25" w14:textId="77777777" w:rsidTr="00FC409D">
        <w:tc>
          <w:tcPr>
            <w:tcW w:w="2982" w:type="dxa"/>
          </w:tcPr>
          <w:p w14:paraId="5A4B2C64" w14:textId="77777777" w:rsidR="009C6A97" w:rsidRPr="009F3880" w:rsidRDefault="00647BD2" w:rsidP="00AA2EA3">
            <w:pPr>
              <w:rPr>
                <w:rFonts w:ascii="Arial" w:hAnsi="Arial" w:cs="Arial"/>
                <w:b/>
                <w:sz w:val="22"/>
                <w:szCs w:val="22"/>
              </w:rPr>
            </w:pPr>
            <w:r w:rsidRPr="009F3880">
              <w:rPr>
                <w:rFonts w:ascii="Arial" w:hAnsi="Arial" w:cs="Arial"/>
                <w:b/>
                <w:sz w:val="22"/>
                <w:szCs w:val="22"/>
              </w:rPr>
              <w:t>Document code:</w:t>
            </w:r>
          </w:p>
          <w:p w14:paraId="29AFC7CF" w14:textId="4CCFC87C" w:rsidR="00647BD2" w:rsidRPr="009F3880" w:rsidRDefault="00647BD2" w:rsidP="00886B16">
            <w:pPr>
              <w:rPr>
                <w:rFonts w:ascii="Arial" w:hAnsi="Arial" w:cs="Arial"/>
                <w:b/>
                <w:sz w:val="22"/>
                <w:szCs w:val="22"/>
              </w:rPr>
            </w:pPr>
          </w:p>
        </w:tc>
        <w:tc>
          <w:tcPr>
            <w:tcW w:w="6073" w:type="dxa"/>
            <w:gridSpan w:val="2"/>
          </w:tcPr>
          <w:p w14:paraId="4DFCD2B9" w14:textId="6A8149F0" w:rsidR="009C6A97" w:rsidRPr="009F3880" w:rsidRDefault="00647BD2" w:rsidP="00AA2EA3">
            <w:pPr>
              <w:rPr>
                <w:rFonts w:ascii="Arial" w:hAnsi="Arial" w:cs="Arial"/>
                <w:sz w:val="22"/>
                <w:szCs w:val="22"/>
              </w:rPr>
            </w:pPr>
            <w:r w:rsidRPr="009F3880">
              <w:rPr>
                <w:rFonts w:ascii="Arial" w:hAnsi="Arial" w:cs="Arial"/>
                <w:sz w:val="22"/>
                <w:szCs w:val="22"/>
              </w:rPr>
              <w:t>FSC-</w:t>
            </w:r>
            <w:r w:rsidR="009C6A97" w:rsidRPr="009F3880">
              <w:rPr>
                <w:rFonts w:ascii="Arial" w:hAnsi="Arial" w:cs="Arial"/>
                <w:sz w:val="22"/>
                <w:szCs w:val="22"/>
              </w:rPr>
              <w:t>STD-50-0</w:t>
            </w:r>
            <w:r w:rsidR="009517F3" w:rsidRPr="009F3880">
              <w:rPr>
                <w:rFonts w:ascii="Arial" w:hAnsi="Arial" w:cs="Arial"/>
                <w:sz w:val="22"/>
                <w:szCs w:val="22"/>
              </w:rPr>
              <w:t xml:space="preserve">01 </w:t>
            </w:r>
            <w:r w:rsidR="009C6A97" w:rsidRPr="009F3880">
              <w:rPr>
                <w:rFonts w:ascii="Arial" w:hAnsi="Arial" w:cs="Arial"/>
                <w:sz w:val="22"/>
                <w:szCs w:val="22"/>
              </w:rPr>
              <w:t>V2-</w:t>
            </w:r>
            <w:r w:rsidR="00385B11">
              <w:rPr>
                <w:rFonts w:ascii="Arial" w:hAnsi="Arial" w:cs="Arial"/>
                <w:sz w:val="22"/>
                <w:szCs w:val="22"/>
              </w:rPr>
              <w:t>1</w:t>
            </w:r>
            <w:r w:rsidR="00B94920" w:rsidRPr="009F3880">
              <w:rPr>
                <w:rFonts w:ascii="Arial" w:hAnsi="Arial" w:cs="Arial"/>
                <w:sz w:val="22"/>
                <w:szCs w:val="22"/>
              </w:rPr>
              <w:t xml:space="preserve"> </w:t>
            </w:r>
            <w:r w:rsidRPr="009F3880">
              <w:rPr>
                <w:rFonts w:ascii="Arial" w:hAnsi="Arial" w:cs="Arial"/>
                <w:sz w:val="22"/>
                <w:szCs w:val="22"/>
              </w:rPr>
              <w:t>EN</w:t>
            </w:r>
          </w:p>
          <w:p w14:paraId="75714589" w14:textId="10F2CF06" w:rsidR="00647BD2" w:rsidRPr="009F3880" w:rsidRDefault="00647BD2" w:rsidP="00886B16">
            <w:pPr>
              <w:rPr>
                <w:rFonts w:ascii="Arial" w:hAnsi="Arial" w:cs="Arial"/>
                <w:sz w:val="22"/>
                <w:szCs w:val="22"/>
              </w:rPr>
            </w:pPr>
          </w:p>
        </w:tc>
      </w:tr>
      <w:tr w:rsidR="00647BD2" w:rsidRPr="009F3880" w14:paraId="1C2F7812" w14:textId="77777777" w:rsidTr="00FC409D">
        <w:tc>
          <w:tcPr>
            <w:tcW w:w="2982" w:type="dxa"/>
          </w:tcPr>
          <w:p w14:paraId="1208C5ED" w14:textId="77777777" w:rsidR="009C6A97" w:rsidRPr="009F3880" w:rsidRDefault="00647BD2" w:rsidP="00AA2EA3">
            <w:pPr>
              <w:rPr>
                <w:rFonts w:ascii="Arial" w:hAnsi="Arial" w:cs="Arial"/>
                <w:b/>
                <w:sz w:val="22"/>
                <w:szCs w:val="22"/>
              </w:rPr>
            </w:pPr>
            <w:r w:rsidRPr="009F3880">
              <w:rPr>
                <w:rFonts w:ascii="Arial" w:hAnsi="Arial" w:cs="Arial"/>
                <w:b/>
                <w:sz w:val="22"/>
                <w:szCs w:val="22"/>
              </w:rPr>
              <w:t>Approval:</w:t>
            </w:r>
          </w:p>
          <w:p w14:paraId="156B07D6" w14:textId="772CF03A" w:rsidR="00647BD2" w:rsidRPr="009F3880" w:rsidRDefault="00647BD2" w:rsidP="00AA2EA3">
            <w:pPr>
              <w:rPr>
                <w:rFonts w:ascii="Arial" w:hAnsi="Arial" w:cs="Arial"/>
                <w:b/>
                <w:sz w:val="22"/>
                <w:szCs w:val="22"/>
              </w:rPr>
            </w:pPr>
          </w:p>
        </w:tc>
        <w:tc>
          <w:tcPr>
            <w:tcW w:w="6073" w:type="dxa"/>
            <w:gridSpan w:val="2"/>
          </w:tcPr>
          <w:p w14:paraId="43F8E07C" w14:textId="494781E3" w:rsidR="009C6A97" w:rsidRPr="009F3880" w:rsidRDefault="001362CE" w:rsidP="00AA2EA3">
            <w:pPr>
              <w:rPr>
                <w:rFonts w:ascii="Arial" w:hAnsi="Arial" w:cs="Arial"/>
                <w:sz w:val="22"/>
                <w:szCs w:val="22"/>
              </w:rPr>
            </w:pPr>
            <w:r>
              <w:rPr>
                <w:rFonts w:ascii="Arial" w:hAnsi="Arial" w:cs="Arial"/>
                <w:sz w:val="22"/>
                <w:szCs w:val="22"/>
              </w:rPr>
              <w:t>31 May 2021</w:t>
            </w:r>
          </w:p>
          <w:p w14:paraId="2FEC6D72" w14:textId="759DDB74" w:rsidR="00647BD2" w:rsidRPr="009F3880" w:rsidRDefault="00647BD2" w:rsidP="00AA2EA3">
            <w:pPr>
              <w:rPr>
                <w:rFonts w:ascii="Arial" w:hAnsi="Arial" w:cs="Arial"/>
                <w:sz w:val="22"/>
                <w:szCs w:val="22"/>
              </w:rPr>
            </w:pPr>
          </w:p>
        </w:tc>
      </w:tr>
      <w:tr w:rsidR="00647BD2" w:rsidRPr="009F3880" w14:paraId="092E4218" w14:textId="77777777" w:rsidTr="00FC409D">
        <w:tc>
          <w:tcPr>
            <w:tcW w:w="2982" w:type="dxa"/>
          </w:tcPr>
          <w:p w14:paraId="5B42B14F" w14:textId="77777777" w:rsidR="009C6A97" w:rsidRPr="009F3880" w:rsidRDefault="00647BD2" w:rsidP="00AA2EA3">
            <w:pPr>
              <w:rPr>
                <w:rFonts w:ascii="Arial" w:hAnsi="Arial" w:cs="Arial"/>
                <w:b/>
                <w:sz w:val="22"/>
                <w:szCs w:val="22"/>
              </w:rPr>
            </w:pPr>
            <w:r w:rsidRPr="009F3880">
              <w:rPr>
                <w:rFonts w:ascii="Arial" w:hAnsi="Arial" w:cs="Arial"/>
                <w:b/>
                <w:sz w:val="22"/>
                <w:szCs w:val="22"/>
              </w:rPr>
              <w:t>Contact:</w:t>
            </w:r>
          </w:p>
          <w:p w14:paraId="70D42C86" w14:textId="3DC8CBE4" w:rsidR="00647BD2" w:rsidRPr="009F3880" w:rsidRDefault="00647BD2" w:rsidP="00AA2EA3">
            <w:pPr>
              <w:rPr>
                <w:rFonts w:ascii="Arial" w:hAnsi="Arial" w:cs="Arial"/>
                <w:b/>
                <w:sz w:val="22"/>
                <w:szCs w:val="22"/>
              </w:rPr>
            </w:pPr>
          </w:p>
        </w:tc>
        <w:tc>
          <w:tcPr>
            <w:tcW w:w="6073" w:type="dxa"/>
            <w:gridSpan w:val="2"/>
          </w:tcPr>
          <w:p w14:paraId="11E715ED" w14:textId="77777777" w:rsidR="009C6A97" w:rsidRPr="009F3880" w:rsidRDefault="00234F5E" w:rsidP="00647BD2">
            <w:pPr>
              <w:rPr>
                <w:rFonts w:ascii="Arial" w:hAnsi="Arial" w:cs="Arial"/>
                <w:sz w:val="22"/>
                <w:szCs w:val="22"/>
              </w:rPr>
            </w:pPr>
            <w:r w:rsidRPr="009F3880">
              <w:rPr>
                <w:rFonts w:ascii="Arial" w:hAnsi="Arial" w:cs="Arial"/>
                <w:sz w:val="22"/>
                <w:szCs w:val="22"/>
              </w:rPr>
              <w:t>FSC Global Development</w:t>
            </w:r>
          </w:p>
          <w:p w14:paraId="29F5BBD2" w14:textId="77777777" w:rsidR="00884B32" w:rsidRDefault="001C491C" w:rsidP="00647BD2">
            <w:pPr>
              <w:rPr>
                <w:rFonts w:ascii="Arial" w:hAnsi="Arial" w:cs="Arial"/>
                <w:sz w:val="22"/>
                <w:szCs w:val="22"/>
              </w:rPr>
            </w:pPr>
            <w:proofErr w:type="spellStart"/>
            <w:r w:rsidRPr="001C491C">
              <w:rPr>
                <w:rFonts w:ascii="Arial" w:hAnsi="Arial" w:cs="Arial"/>
                <w:sz w:val="22"/>
                <w:szCs w:val="22"/>
              </w:rPr>
              <w:t>Adenauerallee</w:t>
            </w:r>
            <w:proofErr w:type="spellEnd"/>
            <w:r w:rsidRPr="001C491C">
              <w:rPr>
                <w:rFonts w:ascii="Arial" w:hAnsi="Arial" w:cs="Arial"/>
                <w:sz w:val="22"/>
                <w:szCs w:val="22"/>
              </w:rPr>
              <w:t xml:space="preserve"> 134</w:t>
            </w:r>
            <w:r w:rsidR="001B7C83">
              <w:rPr>
                <w:rFonts w:ascii="Arial" w:hAnsi="Arial" w:cs="Arial"/>
                <w:sz w:val="22"/>
                <w:szCs w:val="22"/>
              </w:rPr>
              <w:t xml:space="preserve"> </w:t>
            </w:r>
          </w:p>
          <w:p w14:paraId="754E2E2D" w14:textId="6C6641C3" w:rsidR="009C6A97" w:rsidRPr="009F3880" w:rsidRDefault="00234F5E" w:rsidP="00647BD2">
            <w:pPr>
              <w:rPr>
                <w:rFonts w:ascii="Arial" w:hAnsi="Arial" w:cs="Arial"/>
                <w:sz w:val="22"/>
                <w:szCs w:val="22"/>
              </w:rPr>
            </w:pPr>
            <w:r w:rsidRPr="009F3880">
              <w:rPr>
                <w:rFonts w:ascii="Arial" w:hAnsi="Arial" w:cs="Arial"/>
                <w:sz w:val="22"/>
                <w:szCs w:val="22"/>
              </w:rPr>
              <w:t>53113 Bonn</w:t>
            </w:r>
            <w:r w:rsidR="003B0452" w:rsidRPr="009F3880">
              <w:rPr>
                <w:rFonts w:ascii="Arial" w:hAnsi="Arial" w:cs="Arial"/>
                <w:sz w:val="22"/>
                <w:szCs w:val="22"/>
              </w:rPr>
              <w:t xml:space="preserve">, </w:t>
            </w:r>
            <w:r w:rsidRPr="009F3880">
              <w:rPr>
                <w:rFonts w:ascii="Arial" w:hAnsi="Arial" w:cs="Arial"/>
                <w:sz w:val="22"/>
                <w:szCs w:val="22"/>
              </w:rPr>
              <w:t>Germany</w:t>
            </w:r>
          </w:p>
          <w:p w14:paraId="476F0561" w14:textId="0138A63D" w:rsidR="00234F5E" w:rsidRPr="009F3880" w:rsidRDefault="00234F5E" w:rsidP="00E506FF">
            <w:pPr>
              <w:rPr>
                <w:rFonts w:ascii="Arial" w:hAnsi="Arial" w:cs="Arial"/>
                <w:sz w:val="22"/>
                <w:szCs w:val="22"/>
              </w:rPr>
            </w:pPr>
          </w:p>
        </w:tc>
      </w:tr>
      <w:tr w:rsidR="00BF36DD" w:rsidRPr="009F3880" w14:paraId="27AE9AE6" w14:textId="46F75E22" w:rsidTr="00BF36DD">
        <w:trPr>
          <w:trHeight w:val="205"/>
        </w:trPr>
        <w:tc>
          <w:tcPr>
            <w:tcW w:w="2982" w:type="dxa"/>
          </w:tcPr>
          <w:p w14:paraId="73E98E21" w14:textId="77777777" w:rsidR="00BF36DD" w:rsidRPr="009F3880" w:rsidRDefault="00BF36DD">
            <w:pPr>
              <w:rPr>
                <w:rFonts w:ascii="Arial" w:hAnsi="Arial" w:cs="Arial"/>
                <w:b/>
                <w:sz w:val="22"/>
                <w:szCs w:val="22"/>
              </w:rPr>
            </w:pPr>
          </w:p>
        </w:tc>
        <w:tc>
          <w:tcPr>
            <w:tcW w:w="630" w:type="dxa"/>
          </w:tcPr>
          <w:p w14:paraId="00F1A3EF" w14:textId="77777777" w:rsidR="009C6A97" w:rsidRPr="009F3880" w:rsidRDefault="00BF36DD" w:rsidP="00BF36DD">
            <w:pPr>
              <w:rPr>
                <w:rFonts w:ascii="Arial" w:hAnsi="Arial" w:cs="Arial"/>
                <w:sz w:val="22"/>
                <w:szCs w:val="22"/>
              </w:rPr>
            </w:pPr>
            <w:r w:rsidRPr="009F3880">
              <w:rPr>
                <w:rFonts w:ascii="Arial" w:hAnsi="Arial" w:cs="Arial"/>
                <w:noProof/>
                <w:sz w:val="22"/>
                <w:szCs w:val="22"/>
                <w:lang w:val="en-US" w:eastAsia="en-US"/>
              </w:rPr>
              <w:drawing>
                <wp:inline distT="0" distB="0" distL="0" distR="0" wp14:anchorId="0B6C45AF" wp14:editId="742BBE6D">
                  <wp:extent cx="209550" cy="209550"/>
                  <wp:effectExtent l="0" t="0" r="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6E213900" w14:textId="77777777" w:rsidR="009C6A97" w:rsidRPr="009F3880" w:rsidRDefault="00BF36DD" w:rsidP="00BF36DD">
            <w:pPr>
              <w:rPr>
                <w:rFonts w:ascii="Arial" w:hAnsi="Arial" w:cs="Arial"/>
                <w:sz w:val="22"/>
                <w:szCs w:val="22"/>
              </w:rPr>
            </w:pPr>
            <w:r w:rsidRPr="009F3880">
              <w:rPr>
                <w:rFonts w:ascii="Arial" w:hAnsi="Arial" w:cs="Arial"/>
                <w:noProof/>
                <w:sz w:val="22"/>
                <w:szCs w:val="22"/>
                <w:lang w:val="en-US" w:eastAsia="en-US"/>
              </w:rPr>
              <w:drawing>
                <wp:inline distT="0" distB="0" distL="0" distR="0" wp14:anchorId="20D2B037" wp14:editId="4D3552F5">
                  <wp:extent cx="209550" cy="209550"/>
                  <wp:effectExtent l="0" t="0" r="0" b="0"/>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5E6F11E2" w14:textId="77777777" w:rsidR="009C6A97" w:rsidRPr="009F3880" w:rsidRDefault="00BF36DD" w:rsidP="00BF36DD">
            <w:pPr>
              <w:rPr>
                <w:rFonts w:ascii="Arial" w:hAnsi="Arial" w:cs="Arial"/>
                <w:sz w:val="22"/>
                <w:szCs w:val="22"/>
              </w:rPr>
            </w:pPr>
            <w:r w:rsidRPr="009F3880">
              <w:rPr>
                <w:rFonts w:ascii="Arial" w:hAnsi="Arial" w:cs="Arial"/>
                <w:noProof/>
                <w:sz w:val="22"/>
                <w:szCs w:val="22"/>
                <w:lang w:val="en-US" w:eastAsia="en-US"/>
              </w:rPr>
              <w:drawing>
                <wp:inline distT="0" distB="0" distL="0" distR="0" wp14:anchorId="339640BB" wp14:editId="11BC687C">
                  <wp:extent cx="228600" cy="228600"/>
                  <wp:effectExtent l="0" t="0" r="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60DFABE" w14:textId="77777777" w:rsidR="009C6A97" w:rsidRPr="009F3880" w:rsidRDefault="009C6A97" w:rsidP="00AA2EA3">
            <w:pPr>
              <w:rPr>
                <w:rFonts w:ascii="Arial" w:hAnsi="Arial" w:cs="Arial"/>
                <w:sz w:val="22"/>
                <w:szCs w:val="22"/>
              </w:rPr>
            </w:pPr>
          </w:p>
          <w:p w14:paraId="79FE311A" w14:textId="77777777" w:rsidR="00BF36DD" w:rsidRPr="009F3880" w:rsidRDefault="00BF36DD" w:rsidP="00AA2EA3">
            <w:pPr>
              <w:tabs>
                <w:tab w:val="center" w:pos="2995"/>
              </w:tabs>
              <w:rPr>
                <w:rFonts w:ascii="Arial" w:hAnsi="Arial" w:cs="Arial"/>
                <w:color w:val="FF0000"/>
                <w:sz w:val="22"/>
                <w:szCs w:val="22"/>
              </w:rPr>
            </w:pPr>
          </w:p>
        </w:tc>
        <w:tc>
          <w:tcPr>
            <w:tcW w:w="5443" w:type="dxa"/>
          </w:tcPr>
          <w:p w14:paraId="179C9948" w14:textId="13854C82" w:rsidR="009C6A97" w:rsidRPr="009F3880" w:rsidRDefault="00AE7E98" w:rsidP="00BF36DD">
            <w:pPr>
              <w:spacing w:after="120"/>
              <w:rPr>
                <w:rFonts w:ascii="Arial" w:hAnsi="Arial" w:cs="Arial"/>
                <w:sz w:val="22"/>
                <w:szCs w:val="22"/>
              </w:rPr>
            </w:pPr>
            <w:r w:rsidRPr="009F3880">
              <w:rPr>
                <w:rFonts w:ascii="Arial" w:hAnsi="Arial" w:cs="Arial"/>
                <w:sz w:val="22"/>
                <w:szCs w:val="22"/>
              </w:rPr>
              <w:t>+49 </w:t>
            </w:r>
            <w:r w:rsidR="00BF36DD" w:rsidRPr="009F3880">
              <w:rPr>
                <w:rFonts w:ascii="Arial" w:hAnsi="Arial" w:cs="Arial"/>
                <w:sz w:val="22"/>
                <w:szCs w:val="22"/>
              </w:rPr>
              <w:t>(0)22</w:t>
            </w:r>
            <w:r w:rsidR="00290673" w:rsidRPr="009F3880">
              <w:rPr>
                <w:rFonts w:ascii="Arial" w:hAnsi="Arial" w:cs="Arial"/>
                <w:sz w:val="22"/>
                <w:szCs w:val="22"/>
              </w:rPr>
              <w:t>8 </w:t>
            </w:r>
            <w:r w:rsidR="009C6A97" w:rsidRPr="009F3880">
              <w:rPr>
                <w:rFonts w:ascii="Arial" w:hAnsi="Arial" w:cs="Arial"/>
                <w:sz w:val="22"/>
                <w:szCs w:val="22"/>
              </w:rPr>
              <w:t>3</w:t>
            </w:r>
            <w:r w:rsidR="00BF36DD" w:rsidRPr="009F3880">
              <w:rPr>
                <w:rFonts w:ascii="Arial" w:hAnsi="Arial" w:cs="Arial"/>
                <w:sz w:val="22"/>
                <w:szCs w:val="22"/>
              </w:rPr>
              <w:t>67</w:t>
            </w:r>
            <w:r w:rsidR="00FA0A42" w:rsidRPr="009F3880">
              <w:rPr>
                <w:rFonts w:ascii="Arial" w:hAnsi="Arial" w:cs="Arial"/>
                <w:sz w:val="22"/>
                <w:szCs w:val="22"/>
              </w:rPr>
              <w:t xml:space="preserve"> </w:t>
            </w:r>
            <w:r w:rsidR="00BF36DD" w:rsidRPr="009F3880">
              <w:rPr>
                <w:rFonts w:ascii="Arial" w:hAnsi="Arial" w:cs="Arial"/>
                <w:sz w:val="22"/>
                <w:szCs w:val="22"/>
              </w:rPr>
              <w:t>6</w:t>
            </w:r>
            <w:r w:rsidR="00290673" w:rsidRPr="009F3880">
              <w:rPr>
                <w:rFonts w:ascii="Arial" w:hAnsi="Arial" w:cs="Arial"/>
                <w:sz w:val="22"/>
                <w:szCs w:val="22"/>
              </w:rPr>
              <w:t>6</w:t>
            </w:r>
            <w:r w:rsidR="009C6A97" w:rsidRPr="009F3880">
              <w:rPr>
                <w:rFonts w:ascii="Arial" w:hAnsi="Arial" w:cs="Arial"/>
                <w:sz w:val="22"/>
                <w:szCs w:val="22"/>
              </w:rPr>
              <w:t>0</w:t>
            </w:r>
          </w:p>
          <w:p w14:paraId="403DFED4" w14:textId="7BD4E3BA" w:rsidR="009C6A97" w:rsidRPr="009F3880" w:rsidRDefault="00290673" w:rsidP="00BF36DD">
            <w:pPr>
              <w:spacing w:after="120"/>
              <w:rPr>
                <w:rFonts w:ascii="Arial" w:hAnsi="Arial" w:cs="Arial"/>
                <w:sz w:val="22"/>
                <w:szCs w:val="22"/>
              </w:rPr>
            </w:pPr>
            <w:r w:rsidRPr="009F3880">
              <w:rPr>
                <w:rFonts w:ascii="Arial" w:hAnsi="Arial" w:cs="Arial"/>
                <w:sz w:val="22"/>
                <w:szCs w:val="22"/>
              </w:rPr>
              <w:t>+49 </w:t>
            </w:r>
            <w:r w:rsidR="00BF36DD" w:rsidRPr="009F3880">
              <w:rPr>
                <w:rFonts w:ascii="Arial" w:hAnsi="Arial" w:cs="Arial"/>
                <w:sz w:val="22"/>
                <w:szCs w:val="22"/>
              </w:rPr>
              <w:t>(0)22</w:t>
            </w:r>
            <w:r w:rsidRPr="009F3880">
              <w:rPr>
                <w:rFonts w:ascii="Arial" w:hAnsi="Arial" w:cs="Arial"/>
                <w:sz w:val="22"/>
                <w:szCs w:val="22"/>
              </w:rPr>
              <w:t>8 </w:t>
            </w:r>
            <w:r w:rsidR="009C6A97" w:rsidRPr="009F3880">
              <w:rPr>
                <w:rFonts w:ascii="Arial" w:hAnsi="Arial" w:cs="Arial"/>
                <w:sz w:val="22"/>
                <w:szCs w:val="22"/>
              </w:rPr>
              <w:t>3</w:t>
            </w:r>
            <w:r w:rsidR="00BF36DD" w:rsidRPr="009F3880">
              <w:rPr>
                <w:rFonts w:ascii="Arial" w:hAnsi="Arial" w:cs="Arial"/>
                <w:sz w:val="22"/>
                <w:szCs w:val="22"/>
              </w:rPr>
              <w:t>67</w:t>
            </w:r>
            <w:r w:rsidR="00DA5586" w:rsidRPr="009F3880">
              <w:rPr>
                <w:rFonts w:ascii="Arial" w:hAnsi="Arial" w:cs="Arial"/>
                <w:sz w:val="22"/>
                <w:szCs w:val="22"/>
              </w:rPr>
              <w:t xml:space="preserve"> </w:t>
            </w:r>
            <w:r w:rsidR="00BF36DD" w:rsidRPr="009F3880">
              <w:rPr>
                <w:rFonts w:ascii="Arial" w:hAnsi="Arial" w:cs="Arial"/>
                <w:sz w:val="22"/>
                <w:szCs w:val="22"/>
              </w:rPr>
              <w:t>6</w:t>
            </w:r>
            <w:r w:rsidRPr="009F3880">
              <w:rPr>
                <w:rFonts w:ascii="Arial" w:hAnsi="Arial" w:cs="Arial"/>
                <w:sz w:val="22"/>
                <w:szCs w:val="22"/>
              </w:rPr>
              <w:t>6</w:t>
            </w:r>
            <w:r w:rsidR="009C6A97" w:rsidRPr="009F3880">
              <w:rPr>
                <w:rFonts w:ascii="Arial" w:hAnsi="Arial" w:cs="Arial"/>
                <w:sz w:val="22"/>
                <w:szCs w:val="22"/>
              </w:rPr>
              <w:t>3</w:t>
            </w:r>
            <w:r w:rsidR="00BF36DD" w:rsidRPr="009F3880">
              <w:rPr>
                <w:rFonts w:ascii="Arial" w:hAnsi="Arial" w:cs="Arial"/>
                <w:sz w:val="22"/>
                <w:szCs w:val="22"/>
              </w:rPr>
              <w:t>0</w:t>
            </w:r>
          </w:p>
          <w:p w14:paraId="1AE318DE" w14:textId="6DB1274F" w:rsidR="00BF36DD" w:rsidRPr="009F3880" w:rsidRDefault="00092944" w:rsidP="00AA2EA3">
            <w:pPr>
              <w:tabs>
                <w:tab w:val="center" w:pos="2995"/>
              </w:tabs>
              <w:rPr>
                <w:rFonts w:ascii="Arial" w:hAnsi="Arial" w:cs="Arial"/>
                <w:color w:val="FF0000"/>
                <w:sz w:val="22"/>
                <w:szCs w:val="22"/>
              </w:rPr>
            </w:pPr>
            <w:hyperlink r:id="rId15" w:history="1">
              <w:r w:rsidR="00BF36DD" w:rsidRPr="009F3880">
                <w:rPr>
                  <w:rStyle w:val="Hyperlink"/>
                  <w:rFonts w:ascii="Arial" w:hAnsi="Arial" w:cs="Arial"/>
                  <w:color w:val="000000" w:themeColor="text1"/>
                  <w:sz w:val="22"/>
                  <w:szCs w:val="22"/>
                  <w:u w:val="none"/>
                </w:rPr>
                <w:t>trademark@fsc.org</w:t>
              </w:r>
            </w:hyperlink>
          </w:p>
        </w:tc>
      </w:tr>
      <w:tr w:rsidR="00647BD2" w:rsidRPr="009F3880" w14:paraId="3B4DC9BC" w14:textId="77777777" w:rsidTr="00BF36DD">
        <w:trPr>
          <w:trHeight w:val="1914"/>
        </w:trPr>
        <w:tc>
          <w:tcPr>
            <w:tcW w:w="9055" w:type="dxa"/>
            <w:gridSpan w:val="3"/>
            <w:vAlign w:val="center"/>
          </w:tcPr>
          <w:p w14:paraId="53036078" w14:textId="56C97D8A" w:rsidR="009C6A97" w:rsidRPr="009F3880" w:rsidRDefault="00BF36DD" w:rsidP="00BF36DD">
            <w:pPr>
              <w:spacing w:before="120"/>
              <w:jc w:val="center"/>
              <w:rPr>
                <w:rFonts w:ascii="Arial" w:hAnsi="Arial" w:cs="Arial"/>
                <w:sz w:val="22"/>
                <w:szCs w:val="22"/>
              </w:rPr>
            </w:pPr>
            <w:r w:rsidRPr="009F3880">
              <w:rPr>
                <w:rFonts w:ascii="Arial" w:hAnsi="Arial" w:cs="Arial"/>
                <w:sz w:val="22"/>
                <w:szCs w:val="22"/>
              </w:rPr>
              <w:t xml:space="preserve">© </w:t>
            </w:r>
            <w:r w:rsidR="00385B11">
              <w:rPr>
                <w:rFonts w:ascii="Arial" w:hAnsi="Arial" w:cs="Arial"/>
                <w:sz w:val="22"/>
                <w:szCs w:val="22"/>
              </w:rPr>
              <w:t>202</w:t>
            </w:r>
            <w:r w:rsidR="00914CF9">
              <w:rPr>
                <w:rFonts w:ascii="Arial" w:hAnsi="Arial" w:cs="Arial"/>
                <w:sz w:val="22"/>
                <w:szCs w:val="22"/>
              </w:rPr>
              <w:t>1</w:t>
            </w:r>
            <w:r w:rsidRPr="009F3880">
              <w:rPr>
                <w:rFonts w:ascii="Arial" w:hAnsi="Arial" w:cs="Arial"/>
                <w:sz w:val="22"/>
                <w:szCs w:val="22"/>
              </w:rPr>
              <w:t xml:space="preserve"> Forest Stewardship Council AC. All rights reserved.</w:t>
            </w:r>
          </w:p>
          <w:p w14:paraId="54EDEF90" w14:textId="77777777" w:rsidR="009C6A97" w:rsidRPr="009F3880" w:rsidRDefault="00BF36DD" w:rsidP="00BF36DD">
            <w:pPr>
              <w:spacing w:before="120"/>
              <w:jc w:val="center"/>
              <w:rPr>
                <w:rFonts w:ascii="Arial" w:hAnsi="Arial" w:cs="Arial"/>
                <w:sz w:val="22"/>
                <w:szCs w:val="22"/>
              </w:rPr>
            </w:pPr>
            <w:r w:rsidRPr="009F3880">
              <w:rPr>
                <w:rFonts w:ascii="Arial" w:hAnsi="Arial" w:cs="Arial"/>
                <w:sz w:val="22"/>
                <w:szCs w:val="22"/>
              </w:rPr>
              <w:t>FSC</w:t>
            </w:r>
            <w:r w:rsidRPr="009F3880">
              <w:rPr>
                <w:rFonts w:ascii="Arial" w:hAnsi="Arial" w:cs="Arial"/>
                <w:vertAlign w:val="superscript"/>
              </w:rPr>
              <w:t>®</w:t>
            </w:r>
            <w:r w:rsidRPr="009F3880">
              <w:rPr>
                <w:rFonts w:ascii="Arial" w:hAnsi="Arial" w:cs="Arial"/>
                <w:b/>
                <w:sz w:val="40"/>
                <w:szCs w:val="40"/>
              </w:rPr>
              <w:t xml:space="preserve"> </w:t>
            </w:r>
            <w:r w:rsidRPr="009F3880">
              <w:rPr>
                <w:rFonts w:ascii="Arial" w:hAnsi="Arial" w:cs="Arial"/>
                <w:sz w:val="22"/>
                <w:szCs w:val="22"/>
              </w:rPr>
              <w:t>F000100</w:t>
            </w:r>
          </w:p>
          <w:p w14:paraId="470C536F" w14:textId="77777777" w:rsidR="009C6A97" w:rsidRPr="009F3880" w:rsidRDefault="009C6A97" w:rsidP="00AA2EA3">
            <w:pPr>
              <w:rPr>
                <w:rFonts w:ascii="Arial" w:hAnsi="Arial" w:cs="Arial"/>
                <w:sz w:val="22"/>
                <w:szCs w:val="22"/>
              </w:rPr>
            </w:pPr>
          </w:p>
          <w:p w14:paraId="3EE9A749" w14:textId="77777777" w:rsidR="009C6A97" w:rsidRPr="009F3880" w:rsidRDefault="009C6A97" w:rsidP="00AA2EA3">
            <w:pPr>
              <w:rPr>
                <w:rFonts w:ascii="Arial" w:hAnsi="Arial" w:cs="Arial"/>
                <w:sz w:val="22"/>
                <w:szCs w:val="22"/>
              </w:rPr>
            </w:pPr>
          </w:p>
          <w:p w14:paraId="78326AD5" w14:textId="4F9E74D7" w:rsidR="009C6A97" w:rsidRPr="009F3880" w:rsidRDefault="00647BD2" w:rsidP="00AA2EA3">
            <w:pPr>
              <w:rPr>
                <w:rFonts w:ascii="Arial" w:hAnsi="Arial" w:cs="Arial"/>
                <w:sz w:val="22"/>
                <w:szCs w:val="22"/>
              </w:rPr>
            </w:pPr>
            <w:r w:rsidRPr="009F3880">
              <w:rPr>
                <w:rFonts w:ascii="Arial" w:hAnsi="Arial" w:cs="Arial"/>
                <w:sz w:val="22"/>
                <w:szCs w:val="22"/>
              </w:rPr>
              <w:t>No part of this work covered by the publisher</w:t>
            </w:r>
            <w:r w:rsidR="009C6A97" w:rsidRPr="009F3880">
              <w:rPr>
                <w:rFonts w:ascii="Arial" w:hAnsi="Arial" w:cs="Arial"/>
                <w:sz w:val="22"/>
                <w:szCs w:val="22"/>
              </w:rPr>
              <w:t>’</w:t>
            </w:r>
            <w:r w:rsidRPr="009F3880">
              <w:rPr>
                <w:rFonts w:ascii="Arial" w:hAnsi="Arial" w:cs="Arial"/>
                <w:sz w:val="22"/>
                <w:szCs w:val="22"/>
              </w:rPr>
              <w:t>s copyright may be reproduced or copied in any form or by any means (graphic, electronic</w:t>
            </w:r>
            <w:r w:rsidR="001F5D84" w:rsidRPr="009F3880">
              <w:rPr>
                <w:rFonts w:ascii="Arial" w:hAnsi="Arial" w:cs="Arial"/>
                <w:sz w:val="22"/>
                <w:szCs w:val="22"/>
              </w:rPr>
              <w:t>,</w:t>
            </w:r>
            <w:r w:rsidRPr="009F3880">
              <w:rPr>
                <w:rFonts w:ascii="Arial" w:hAnsi="Arial" w:cs="Arial"/>
                <w:sz w:val="22"/>
                <w:szCs w:val="22"/>
              </w:rPr>
              <w:t xml:space="preserve"> or mechanical, including photocopying, recording, taping, or information retrieval systems) without the written permission of the publisher.</w:t>
            </w:r>
          </w:p>
          <w:p w14:paraId="41397693" w14:textId="77777777" w:rsidR="009C6A97" w:rsidRPr="009F3880" w:rsidRDefault="009C6A97" w:rsidP="00AA2EA3">
            <w:pPr>
              <w:rPr>
                <w:rFonts w:ascii="Arial" w:hAnsi="Arial" w:cs="Arial"/>
                <w:sz w:val="22"/>
                <w:szCs w:val="22"/>
              </w:rPr>
            </w:pPr>
          </w:p>
          <w:p w14:paraId="4E021A9D" w14:textId="0AE205E1" w:rsidR="009C6A97" w:rsidRPr="009F3880" w:rsidRDefault="00080D1D" w:rsidP="00A36F9F">
            <w:pPr>
              <w:pStyle w:val="Default"/>
              <w:rPr>
                <w:sz w:val="22"/>
                <w:szCs w:val="22"/>
                <w:lang w:val="en-GB"/>
              </w:rPr>
            </w:pPr>
            <w:r w:rsidRPr="009F3880">
              <w:rPr>
                <w:sz w:val="22"/>
                <w:szCs w:val="22"/>
                <w:lang w:val="en-GB"/>
              </w:rPr>
              <w:t xml:space="preserve">Printed copies are uncontrolled and for reference only. Please refer to the electronic copy on </w:t>
            </w:r>
            <w:r w:rsidR="009C6A97" w:rsidRPr="009F3880">
              <w:rPr>
                <w:sz w:val="22"/>
                <w:szCs w:val="22"/>
                <w:lang w:val="en-GB"/>
              </w:rPr>
              <w:t>the FSC</w:t>
            </w:r>
            <w:r w:rsidRPr="009F3880">
              <w:rPr>
                <w:sz w:val="22"/>
                <w:szCs w:val="22"/>
                <w:lang w:val="en-GB"/>
              </w:rPr>
              <w:t xml:space="preserve"> </w:t>
            </w:r>
            <w:r w:rsidRPr="009F3880">
              <w:rPr>
                <w:color w:val="000000" w:themeColor="text1"/>
                <w:sz w:val="22"/>
                <w:szCs w:val="22"/>
                <w:lang w:val="en-GB"/>
              </w:rPr>
              <w:t>website (</w:t>
            </w:r>
            <w:hyperlink r:id="rId16" w:history="1">
              <w:r w:rsidRPr="00E43BFB">
                <w:rPr>
                  <w:rStyle w:val="Hyperlink"/>
                  <w:color w:val="000000" w:themeColor="text1"/>
                  <w:u w:val="none"/>
                  <w:lang w:val="en-US"/>
                </w:rPr>
                <w:t>fsc.org</w:t>
              </w:r>
            </w:hyperlink>
            <w:r w:rsidRPr="009F3880">
              <w:rPr>
                <w:color w:val="000000" w:themeColor="text1"/>
                <w:sz w:val="22"/>
                <w:szCs w:val="22"/>
                <w:lang w:val="en-GB"/>
              </w:rPr>
              <w:t xml:space="preserve">) to </w:t>
            </w:r>
            <w:r w:rsidRPr="009F3880">
              <w:rPr>
                <w:sz w:val="22"/>
                <w:szCs w:val="22"/>
                <w:lang w:val="en-GB"/>
              </w:rPr>
              <w:t>ensure you are referring to the latest version.</w:t>
            </w:r>
          </w:p>
          <w:p w14:paraId="5908A278" w14:textId="5486AF5B" w:rsidR="00A36F9F" w:rsidRPr="009F3880" w:rsidRDefault="00A36F9F" w:rsidP="00AA2EA3">
            <w:pPr>
              <w:rPr>
                <w:rFonts w:ascii="Arial" w:hAnsi="Arial" w:cs="Arial"/>
                <w:sz w:val="22"/>
                <w:szCs w:val="22"/>
              </w:rPr>
            </w:pPr>
          </w:p>
        </w:tc>
      </w:tr>
    </w:tbl>
    <w:p w14:paraId="41C3C9BC" w14:textId="77777777" w:rsidR="009C6A97" w:rsidRPr="009F3880" w:rsidRDefault="009C6A97" w:rsidP="00647BD2">
      <w:pPr>
        <w:rPr>
          <w:rFonts w:ascii="Arial" w:hAnsi="Arial" w:cs="Arial"/>
          <w:sz w:val="22"/>
          <w:szCs w:val="22"/>
        </w:rPr>
      </w:pPr>
    </w:p>
    <w:p w14:paraId="0F1EFCD4" w14:textId="77777777" w:rsidR="009C6A97" w:rsidRPr="009F3880" w:rsidRDefault="009C6A97" w:rsidP="00647BD2">
      <w:pPr>
        <w:rPr>
          <w:rFonts w:ascii="Arial" w:hAnsi="Arial" w:cs="Arial"/>
          <w:b/>
          <w:sz w:val="22"/>
          <w:szCs w:val="22"/>
        </w:rPr>
      </w:pPr>
    </w:p>
    <w:p w14:paraId="32D60817" w14:textId="77777777" w:rsidR="009C6A97" w:rsidRPr="009F3880" w:rsidRDefault="009C6A97" w:rsidP="00647BD2">
      <w:pPr>
        <w:rPr>
          <w:rFonts w:ascii="Arial" w:hAnsi="Arial" w:cs="Arial"/>
          <w:b/>
          <w:sz w:val="22"/>
          <w:szCs w:val="22"/>
        </w:rPr>
      </w:pPr>
    </w:p>
    <w:p w14:paraId="5801213D" w14:textId="77777777" w:rsidR="009C6A97" w:rsidRPr="009F3880" w:rsidRDefault="009C6A97" w:rsidP="00647BD2">
      <w:pPr>
        <w:rPr>
          <w:rFonts w:ascii="Arial" w:hAnsi="Arial" w:cs="Arial"/>
          <w:b/>
          <w:sz w:val="22"/>
          <w:szCs w:val="22"/>
        </w:rPr>
      </w:pPr>
    </w:p>
    <w:p w14:paraId="4206CBCB" w14:textId="77777777" w:rsidR="009C6A97" w:rsidRPr="009F3880" w:rsidRDefault="009C6A97" w:rsidP="00647BD2">
      <w:pPr>
        <w:rPr>
          <w:rFonts w:ascii="Arial" w:hAnsi="Arial" w:cs="Arial"/>
          <w:b/>
          <w:sz w:val="22"/>
          <w:szCs w:val="22"/>
        </w:rPr>
      </w:pPr>
    </w:p>
    <w:p w14:paraId="19C50D48" w14:textId="597C4EF1" w:rsidR="009C6A97" w:rsidRDefault="009C6A97" w:rsidP="00647BD2">
      <w:pPr>
        <w:rPr>
          <w:rFonts w:ascii="Arial" w:hAnsi="Arial" w:cs="Arial"/>
          <w:b/>
          <w:sz w:val="22"/>
          <w:szCs w:val="22"/>
        </w:rPr>
      </w:pPr>
    </w:p>
    <w:p w14:paraId="10ED5FAD" w14:textId="77777777" w:rsidR="00B13474" w:rsidRPr="009F3880" w:rsidRDefault="00B13474" w:rsidP="00647BD2">
      <w:pPr>
        <w:rPr>
          <w:rFonts w:ascii="Arial" w:hAnsi="Arial" w:cs="Arial"/>
          <w:b/>
          <w:sz w:val="22"/>
          <w:szCs w:val="22"/>
        </w:rPr>
      </w:pPr>
    </w:p>
    <w:p w14:paraId="379B312A" w14:textId="77777777" w:rsidR="009C6A97" w:rsidRPr="009F3880" w:rsidRDefault="009C6A97" w:rsidP="00647BD2">
      <w:pPr>
        <w:rPr>
          <w:rFonts w:ascii="Arial" w:hAnsi="Arial" w:cs="Arial"/>
          <w:b/>
          <w:sz w:val="22"/>
          <w:szCs w:val="22"/>
        </w:rPr>
      </w:pPr>
    </w:p>
    <w:p w14:paraId="57B9DFF7" w14:textId="77777777" w:rsidR="009C6A97" w:rsidRPr="009F3880" w:rsidRDefault="009C6A97" w:rsidP="00647BD2">
      <w:pPr>
        <w:rPr>
          <w:rFonts w:ascii="Arial" w:hAnsi="Arial" w:cs="Arial"/>
          <w:b/>
          <w:sz w:val="22"/>
          <w:szCs w:val="22"/>
        </w:rPr>
      </w:pPr>
    </w:p>
    <w:p w14:paraId="10D1DA0E" w14:textId="77777777" w:rsidR="009C6A97" w:rsidRDefault="009C6A97" w:rsidP="00647BD2">
      <w:pPr>
        <w:rPr>
          <w:rFonts w:ascii="Arial" w:hAnsi="Arial" w:cs="Arial"/>
          <w:b/>
          <w:sz w:val="22"/>
          <w:szCs w:val="22"/>
        </w:rPr>
      </w:pPr>
    </w:p>
    <w:p w14:paraId="5E9D18EE" w14:textId="77777777" w:rsidR="00771F41" w:rsidRPr="009F3880" w:rsidRDefault="00771F41" w:rsidP="00647BD2">
      <w:pPr>
        <w:rPr>
          <w:rFonts w:ascii="Arial" w:hAnsi="Arial" w:cs="Arial"/>
          <w:b/>
          <w:sz w:val="22"/>
          <w:szCs w:val="22"/>
        </w:rPr>
      </w:pPr>
    </w:p>
    <w:p w14:paraId="10B758A4" w14:textId="049141F4" w:rsidR="00647BD2" w:rsidRPr="009F3880" w:rsidRDefault="00647BD2" w:rsidP="00647BD2">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055"/>
      </w:tblGrid>
      <w:tr w:rsidR="00A36F9F" w:rsidRPr="009F3880" w14:paraId="01080AE8" w14:textId="77777777" w:rsidTr="00AB7518">
        <w:tc>
          <w:tcPr>
            <w:tcW w:w="9055" w:type="dxa"/>
            <w:vAlign w:val="center"/>
          </w:tcPr>
          <w:p w14:paraId="731F6CCF" w14:textId="50C57113" w:rsidR="009C6A97" w:rsidRPr="009F3880" w:rsidRDefault="00506024" w:rsidP="00A36F9F">
            <w:pPr>
              <w:rPr>
                <w:rFonts w:ascii="Arial" w:hAnsi="Arial" w:cs="Arial"/>
                <w:sz w:val="22"/>
                <w:szCs w:val="22"/>
              </w:rPr>
            </w:pPr>
            <w:r>
              <w:rPr>
                <w:rFonts w:ascii="Arial" w:hAnsi="Arial" w:cs="Arial"/>
                <w:sz w:val="22"/>
                <w:szCs w:val="22"/>
              </w:rPr>
              <w:br/>
            </w:r>
            <w:r w:rsidR="00716C37" w:rsidRPr="009F3880">
              <w:rPr>
                <w:rFonts w:ascii="Arial" w:hAnsi="Arial" w:cs="Arial"/>
                <w:sz w:val="22"/>
                <w:szCs w:val="22"/>
              </w:rPr>
              <w:t>The Forest Stewardship Council (FSC) is an independent, not</w:t>
            </w:r>
            <w:r w:rsidR="008154BA" w:rsidRPr="009F3880">
              <w:rPr>
                <w:rFonts w:ascii="Arial" w:hAnsi="Arial" w:cs="Arial"/>
                <w:sz w:val="22"/>
                <w:szCs w:val="22"/>
              </w:rPr>
              <w:t>-</w:t>
            </w:r>
            <w:r w:rsidR="00716C37" w:rsidRPr="009F3880">
              <w:rPr>
                <w:rFonts w:ascii="Arial" w:hAnsi="Arial" w:cs="Arial"/>
                <w:sz w:val="22"/>
                <w:szCs w:val="22"/>
              </w:rPr>
              <w:t>for</w:t>
            </w:r>
            <w:r w:rsidR="008154BA" w:rsidRPr="009F3880">
              <w:rPr>
                <w:rFonts w:ascii="Arial" w:hAnsi="Arial" w:cs="Arial"/>
                <w:sz w:val="22"/>
                <w:szCs w:val="22"/>
              </w:rPr>
              <w:t>-</w:t>
            </w:r>
            <w:r w:rsidR="00716C37" w:rsidRPr="009F3880">
              <w:rPr>
                <w:rFonts w:ascii="Arial" w:hAnsi="Arial" w:cs="Arial"/>
                <w:sz w:val="22"/>
                <w:szCs w:val="22"/>
              </w:rPr>
              <w:t>profit, nongovernment</w:t>
            </w:r>
            <w:r w:rsidR="008154BA" w:rsidRPr="009F3880">
              <w:rPr>
                <w:rFonts w:ascii="Arial" w:hAnsi="Arial" w:cs="Arial"/>
                <w:sz w:val="22"/>
                <w:szCs w:val="22"/>
              </w:rPr>
              <w:t>al</w:t>
            </w:r>
            <w:r w:rsidR="00716C37" w:rsidRPr="009F3880">
              <w:rPr>
                <w:rFonts w:ascii="Arial" w:hAnsi="Arial" w:cs="Arial"/>
                <w:sz w:val="22"/>
                <w:szCs w:val="22"/>
              </w:rPr>
              <w:t xml:space="preserve"> organization established to support environmentally appropriate, socially beneficial, and economically viable management of the world</w:t>
            </w:r>
            <w:r w:rsidR="009C6A97" w:rsidRPr="009F3880">
              <w:rPr>
                <w:rFonts w:ascii="Arial" w:hAnsi="Arial" w:cs="Arial"/>
                <w:sz w:val="22"/>
                <w:szCs w:val="22"/>
              </w:rPr>
              <w:t>’</w:t>
            </w:r>
            <w:r w:rsidR="00716C37" w:rsidRPr="009F3880">
              <w:rPr>
                <w:rFonts w:ascii="Arial" w:hAnsi="Arial" w:cs="Arial"/>
                <w:sz w:val="22"/>
                <w:szCs w:val="22"/>
              </w:rPr>
              <w:t>s forests.</w:t>
            </w:r>
          </w:p>
          <w:p w14:paraId="179E32CB" w14:textId="77777777" w:rsidR="009C6A97" w:rsidRPr="009F3880" w:rsidRDefault="009C6A97" w:rsidP="00A36F9F">
            <w:pPr>
              <w:rPr>
                <w:rFonts w:ascii="Arial" w:hAnsi="Arial" w:cs="Arial"/>
                <w:sz w:val="22"/>
                <w:szCs w:val="22"/>
              </w:rPr>
            </w:pPr>
          </w:p>
          <w:p w14:paraId="06954912" w14:textId="72366A2C" w:rsidR="009C6A97" w:rsidRPr="009F3880" w:rsidRDefault="009C6A97" w:rsidP="00A36F9F">
            <w:pPr>
              <w:rPr>
                <w:rFonts w:ascii="Arial" w:hAnsi="Arial" w:cs="Arial"/>
                <w:sz w:val="22"/>
                <w:szCs w:val="22"/>
              </w:rPr>
            </w:pPr>
            <w:r w:rsidRPr="009F3880">
              <w:rPr>
                <w:rFonts w:ascii="Arial" w:hAnsi="Arial" w:cs="Arial"/>
                <w:sz w:val="22"/>
                <w:szCs w:val="22"/>
              </w:rPr>
              <w:t>The FSC</w:t>
            </w:r>
            <w:r w:rsidR="00716C37" w:rsidRPr="009F3880">
              <w:rPr>
                <w:rFonts w:ascii="Arial" w:hAnsi="Arial" w:cs="Arial"/>
                <w:sz w:val="22"/>
                <w:szCs w:val="22"/>
              </w:rPr>
              <w:t xml:space="preserve"> vision is </w:t>
            </w:r>
            <w:r w:rsidR="001F5D84" w:rsidRPr="009F3880">
              <w:rPr>
                <w:rFonts w:ascii="Arial" w:hAnsi="Arial" w:cs="Arial"/>
                <w:sz w:val="22"/>
                <w:szCs w:val="22"/>
              </w:rPr>
              <w:t>that</w:t>
            </w:r>
            <w:r w:rsidR="00716C37" w:rsidRPr="009F3880">
              <w:rPr>
                <w:rFonts w:ascii="Arial" w:hAnsi="Arial" w:cs="Arial"/>
                <w:sz w:val="22"/>
                <w:szCs w:val="22"/>
              </w:rPr>
              <w:t xml:space="preserve"> the world</w:t>
            </w:r>
            <w:r w:rsidRPr="009F3880">
              <w:rPr>
                <w:rFonts w:ascii="Arial" w:hAnsi="Arial" w:cs="Arial"/>
                <w:sz w:val="22"/>
                <w:szCs w:val="22"/>
              </w:rPr>
              <w:t>’</w:t>
            </w:r>
            <w:r w:rsidR="00716C37" w:rsidRPr="009F3880">
              <w:rPr>
                <w:rFonts w:ascii="Arial" w:hAnsi="Arial" w:cs="Arial"/>
                <w:sz w:val="22"/>
                <w:szCs w:val="22"/>
              </w:rPr>
              <w:t>s forests meet the social, ecol</w:t>
            </w:r>
            <w:r w:rsidRPr="009F3880">
              <w:rPr>
                <w:rFonts w:ascii="Arial" w:hAnsi="Arial" w:cs="Arial"/>
                <w:sz w:val="22"/>
                <w:szCs w:val="22"/>
              </w:rPr>
              <w:t>ogical</w:t>
            </w:r>
            <w:r w:rsidR="00716C37" w:rsidRPr="009F3880">
              <w:rPr>
                <w:rFonts w:ascii="Arial" w:hAnsi="Arial" w:cs="Arial"/>
                <w:sz w:val="22"/>
                <w:szCs w:val="22"/>
              </w:rPr>
              <w:t>, and economic rights and needs of the present generation without compromising those of future generations.</w:t>
            </w:r>
          </w:p>
          <w:p w14:paraId="1E8F7855" w14:textId="2B0F574F" w:rsidR="00A36F9F" w:rsidRPr="009F3880" w:rsidRDefault="00A36F9F" w:rsidP="00A36F9F">
            <w:pPr>
              <w:rPr>
                <w:rFonts w:ascii="Arial" w:hAnsi="Arial" w:cs="Arial"/>
                <w:sz w:val="22"/>
                <w:szCs w:val="22"/>
              </w:rPr>
            </w:pPr>
          </w:p>
        </w:tc>
      </w:tr>
    </w:tbl>
    <w:p w14:paraId="318A0DF8" w14:textId="17C5F26D" w:rsidR="00AB7518" w:rsidRPr="00AB7518" w:rsidRDefault="00AB7518" w:rsidP="00AB7518">
      <w:pPr>
        <w:pStyle w:val="FSCsubheadingA"/>
      </w:pPr>
      <w:bookmarkStart w:id="0" w:name="_Toc474405409"/>
      <w:bookmarkStart w:id="1" w:name="_Toc474512063"/>
      <w:bookmarkStart w:id="2" w:name="_Toc474747728"/>
      <w:bookmarkStart w:id="3" w:name="_Toc485212093"/>
      <w:r w:rsidRPr="009F3880">
        <w:lastRenderedPageBreak/>
        <w:t>Contents</w:t>
      </w:r>
      <w:bookmarkEnd w:id="0"/>
      <w:bookmarkEnd w:id="1"/>
      <w:bookmarkEnd w:id="2"/>
      <w:bookmarkEnd w:id="3"/>
    </w:p>
    <w:p w14:paraId="0F9FAF8F" w14:textId="5AC9DEB9" w:rsidR="00AB7518" w:rsidRDefault="00AB7518" w:rsidP="00AB7518">
      <w:pPr>
        <w:pStyle w:val="TOC2"/>
        <w:rPr>
          <w:rFonts w:asciiTheme="minorHAnsi" w:hAnsiTheme="minorHAnsi"/>
          <w:noProof/>
          <w:sz w:val="24"/>
          <w:szCs w:val="24"/>
          <w:lang w:val="en-US" w:eastAsia="en-US"/>
        </w:rPr>
      </w:pPr>
      <w:r>
        <w:fldChar w:fldCharType="begin"/>
      </w:r>
      <w:r>
        <w:instrText xml:space="preserve"> TOC \t "FSC subheadingA,2,FSC section,1,FSC subheading1,2" </w:instrText>
      </w:r>
      <w:r>
        <w:fldChar w:fldCharType="separate"/>
      </w:r>
      <w:r>
        <w:rPr>
          <w:noProof/>
        </w:rPr>
        <w:t>Introduction</w:t>
      </w:r>
      <w:r>
        <w:rPr>
          <w:noProof/>
        </w:rPr>
        <w:tab/>
        <w:t>4</w:t>
      </w:r>
    </w:p>
    <w:p w14:paraId="7C1EAA02" w14:textId="23CD2870" w:rsidR="00AB7518" w:rsidRDefault="00AB7518">
      <w:pPr>
        <w:pStyle w:val="TOC2"/>
        <w:rPr>
          <w:rFonts w:asciiTheme="minorHAnsi" w:hAnsiTheme="minorHAnsi"/>
          <w:noProof/>
          <w:sz w:val="24"/>
          <w:szCs w:val="24"/>
          <w:lang w:val="en-US" w:eastAsia="en-US"/>
        </w:rPr>
      </w:pPr>
      <w:r>
        <w:rPr>
          <w:noProof/>
        </w:rPr>
        <w:t>Version history</w:t>
      </w:r>
      <w:r>
        <w:rPr>
          <w:noProof/>
        </w:rPr>
        <w:tab/>
      </w:r>
      <w:r>
        <w:rPr>
          <w:noProof/>
        </w:rPr>
        <w:fldChar w:fldCharType="begin"/>
      </w:r>
      <w:r>
        <w:rPr>
          <w:noProof/>
        </w:rPr>
        <w:instrText xml:space="preserve"> PAGEREF _Toc485212095 \h </w:instrText>
      </w:r>
      <w:r>
        <w:rPr>
          <w:noProof/>
        </w:rPr>
      </w:r>
      <w:r>
        <w:rPr>
          <w:noProof/>
        </w:rPr>
        <w:fldChar w:fldCharType="separate"/>
      </w:r>
      <w:r w:rsidR="002A7D89">
        <w:rPr>
          <w:noProof/>
        </w:rPr>
        <w:t>4</w:t>
      </w:r>
      <w:r>
        <w:rPr>
          <w:noProof/>
        </w:rPr>
        <w:fldChar w:fldCharType="end"/>
      </w:r>
    </w:p>
    <w:p w14:paraId="3F6CFD3F" w14:textId="472FD292" w:rsidR="00AB7518" w:rsidRDefault="00AB7518">
      <w:pPr>
        <w:pStyle w:val="TOC2"/>
        <w:rPr>
          <w:rFonts w:asciiTheme="minorHAnsi" w:hAnsiTheme="minorHAnsi"/>
          <w:noProof/>
          <w:sz w:val="24"/>
          <w:szCs w:val="24"/>
          <w:lang w:val="en-US" w:eastAsia="en-US"/>
        </w:rPr>
      </w:pPr>
      <w:r>
        <w:rPr>
          <w:noProof/>
        </w:rPr>
        <w:t>A</w:t>
      </w:r>
      <w:r>
        <w:rPr>
          <w:rFonts w:asciiTheme="minorHAnsi" w:hAnsiTheme="minorHAnsi"/>
          <w:noProof/>
          <w:sz w:val="24"/>
          <w:szCs w:val="24"/>
          <w:lang w:val="en-US" w:eastAsia="en-US"/>
        </w:rPr>
        <w:tab/>
      </w:r>
      <w:r>
        <w:rPr>
          <w:noProof/>
        </w:rPr>
        <w:t>Objective</w:t>
      </w:r>
      <w:r>
        <w:rPr>
          <w:noProof/>
        </w:rPr>
        <w:tab/>
      </w:r>
      <w:r w:rsidR="00693DDE">
        <w:rPr>
          <w:noProof/>
        </w:rPr>
        <w:t>6</w:t>
      </w:r>
    </w:p>
    <w:p w14:paraId="533C30BA" w14:textId="10AE0B66" w:rsidR="00AB7518" w:rsidRDefault="00AB7518">
      <w:pPr>
        <w:pStyle w:val="TOC2"/>
        <w:rPr>
          <w:rFonts w:asciiTheme="minorHAnsi" w:hAnsiTheme="minorHAnsi"/>
          <w:noProof/>
          <w:sz w:val="24"/>
          <w:szCs w:val="24"/>
          <w:lang w:val="en-US" w:eastAsia="en-US"/>
        </w:rPr>
      </w:pPr>
      <w:r>
        <w:rPr>
          <w:noProof/>
        </w:rPr>
        <w:t>B</w:t>
      </w:r>
      <w:r>
        <w:rPr>
          <w:rFonts w:asciiTheme="minorHAnsi" w:hAnsiTheme="minorHAnsi"/>
          <w:noProof/>
          <w:sz w:val="24"/>
          <w:szCs w:val="24"/>
          <w:lang w:val="en-US" w:eastAsia="en-US"/>
        </w:rPr>
        <w:tab/>
      </w:r>
      <w:r>
        <w:rPr>
          <w:noProof/>
        </w:rPr>
        <w:t>Scope</w:t>
      </w:r>
      <w:r>
        <w:rPr>
          <w:noProof/>
        </w:rPr>
        <w:tab/>
      </w:r>
      <w:r w:rsidR="00693DDE">
        <w:rPr>
          <w:noProof/>
        </w:rPr>
        <w:t>6</w:t>
      </w:r>
    </w:p>
    <w:p w14:paraId="47263D6A" w14:textId="7FF81228" w:rsidR="00AB7518" w:rsidRDefault="00AB7518">
      <w:pPr>
        <w:pStyle w:val="TOC2"/>
        <w:rPr>
          <w:rFonts w:asciiTheme="minorHAnsi" w:hAnsiTheme="minorHAnsi"/>
          <w:noProof/>
          <w:sz w:val="24"/>
          <w:szCs w:val="24"/>
          <w:lang w:val="en-US" w:eastAsia="en-US"/>
        </w:rPr>
      </w:pPr>
      <w:r>
        <w:rPr>
          <w:noProof/>
        </w:rPr>
        <w:t>C</w:t>
      </w:r>
      <w:r>
        <w:rPr>
          <w:rFonts w:asciiTheme="minorHAnsi" w:hAnsiTheme="minorHAnsi"/>
          <w:noProof/>
          <w:sz w:val="24"/>
          <w:szCs w:val="24"/>
          <w:lang w:val="en-US" w:eastAsia="en-US"/>
        </w:rPr>
        <w:tab/>
      </w:r>
      <w:r>
        <w:rPr>
          <w:noProof/>
        </w:rPr>
        <w:t>Standard effective date</w:t>
      </w:r>
      <w:r>
        <w:rPr>
          <w:noProof/>
        </w:rPr>
        <w:tab/>
      </w:r>
      <w:r w:rsidR="00693DDE">
        <w:rPr>
          <w:noProof/>
        </w:rPr>
        <w:t>6</w:t>
      </w:r>
    </w:p>
    <w:p w14:paraId="210EF04A" w14:textId="6ADD7B05" w:rsidR="00AB7518" w:rsidRDefault="00AB7518">
      <w:pPr>
        <w:pStyle w:val="TOC2"/>
        <w:rPr>
          <w:rFonts w:asciiTheme="minorHAnsi" w:hAnsiTheme="minorHAnsi"/>
          <w:noProof/>
          <w:sz w:val="24"/>
          <w:szCs w:val="24"/>
          <w:lang w:val="en-US" w:eastAsia="en-US"/>
        </w:rPr>
      </w:pPr>
      <w:r>
        <w:rPr>
          <w:noProof/>
        </w:rPr>
        <w:t>D</w:t>
      </w:r>
      <w:r>
        <w:rPr>
          <w:rFonts w:asciiTheme="minorHAnsi" w:hAnsiTheme="minorHAnsi"/>
          <w:noProof/>
          <w:sz w:val="24"/>
          <w:szCs w:val="24"/>
          <w:lang w:val="en-US" w:eastAsia="en-US"/>
        </w:rPr>
        <w:tab/>
      </w:r>
      <w:r>
        <w:rPr>
          <w:noProof/>
        </w:rPr>
        <w:t>References</w:t>
      </w:r>
      <w:r>
        <w:rPr>
          <w:noProof/>
        </w:rPr>
        <w:tab/>
      </w:r>
      <w:r w:rsidR="00693DDE">
        <w:rPr>
          <w:noProof/>
        </w:rPr>
        <w:t>6</w:t>
      </w:r>
    </w:p>
    <w:p w14:paraId="5525061F" w14:textId="4DC55DA3" w:rsidR="00AB7518" w:rsidRDefault="00AB7518">
      <w:pPr>
        <w:pStyle w:val="TOC1"/>
        <w:rPr>
          <w:rFonts w:asciiTheme="minorHAnsi" w:hAnsiTheme="minorHAnsi" w:cstheme="minorBidi"/>
          <w:noProof/>
          <w:sz w:val="24"/>
          <w:szCs w:val="24"/>
          <w:lang w:val="en-US" w:eastAsia="en-US"/>
        </w:rPr>
      </w:pPr>
      <w:r>
        <w:rPr>
          <w:noProof/>
        </w:rPr>
        <w:t>Part I: General requirements</w:t>
      </w:r>
      <w:r>
        <w:rPr>
          <w:noProof/>
        </w:rPr>
        <w:tab/>
      </w:r>
      <w:r w:rsidR="00693DDE">
        <w:rPr>
          <w:noProof/>
        </w:rPr>
        <w:t>7</w:t>
      </w:r>
    </w:p>
    <w:p w14:paraId="0868B8CB" w14:textId="27A60292" w:rsidR="00AB7518" w:rsidRDefault="00AB7518">
      <w:pPr>
        <w:pStyle w:val="TOC2"/>
        <w:rPr>
          <w:rFonts w:asciiTheme="minorHAnsi" w:hAnsiTheme="minorHAnsi"/>
          <w:noProof/>
          <w:sz w:val="24"/>
          <w:szCs w:val="24"/>
          <w:lang w:val="en-US" w:eastAsia="en-US"/>
        </w:rPr>
      </w:pPr>
      <w:r>
        <w:rPr>
          <w:noProof/>
        </w:rPr>
        <w:t>1.</w:t>
      </w:r>
      <w:r>
        <w:rPr>
          <w:rFonts w:asciiTheme="minorHAnsi" w:hAnsiTheme="minorHAnsi"/>
          <w:noProof/>
          <w:sz w:val="24"/>
          <w:szCs w:val="24"/>
          <w:lang w:val="en-US" w:eastAsia="en-US"/>
        </w:rPr>
        <w:tab/>
      </w:r>
      <w:r>
        <w:rPr>
          <w:noProof/>
        </w:rPr>
        <w:t>Ground rules for using the FSC trademarks</w:t>
      </w:r>
      <w:r>
        <w:rPr>
          <w:noProof/>
        </w:rPr>
        <w:tab/>
      </w:r>
      <w:r w:rsidR="00693DDE">
        <w:rPr>
          <w:noProof/>
        </w:rPr>
        <w:t>7</w:t>
      </w:r>
    </w:p>
    <w:p w14:paraId="3485FBF1" w14:textId="26BD520A" w:rsidR="00AB7518" w:rsidRDefault="00AB7518">
      <w:pPr>
        <w:pStyle w:val="TOC2"/>
        <w:rPr>
          <w:rFonts w:asciiTheme="minorHAnsi" w:hAnsiTheme="minorHAnsi"/>
          <w:noProof/>
          <w:sz w:val="24"/>
          <w:szCs w:val="24"/>
          <w:lang w:val="en-US" w:eastAsia="en-US"/>
        </w:rPr>
      </w:pPr>
      <w:r>
        <w:rPr>
          <w:noProof/>
        </w:rPr>
        <w:t>2.</w:t>
      </w:r>
      <w:r>
        <w:rPr>
          <w:rFonts w:asciiTheme="minorHAnsi" w:hAnsiTheme="minorHAnsi"/>
          <w:noProof/>
          <w:sz w:val="24"/>
          <w:szCs w:val="24"/>
          <w:lang w:val="en-US" w:eastAsia="en-US"/>
        </w:rPr>
        <w:tab/>
      </w:r>
      <w:r>
        <w:rPr>
          <w:noProof/>
        </w:rPr>
        <w:t>Restrictions on using FSC trademarks</w:t>
      </w:r>
      <w:r>
        <w:rPr>
          <w:noProof/>
        </w:rPr>
        <w:tab/>
      </w:r>
      <w:r w:rsidR="00693DDE">
        <w:rPr>
          <w:noProof/>
        </w:rPr>
        <w:t>8</w:t>
      </w:r>
    </w:p>
    <w:p w14:paraId="131F2F3C" w14:textId="4801098C" w:rsidR="00AB7518" w:rsidRDefault="00AB7518">
      <w:pPr>
        <w:pStyle w:val="TOC1"/>
        <w:rPr>
          <w:rFonts w:asciiTheme="minorHAnsi" w:hAnsiTheme="minorHAnsi" w:cstheme="minorBidi"/>
          <w:noProof/>
          <w:sz w:val="24"/>
          <w:szCs w:val="24"/>
          <w:lang w:val="en-US" w:eastAsia="en-US"/>
        </w:rPr>
      </w:pPr>
      <w:r>
        <w:rPr>
          <w:noProof/>
        </w:rPr>
        <w:t>Part II: Using the FSC labels on products</w:t>
      </w:r>
      <w:r>
        <w:rPr>
          <w:noProof/>
        </w:rPr>
        <w:tab/>
      </w:r>
      <w:r w:rsidR="00C27AB0">
        <w:rPr>
          <w:noProof/>
        </w:rPr>
        <w:t>9</w:t>
      </w:r>
    </w:p>
    <w:p w14:paraId="2E63CCBE" w14:textId="6AD81760" w:rsidR="00AB7518" w:rsidRDefault="00AB7518">
      <w:pPr>
        <w:pStyle w:val="TOC2"/>
        <w:rPr>
          <w:rFonts w:asciiTheme="minorHAnsi" w:hAnsiTheme="minorHAnsi"/>
          <w:noProof/>
          <w:sz w:val="24"/>
          <w:szCs w:val="24"/>
          <w:lang w:val="en-US" w:eastAsia="en-US"/>
        </w:rPr>
      </w:pPr>
      <w:r>
        <w:rPr>
          <w:noProof/>
        </w:rPr>
        <w:t>3.</w:t>
      </w:r>
      <w:r>
        <w:rPr>
          <w:rFonts w:asciiTheme="minorHAnsi" w:hAnsiTheme="minorHAnsi"/>
          <w:noProof/>
          <w:sz w:val="24"/>
          <w:szCs w:val="24"/>
          <w:lang w:val="en-US" w:eastAsia="en-US"/>
        </w:rPr>
        <w:tab/>
      </w:r>
      <w:r>
        <w:rPr>
          <w:noProof/>
        </w:rPr>
        <w:t>Selecting the FSC label</w:t>
      </w:r>
      <w:r>
        <w:rPr>
          <w:noProof/>
        </w:rPr>
        <w:tab/>
      </w:r>
      <w:r w:rsidR="00C27AB0">
        <w:rPr>
          <w:noProof/>
        </w:rPr>
        <w:t>9</w:t>
      </w:r>
    </w:p>
    <w:p w14:paraId="45B2547D" w14:textId="7F059DB4" w:rsidR="00AB7518" w:rsidRDefault="00AB7518">
      <w:pPr>
        <w:pStyle w:val="TOC2"/>
        <w:rPr>
          <w:rFonts w:asciiTheme="minorHAnsi" w:hAnsiTheme="minorHAnsi"/>
          <w:noProof/>
          <w:sz w:val="24"/>
          <w:szCs w:val="24"/>
          <w:lang w:val="en-US" w:eastAsia="en-US"/>
        </w:rPr>
      </w:pPr>
      <w:r>
        <w:rPr>
          <w:noProof/>
        </w:rPr>
        <w:t>4.</w:t>
      </w:r>
      <w:r>
        <w:rPr>
          <w:rFonts w:asciiTheme="minorHAnsi" w:hAnsiTheme="minorHAnsi"/>
          <w:noProof/>
          <w:sz w:val="24"/>
          <w:szCs w:val="24"/>
          <w:lang w:val="en-US" w:eastAsia="en-US"/>
        </w:rPr>
        <w:tab/>
      </w:r>
      <w:r>
        <w:rPr>
          <w:noProof/>
        </w:rPr>
        <w:t>Labelling requirements</w:t>
      </w:r>
      <w:r>
        <w:rPr>
          <w:noProof/>
        </w:rPr>
        <w:tab/>
      </w:r>
      <w:r w:rsidR="00C27AB0">
        <w:rPr>
          <w:noProof/>
        </w:rPr>
        <w:t>10</w:t>
      </w:r>
    </w:p>
    <w:p w14:paraId="6560137A" w14:textId="15800EE2" w:rsidR="00AB7518" w:rsidRDefault="00AB7518">
      <w:pPr>
        <w:pStyle w:val="TOC1"/>
        <w:rPr>
          <w:rFonts w:asciiTheme="minorHAnsi" w:hAnsiTheme="minorHAnsi" w:cstheme="minorBidi"/>
          <w:noProof/>
          <w:sz w:val="24"/>
          <w:szCs w:val="24"/>
          <w:lang w:val="en-US" w:eastAsia="en-US"/>
        </w:rPr>
      </w:pPr>
      <w:r>
        <w:rPr>
          <w:noProof/>
        </w:rPr>
        <w:t>Part III: Promoting FSC-certified products and FSC certification</w:t>
      </w:r>
      <w:r>
        <w:rPr>
          <w:noProof/>
        </w:rPr>
        <w:tab/>
      </w:r>
      <w:r w:rsidR="00C27AB0">
        <w:rPr>
          <w:noProof/>
        </w:rPr>
        <w:t>12</w:t>
      </w:r>
    </w:p>
    <w:p w14:paraId="31D827E2" w14:textId="6CC7BDC1" w:rsidR="00AB7518" w:rsidRDefault="00AB7518" w:rsidP="001F6B52">
      <w:pPr>
        <w:pStyle w:val="TOC2"/>
        <w:rPr>
          <w:noProof/>
        </w:rPr>
      </w:pPr>
      <w:r>
        <w:rPr>
          <w:noProof/>
        </w:rPr>
        <w:t>5.</w:t>
      </w:r>
      <w:r>
        <w:rPr>
          <w:rFonts w:asciiTheme="minorHAnsi" w:hAnsiTheme="minorHAnsi"/>
          <w:noProof/>
          <w:sz w:val="24"/>
          <w:szCs w:val="24"/>
          <w:lang w:val="en-US" w:eastAsia="en-US"/>
        </w:rPr>
        <w:tab/>
      </w:r>
      <w:r>
        <w:rPr>
          <w:noProof/>
        </w:rPr>
        <w:t>Promotional elements</w:t>
      </w:r>
      <w:r>
        <w:rPr>
          <w:noProof/>
        </w:rPr>
        <w:tab/>
      </w:r>
      <w:r w:rsidR="004934BB">
        <w:rPr>
          <w:noProof/>
        </w:rPr>
        <w:t>12</w:t>
      </w:r>
    </w:p>
    <w:p w14:paraId="241CE424" w14:textId="45C78428" w:rsidR="009803A0" w:rsidRPr="009803A0" w:rsidRDefault="009803A0" w:rsidP="009803A0">
      <w:pPr>
        <w:rPr>
          <w:rFonts w:ascii="Arial" w:hAnsi="Arial" w:cs="Arial"/>
          <w:sz w:val="22"/>
          <w:szCs w:val="22"/>
        </w:rPr>
      </w:pPr>
      <w:r w:rsidRPr="00CA2ACE">
        <w:rPr>
          <w:rFonts w:ascii="Arial" w:hAnsi="Arial" w:cs="Arial"/>
          <w:sz w:val="22"/>
          <w:szCs w:val="22"/>
        </w:rPr>
        <w:t xml:space="preserve">    </w:t>
      </w:r>
      <w:r w:rsidRPr="009803A0">
        <w:rPr>
          <w:rFonts w:ascii="Arial" w:hAnsi="Arial" w:cs="Arial"/>
          <w:sz w:val="22"/>
          <w:szCs w:val="22"/>
        </w:rPr>
        <w:t xml:space="preserve">6.    </w:t>
      </w:r>
      <w:r w:rsidR="00625E1C">
        <w:rPr>
          <w:rFonts w:ascii="Arial" w:hAnsi="Arial" w:cs="Arial"/>
          <w:sz w:val="22"/>
          <w:szCs w:val="22"/>
        </w:rPr>
        <w:t xml:space="preserve"> </w:t>
      </w:r>
      <w:r w:rsidRPr="009803A0">
        <w:rPr>
          <w:rFonts w:ascii="Arial" w:hAnsi="Arial" w:cs="Arial"/>
          <w:sz w:val="22"/>
          <w:szCs w:val="22"/>
        </w:rPr>
        <w:t>Promotional use requirements</w:t>
      </w:r>
      <w:r w:rsidR="00625E1C">
        <w:rPr>
          <w:rFonts w:ascii="Arial" w:hAnsi="Arial" w:cs="Arial"/>
          <w:sz w:val="22"/>
          <w:szCs w:val="22"/>
        </w:rPr>
        <w:t>………………………………</w:t>
      </w:r>
      <w:r>
        <w:rPr>
          <w:rFonts w:ascii="Arial" w:hAnsi="Arial" w:cs="Arial"/>
          <w:sz w:val="22"/>
          <w:szCs w:val="22"/>
        </w:rPr>
        <w:t>………………………</w:t>
      </w:r>
      <w:r w:rsidR="00CA2ACE">
        <w:rPr>
          <w:rFonts w:ascii="Arial" w:hAnsi="Arial" w:cs="Arial"/>
          <w:sz w:val="22"/>
          <w:szCs w:val="22"/>
        </w:rPr>
        <w:t>.</w:t>
      </w:r>
      <w:r w:rsidR="00FE37DC">
        <w:rPr>
          <w:rFonts w:ascii="Arial" w:hAnsi="Arial" w:cs="Arial"/>
          <w:sz w:val="22"/>
          <w:szCs w:val="22"/>
        </w:rPr>
        <w:t>…</w:t>
      </w:r>
      <w:r w:rsidR="00625E1C">
        <w:rPr>
          <w:rFonts w:ascii="Arial" w:hAnsi="Arial" w:cs="Arial"/>
          <w:sz w:val="22"/>
          <w:szCs w:val="22"/>
        </w:rPr>
        <w:t>…</w:t>
      </w:r>
      <w:r w:rsidR="004934BB">
        <w:rPr>
          <w:rFonts w:ascii="Arial" w:hAnsi="Arial" w:cs="Arial"/>
          <w:sz w:val="22"/>
          <w:szCs w:val="22"/>
        </w:rPr>
        <w:t xml:space="preserve">13 </w:t>
      </w:r>
    </w:p>
    <w:p w14:paraId="4C7EC68B" w14:textId="1225D3DE" w:rsidR="00AB7518" w:rsidRDefault="00AB7518">
      <w:pPr>
        <w:pStyle w:val="TOC2"/>
        <w:rPr>
          <w:rFonts w:asciiTheme="minorHAnsi" w:hAnsiTheme="minorHAnsi"/>
          <w:noProof/>
          <w:sz w:val="24"/>
          <w:szCs w:val="24"/>
          <w:lang w:val="en-US" w:eastAsia="en-US"/>
        </w:rPr>
      </w:pPr>
      <w:r>
        <w:rPr>
          <w:noProof/>
        </w:rPr>
        <w:t>7.</w:t>
      </w:r>
      <w:r>
        <w:rPr>
          <w:rFonts w:asciiTheme="minorHAnsi" w:hAnsiTheme="minorHAnsi"/>
          <w:noProof/>
          <w:sz w:val="24"/>
          <w:szCs w:val="24"/>
          <w:lang w:val="en-US" w:eastAsia="en-US"/>
        </w:rPr>
        <w:tab/>
      </w:r>
      <w:r>
        <w:rPr>
          <w:noProof/>
        </w:rPr>
        <w:t>Restrictions on promotional use</w:t>
      </w:r>
      <w:r>
        <w:rPr>
          <w:noProof/>
        </w:rPr>
        <w:tab/>
      </w:r>
      <w:r w:rsidR="00CA2ACE">
        <w:rPr>
          <w:noProof/>
        </w:rPr>
        <w:t>.</w:t>
      </w:r>
      <w:r w:rsidR="00850F99">
        <w:rPr>
          <w:noProof/>
        </w:rPr>
        <w:t>14</w:t>
      </w:r>
    </w:p>
    <w:p w14:paraId="36939A3D" w14:textId="503D9D40" w:rsidR="00AB7518" w:rsidRDefault="00AB7518">
      <w:pPr>
        <w:pStyle w:val="TOC1"/>
        <w:rPr>
          <w:rFonts w:asciiTheme="minorHAnsi" w:hAnsiTheme="minorHAnsi" w:cstheme="minorBidi"/>
          <w:noProof/>
          <w:sz w:val="24"/>
          <w:szCs w:val="24"/>
          <w:lang w:val="en-US" w:eastAsia="en-US"/>
        </w:rPr>
      </w:pPr>
      <w:r>
        <w:rPr>
          <w:noProof/>
        </w:rPr>
        <w:t>Part IV: Graphic rules for labelling and promotion</w:t>
      </w:r>
      <w:r>
        <w:rPr>
          <w:noProof/>
        </w:rPr>
        <w:tab/>
      </w:r>
      <w:r w:rsidR="00850F99">
        <w:rPr>
          <w:noProof/>
        </w:rPr>
        <w:t>15</w:t>
      </w:r>
    </w:p>
    <w:p w14:paraId="5790E489" w14:textId="66C68387" w:rsidR="00AB7518" w:rsidRDefault="00AB7518">
      <w:pPr>
        <w:pStyle w:val="TOC2"/>
        <w:rPr>
          <w:rFonts w:asciiTheme="minorHAnsi" w:hAnsiTheme="minorHAnsi"/>
          <w:noProof/>
          <w:sz w:val="24"/>
          <w:szCs w:val="24"/>
          <w:lang w:val="en-US" w:eastAsia="en-US"/>
        </w:rPr>
      </w:pPr>
      <w:r>
        <w:rPr>
          <w:noProof/>
        </w:rPr>
        <w:t>8.</w:t>
      </w:r>
      <w:r>
        <w:rPr>
          <w:rFonts w:asciiTheme="minorHAnsi" w:hAnsiTheme="minorHAnsi"/>
          <w:noProof/>
          <w:sz w:val="24"/>
          <w:szCs w:val="24"/>
          <w:lang w:val="en-US" w:eastAsia="en-US"/>
        </w:rPr>
        <w:tab/>
      </w:r>
      <w:r>
        <w:rPr>
          <w:noProof/>
        </w:rPr>
        <w:t>FSC on-product labels and FSC logo</w:t>
      </w:r>
      <w:r>
        <w:rPr>
          <w:noProof/>
        </w:rPr>
        <w:tab/>
      </w:r>
      <w:r w:rsidR="00850F99">
        <w:rPr>
          <w:noProof/>
        </w:rPr>
        <w:t>15</w:t>
      </w:r>
    </w:p>
    <w:p w14:paraId="6C9C3575" w14:textId="68B0C5BB" w:rsidR="00AB7518" w:rsidRDefault="00AB7518">
      <w:pPr>
        <w:pStyle w:val="TOC2"/>
        <w:rPr>
          <w:rFonts w:asciiTheme="minorHAnsi" w:hAnsiTheme="minorHAnsi"/>
          <w:noProof/>
          <w:sz w:val="24"/>
          <w:szCs w:val="24"/>
          <w:lang w:val="en-US" w:eastAsia="en-US"/>
        </w:rPr>
      </w:pPr>
      <w:r>
        <w:rPr>
          <w:noProof/>
        </w:rPr>
        <w:t>9.</w:t>
      </w:r>
      <w:r>
        <w:rPr>
          <w:rFonts w:asciiTheme="minorHAnsi" w:hAnsiTheme="minorHAnsi"/>
          <w:noProof/>
          <w:sz w:val="24"/>
          <w:szCs w:val="24"/>
          <w:lang w:val="en-US" w:eastAsia="en-US"/>
        </w:rPr>
        <w:tab/>
      </w:r>
      <w:r>
        <w:rPr>
          <w:noProof/>
        </w:rPr>
        <w:t>‘Forests For All Forever’ marks</w:t>
      </w:r>
      <w:r>
        <w:rPr>
          <w:noProof/>
        </w:rPr>
        <w:tab/>
      </w:r>
      <w:r w:rsidR="00850F99">
        <w:rPr>
          <w:noProof/>
        </w:rPr>
        <w:t>17</w:t>
      </w:r>
    </w:p>
    <w:p w14:paraId="3FBBB39A" w14:textId="3BF40F99" w:rsidR="00AB7518" w:rsidRDefault="00AB7518">
      <w:pPr>
        <w:pStyle w:val="TOC2"/>
        <w:rPr>
          <w:rFonts w:asciiTheme="minorHAnsi" w:hAnsiTheme="minorHAnsi"/>
          <w:noProof/>
          <w:sz w:val="24"/>
          <w:szCs w:val="24"/>
          <w:lang w:val="en-US" w:eastAsia="en-US"/>
        </w:rPr>
      </w:pPr>
      <w:r>
        <w:rPr>
          <w:noProof/>
        </w:rPr>
        <w:t>10.</w:t>
      </w:r>
      <w:r>
        <w:rPr>
          <w:rFonts w:asciiTheme="minorHAnsi" w:hAnsiTheme="minorHAnsi"/>
          <w:noProof/>
          <w:sz w:val="24"/>
          <w:szCs w:val="24"/>
          <w:lang w:val="en-US" w:eastAsia="en-US"/>
        </w:rPr>
        <w:tab/>
      </w:r>
      <w:r>
        <w:rPr>
          <w:noProof/>
        </w:rPr>
        <w:t>Misuse of FSC trademarks</w:t>
      </w:r>
      <w:r>
        <w:rPr>
          <w:noProof/>
        </w:rPr>
        <w:tab/>
      </w:r>
      <w:r w:rsidR="006576AB">
        <w:rPr>
          <w:noProof/>
        </w:rPr>
        <w:t>19</w:t>
      </w:r>
    </w:p>
    <w:p w14:paraId="1EE5FC94" w14:textId="1D073CF9" w:rsidR="00AB7518" w:rsidRDefault="00AB7518" w:rsidP="004F4DDF">
      <w:pPr>
        <w:pStyle w:val="TOC2"/>
        <w:spacing w:before="120"/>
        <w:ind w:left="0"/>
        <w:rPr>
          <w:rFonts w:asciiTheme="minorHAnsi" w:hAnsiTheme="minorHAnsi"/>
          <w:noProof/>
          <w:sz w:val="24"/>
          <w:szCs w:val="24"/>
          <w:lang w:val="en-US" w:eastAsia="en-US"/>
        </w:rPr>
      </w:pPr>
      <w:r>
        <w:rPr>
          <w:noProof/>
        </w:rPr>
        <w:t>Annex A. Trademark use management system</w:t>
      </w:r>
      <w:r>
        <w:rPr>
          <w:noProof/>
        </w:rPr>
        <w:tab/>
      </w:r>
      <w:r w:rsidR="006576AB">
        <w:rPr>
          <w:noProof/>
        </w:rPr>
        <w:t>20</w:t>
      </w:r>
    </w:p>
    <w:p w14:paraId="1C93A0B1" w14:textId="5D72E0F8" w:rsidR="00AB7518" w:rsidRDefault="00AB7518" w:rsidP="004F4DDF">
      <w:pPr>
        <w:pStyle w:val="TOC2"/>
        <w:spacing w:before="120"/>
        <w:ind w:left="0"/>
        <w:rPr>
          <w:rFonts w:asciiTheme="minorHAnsi" w:hAnsiTheme="minorHAnsi"/>
          <w:noProof/>
          <w:sz w:val="24"/>
          <w:szCs w:val="24"/>
          <w:lang w:val="en-US" w:eastAsia="en-US"/>
        </w:rPr>
      </w:pPr>
      <w:r>
        <w:rPr>
          <w:noProof/>
        </w:rPr>
        <w:t>Annex B. Additional trademark rules for group, multi-site, and project certificate holders</w:t>
      </w:r>
      <w:r w:rsidR="009D3D99">
        <w:rPr>
          <w:noProof/>
        </w:rPr>
        <w:t>….</w:t>
      </w:r>
      <w:r w:rsidR="006576AB">
        <w:rPr>
          <w:noProof/>
        </w:rPr>
        <w:t>.21</w:t>
      </w:r>
    </w:p>
    <w:p w14:paraId="6352A024" w14:textId="0746ECF1" w:rsidR="00AB7518" w:rsidRDefault="00AB7518" w:rsidP="004F4DDF">
      <w:pPr>
        <w:pStyle w:val="TOC2"/>
        <w:spacing w:before="120"/>
        <w:ind w:left="0"/>
        <w:rPr>
          <w:rFonts w:asciiTheme="minorHAnsi" w:hAnsiTheme="minorHAnsi"/>
          <w:noProof/>
          <w:sz w:val="24"/>
          <w:szCs w:val="24"/>
          <w:lang w:val="en-US" w:eastAsia="en-US"/>
        </w:rPr>
      </w:pPr>
      <w:r>
        <w:rPr>
          <w:noProof/>
        </w:rPr>
        <w:t>Annex C. How to describe FSC</w:t>
      </w:r>
      <w:r w:rsidR="00A602A7">
        <w:rPr>
          <w:noProof/>
        </w:rPr>
        <w:t>,</w:t>
      </w:r>
      <w:r>
        <w:rPr>
          <w:noProof/>
        </w:rPr>
        <w:t xml:space="preserve"> products with FSC claims</w:t>
      </w:r>
      <w:r w:rsidR="00A602A7">
        <w:rPr>
          <w:noProof/>
        </w:rPr>
        <w:t xml:space="preserve"> and </w:t>
      </w:r>
      <w:r w:rsidR="001362CE">
        <w:rPr>
          <w:noProof/>
        </w:rPr>
        <w:t xml:space="preserve">how to describe </w:t>
      </w:r>
      <w:r w:rsidR="00A602A7">
        <w:rPr>
          <w:noProof/>
        </w:rPr>
        <w:t>controlled wood</w:t>
      </w:r>
      <w:r w:rsidR="00C77F41">
        <w:rPr>
          <w:noProof/>
        </w:rPr>
        <w:t>……………………………………………………………………………</w:t>
      </w:r>
      <w:r w:rsidR="00B2210C">
        <w:rPr>
          <w:noProof/>
        </w:rPr>
        <w:t>……………………..</w:t>
      </w:r>
      <w:r w:rsidR="006576AB">
        <w:rPr>
          <w:noProof/>
        </w:rPr>
        <w:t>23</w:t>
      </w:r>
    </w:p>
    <w:p w14:paraId="22DEBC69" w14:textId="23DD020C" w:rsidR="00AB7518" w:rsidRDefault="00AB7518" w:rsidP="004F4DDF">
      <w:pPr>
        <w:pStyle w:val="TOC2"/>
        <w:spacing w:before="120"/>
        <w:ind w:left="0"/>
        <w:rPr>
          <w:rFonts w:asciiTheme="minorHAnsi" w:hAnsiTheme="minorHAnsi"/>
          <w:noProof/>
          <w:sz w:val="24"/>
          <w:szCs w:val="24"/>
          <w:lang w:val="en-US" w:eastAsia="en-US"/>
        </w:rPr>
      </w:pPr>
      <w:r>
        <w:rPr>
          <w:noProof/>
        </w:rPr>
        <w:t>Annex D. Terms and definitions</w:t>
      </w:r>
      <w:r>
        <w:rPr>
          <w:noProof/>
        </w:rPr>
        <w:tab/>
      </w:r>
      <w:r w:rsidR="006576AB">
        <w:rPr>
          <w:noProof/>
        </w:rPr>
        <w:t>25</w:t>
      </w:r>
    </w:p>
    <w:p w14:paraId="374E4E1A" w14:textId="77777777" w:rsidR="00AB7518" w:rsidRPr="00451220" w:rsidRDefault="00AB7518" w:rsidP="00AB7518">
      <w:pPr>
        <w:rPr>
          <w:rFonts w:ascii="Arial" w:hAnsi="Arial" w:cs="Arial"/>
          <w:sz w:val="22"/>
          <w:szCs w:val="22"/>
        </w:rPr>
      </w:pPr>
      <w:r>
        <w:rPr>
          <w:rFonts w:ascii="Arial" w:hAnsi="Arial" w:cs="Arial"/>
          <w:sz w:val="22"/>
          <w:szCs w:val="22"/>
        </w:rPr>
        <w:fldChar w:fldCharType="end"/>
      </w:r>
    </w:p>
    <w:p w14:paraId="46102CDC" w14:textId="77777777" w:rsidR="00AB7518" w:rsidRDefault="00AB7518">
      <w:pPr>
        <w:rPr>
          <w:rFonts w:ascii="Arial" w:eastAsia="Arial" w:hAnsi="Arial" w:cs="Arial"/>
          <w:b/>
          <w:bCs/>
          <w:color w:val="005C42"/>
          <w:sz w:val="22"/>
          <w:szCs w:val="22"/>
          <w:lang w:eastAsia="en-US"/>
        </w:rPr>
      </w:pPr>
      <w:bookmarkStart w:id="4" w:name="_Toc485212094"/>
      <w:r>
        <w:br w:type="page"/>
      </w:r>
    </w:p>
    <w:p w14:paraId="10B417D6" w14:textId="55EED28C" w:rsidR="009C6A97" w:rsidRPr="009F3880" w:rsidRDefault="00516EE2" w:rsidP="006E5CF4">
      <w:pPr>
        <w:pStyle w:val="FSCsubheadingA"/>
      </w:pPr>
      <w:r w:rsidRPr="009F3880">
        <w:lastRenderedPageBreak/>
        <w:t>Introduction</w:t>
      </w:r>
      <w:bookmarkEnd w:id="4"/>
    </w:p>
    <w:p w14:paraId="25A99BDA" w14:textId="1039C24A" w:rsidR="009C6A97" w:rsidRPr="009F3880" w:rsidRDefault="00DD1419" w:rsidP="006E5CF4">
      <w:pPr>
        <w:pStyle w:val="FSCnormal"/>
      </w:pPr>
      <w:r w:rsidRPr="009F3880">
        <w:t>This document contains the requirements and guidelines</w:t>
      </w:r>
      <w:r w:rsidR="00856592" w:rsidRPr="009F3880">
        <w:t xml:space="preserve"> for </w:t>
      </w:r>
      <w:r w:rsidR="00AE227A">
        <w:t xml:space="preserve">the </w:t>
      </w:r>
      <w:r w:rsidR="00856592" w:rsidRPr="009F3880">
        <w:t>use of Forest Stewardship C</w:t>
      </w:r>
      <w:r w:rsidRPr="009F3880">
        <w:t xml:space="preserve">ouncil trademarks by FSC certificate holders. It covers </w:t>
      </w:r>
      <w:r w:rsidR="00EF0E0C" w:rsidRPr="009F3880">
        <w:t>labelling</w:t>
      </w:r>
      <w:r w:rsidR="0025668A" w:rsidRPr="009F3880">
        <w:t xml:space="preserve"> and </w:t>
      </w:r>
      <w:r w:rsidR="00AE227A">
        <w:t xml:space="preserve">the </w:t>
      </w:r>
      <w:r w:rsidR="0025668A" w:rsidRPr="009F3880">
        <w:t xml:space="preserve">promotion of products </w:t>
      </w:r>
      <w:r w:rsidRPr="009F3880">
        <w:t xml:space="preserve">with FSC </w:t>
      </w:r>
      <w:r w:rsidR="00837FEA" w:rsidRPr="009F3880">
        <w:t>trade</w:t>
      </w:r>
      <w:r w:rsidRPr="009F3880">
        <w:t>marks</w:t>
      </w:r>
      <w:r w:rsidR="00AE227A">
        <w:t>,</w:t>
      </w:r>
      <w:r w:rsidRPr="009F3880">
        <w:t xml:space="preserve"> as well as </w:t>
      </w:r>
      <w:r w:rsidR="00AE227A">
        <w:t xml:space="preserve">the </w:t>
      </w:r>
      <w:r w:rsidRPr="009F3880">
        <w:t xml:space="preserve">promotion of </w:t>
      </w:r>
      <w:r w:rsidR="001F562F" w:rsidRPr="009F3880">
        <w:t xml:space="preserve">an </w:t>
      </w:r>
      <w:r w:rsidRPr="009F3880">
        <w:t>organization</w:t>
      </w:r>
      <w:r w:rsidR="009C6A97" w:rsidRPr="009F3880">
        <w:t>’</w:t>
      </w:r>
      <w:r w:rsidRPr="009F3880">
        <w:t>s status as an FSC certificate holder.</w:t>
      </w:r>
    </w:p>
    <w:p w14:paraId="76CCC39F" w14:textId="77777777" w:rsidR="009C6A97" w:rsidRPr="009F3880" w:rsidRDefault="009C6A97" w:rsidP="006E5CF4">
      <w:pPr>
        <w:pStyle w:val="FSCnormal"/>
      </w:pPr>
    </w:p>
    <w:p w14:paraId="5EAC16F5" w14:textId="082C5B95" w:rsidR="009C6A97" w:rsidRPr="009F3880" w:rsidRDefault="00ED28B6" w:rsidP="006E5CF4">
      <w:pPr>
        <w:pStyle w:val="FSCnormal"/>
      </w:pPr>
      <w:r w:rsidRPr="009F3880">
        <w:t xml:space="preserve">Labelling products and promoting them with FSC trademarks helps consumers </w:t>
      </w:r>
      <w:r w:rsidR="00AE227A">
        <w:t xml:space="preserve">to </w:t>
      </w:r>
      <w:r w:rsidRPr="009F3880">
        <w:t xml:space="preserve">make informed decisions about the products and materials they purchase. Therefore, it is essential that </w:t>
      </w:r>
      <w:r w:rsidR="00AE227A">
        <w:t>FSC trademarks</w:t>
      </w:r>
      <w:r w:rsidR="00AE227A" w:rsidRPr="009F3880">
        <w:t xml:space="preserve"> </w:t>
      </w:r>
      <w:r w:rsidRPr="009F3880">
        <w:t>are used correctly, do not mis</w:t>
      </w:r>
      <w:r w:rsidR="009A73A9" w:rsidRPr="009F3880">
        <w:t>lead</w:t>
      </w:r>
      <w:r w:rsidRPr="009F3880">
        <w:t xml:space="preserve"> customers </w:t>
      </w:r>
      <w:r w:rsidR="00AE227A">
        <w:t>or</w:t>
      </w:r>
      <w:r w:rsidR="00AE227A" w:rsidRPr="009F3880">
        <w:t xml:space="preserve"> </w:t>
      </w:r>
      <w:r w:rsidRPr="009F3880">
        <w:t>the public about certification claims, and are not associated with quality aspects beyond those covered by FSC certification.</w:t>
      </w:r>
    </w:p>
    <w:p w14:paraId="0AF9AB3F" w14:textId="77777777" w:rsidR="009C6A97" w:rsidRPr="009F3880" w:rsidRDefault="009C6A97" w:rsidP="006E5CF4">
      <w:pPr>
        <w:pStyle w:val="FSCnormal"/>
      </w:pPr>
    </w:p>
    <w:p w14:paraId="3FA1F107" w14:textId="24C44DC8" w:rsidR="009C6A97" w:rsidRPr="009F3880" w:rsidRDefault="009C6A97" w:rsidP="006E5CF4">
      <w:pPr>
        <w:pStyle w:val="FSCnormal"/>
      </w:pPr>
      <w:r w:rsidRPr="009F3880">
        <w:t>The FSC</w:t>
      </w:r>
      <w:r w:rsidR="00647BD2" w:rsidRPr="009F3880">
        <w:t xml:space="preserve"> trademarks are the primary communication</w:t>
      </w:r>
      <w:r w:rsidR="00AE227A">
        <w:t>s</w:t>
      </w:r>
      <w:r w:rsidR="00647BD2" w:rsidRPr="009F3880">
        <w:t xml:space="preserve"> tool for FSC certificate holders to demonstrate that their products meet the standards set by FSC. </w:t>
      </w:r>
      <w:r w:rsidR="00D34B42" w:rsidRPr="009F3880">
        <w:t>As FSC licen</w:t>
      </w:r>
      <w:r w:rsidR="009A73A9" w:rsidRPr="009F3880">
        <w:t>c</w:t>
      </w:r>
      <w:r w:rsidR="00D34B42" w:rsidRPr="009F3880">
        <w:t xml:space="preserve">e holders, certificate holders </w:t>
      </w:r>
      <w:r w:rsidR="00AE227A">
        <w:t>play</w:t>
      </w:r>
      <w:r w:rsidR="00AE227A" w:rsidRPr="009F3880">
        <w:t xml:space="preserve"> </w:t>
      </w:r>
      <w:r w:rsidR="00D34B42" w:rsidRPr="009F3880">
        <w:t xml:space="preserve">an important role in protecting the </w:t>
      </w:r>
      <w:r w:rsidR="00C11E1A" w:rsidRPr="009F3880">
        <w:t xml:space="preserve">joint </w:t>
      </w:r>
      <w:r w:rsidR="00D34B42" w:rsidRPr="009F3880">
        <w:t xml:space="preserve">investments </w:t>
      </w:r>
      <w:r w:rsidR="008C2FEC" w:rsidRPr="009F3880">
        <w:t xml:space="preserve">that </w:t>
      </w:r>
      <w:r w:rsidR="00C11E1A" w:rsidRPr="009F3880">
        <w:t>licensees as users</w:t>
      </w:r>
      <w:r w:rsidR="00AE227A">
        <w:t>,</w:t>
      </w:r>
      <w:r w:rsidR="00C11E1A" w:rsidRPr="009F3880">
        <w:t xml:space="preserve"> and FSC as the trademark owner</w:t>
      </w:r>
      <w:r w:rsidR="00AE227A">
        <w:t>,</w:t>
      </w:r>
      <w:r w:rsidR="00C11E1A" w:rsidRPr="009F3880">
        <w:t xml:space="preserve"> </w:t>
      </w:r>
      <w:r w:rsidR="00B45C1B">
        <w:t xml:space="preserve">have </w:t>
      </w:r>
      <w:r w:rsidR="00C11E1A" w:rsidRPr="009F3880">
        <w:t xml:space="preserve">made to develop </w:t>
      </w:r>
      <w:r w:rsidRPr="009F3880">
        <w:t>the FSC</w:t>
      </w:r>
      <w:r w:rsidR="00C11E1A" w:rsidRPr="009F3880">
        <w:t xml:space="preserve"> system.</w:t>
      </w:r>
      <w:r w:rsidR="00D34B42" w:rsidRPr="009F3880">
        <w:t xml:space="preserve"> These requirements are </w:t>
      </w:r>
      <w:r w:rsidR="008C2FEC" w:rsidRPr="009F3880">
        <w:t xml:space="preserve">established </w:t>
      </w:r>
      <w:r w:rsidR="00FC409D" w:rsidRPr="009F3880">
        <w:t>to ensure accura</w:t>
      </w:r>
      <w:r w:rsidR="00AE227A">
        <w:t xml:space="preserve">te </w:t>
      </w:r>
      <w:r w:rsidR="00FC409D" w:rsidRPr="009F3880">
        <w:t>messaging</w:t>
      </w:r>
      <w:r w:rsidR="00D34B42" w:rsidRPr="009F3880">
        <w:t xml:space="preserve"> about the meaning of </w:t>
      </w:r>
      <w:r w:rsidR="00FC409D" w:rsidRPr="009F3880">
        <w:t>FSC</w:t>
      </w:r>
      <w:r w:rsidR="00D34B42" w:rsidRPr="009F3880">
        <w:t>,</w:t>
      </w:r>
      <w:r w:rsidR="004356CB" w:rsidRPr="009F3880">
        <w:t xml:space="preserve"> and to </w:t>
      </w:r>
      <w:r w:rsidR="00FC409D" w:rsidRPr="009F3880">
        <w:t>enhance</w:t>
      </w:r>
      <w:r w:rsidR="004356CB" w:rsidRPr="009F3880">
        <w:t xml:space="preserve"> </w:t>
      </w:r>
      <w:r w:rsidR="00E91A36">
        <w:t xml:space="preserve">the </w:t>
      </w:r>
      <w:r w:rsidR="004356CB" w:rsidRPr="009F3880">
        <w:t>unified presen</w:t>
      </w:r>
      <w:r w:rsidR="00D34B42" w:rsidRPr="009F3880">
        <w:t>t</w:t>
      </w:r>
      <w:r w:rsidR="004356CB" w:rsidRPr="009F3880">
        <w:t>at</w:t>
      </w:r>
      <w:r w:rsidR="00D34B42" w:rsidRPr="009F3880">
        <w:t xml:space="preserve">ion of these messages to </w:t>
      </w:r>
      <w:r w:rsidR="00E91A36">
        <w:t>increase</w:t>
      </w:r>
      <w:r w:rsidR="00E91A36" w:rsidRPr="009F3880">
        <w:t xml:space="preserve"> </w:t>
      </w:r>
      <w:r w:rsidR="004356CB" w:rsidRPr="009F3880">
        <w:t>rec</w:t>
      </w:r>
      <w:r w:rsidRPr="009F3880">
        <w:t>ogn</w:t>
      </w:r>
      <w:r w:rsidR="004356CB" w:rsidRPr="009F3880">
        <w:t xml:space="preserve">ition </w:t>
      </w:r>
      <w:r w:rsidR="00FC409D" w:rsidRPr="009F3880">
        <w:t>of</w:t>
      </w:r>
      <w:r w:rsidR="004356CB" w:rsidRPr="009F3880">
        <w:t xml:space="preserve"> the licensee</w:t>
      </w:r>
      <w:r w:rsidRPr="009F3880">
        <w:t>’</w:t>
      </w:r>
      <w:r w:rsidR="004356CB" w:rsidRPr="009F3880">
        <w:t xml:space="preserve">s </w:t>
      </w:r>
      <w:r w:rsidR="003F2175" w:rsidRPr="009F3880">
        <w:t>accomplishments.</w:t>
      </w:r>
    </w:p>
    <w:p w14:paraId="42A882AB" w14:textId="77777777" w:rsidR="009C6A97" w:rsidRPr="009F3880" w:rsidRDefault="009C6A97" w:rsidP="006E5CF4">
      <w:pPr>
        <w:pStyle w:val="FSCnormal"/>
      </w:pPr>
    </w:p>
    <w:p w14:paraId="27EA4638" w14:textId="0D2FE425" w:rsidR="00676BF9" w:rsidRDefault="00676BF9" w:rsidP="006E5CF4">
      <w:pPr>
        <w:pStyle w:val="FSCnormal"/>
      </w:pPr>
      <w:r>
        <w:t xml:space="preserve">FSC provides </w:t>
      </w:r>
      <w:r w:rsidR="00E91A36">
        <w:t xml:space="preserve">further </w:t>
      </w:r>
      <w:r>
        <w:t>tools to help certificate holders in labelling and promotion, such as:</w:t>
      </w:r>
    </w:p>
    <w:p w14:paraId="43D88702" w14:textId="05EEFDE1" w:rsidR="00676BF9" w:rsidRDefault="00E91A36" w:rsidP="00962C7B">
      <w:pPr>
        <w:pStyle w:val="FSCnormal"/>
        <w:numPr>
          <w:ilvl w:val="0"/>
          <w:numId w:val="48"/>
        </w:numPr>
      </w:pPr>
      <w:r>
        <w:t xml:space="preserve">a </w:t>
      </w:r>
      <w:r w:rsidR="00676BF9" w:rsidRPr="009F3880">
        <w:t>quick guide to FSC trademark use</w:t>
      </w:r>
      <w:r>
        <w:t>,</w:t>
      </w:r>
      <w:r w:rsidR="00676BF9" w:rsidRPr="009F3880">
        <w:t xml:space="preserve"> </w:t>
      </w:r>
      <w:r w:rsidR="00ED278E" w:rsidRPr="004534A8">
        <w:t>available on</w:t>
      </w:r>
      <w:r>
        <w:t xml:space="preserve"> the</w:t>
      </w:r>
      <w:r w:rsidR="00ED278E" w:rsidRPr="004534A8">
        <w:t xml:space="preserve"> FSC website</w:t>
      </w:r>
      <w:r>
        <w:t>,</w:t>
      </w:r>
      <w:r w:rsidR="00ED278E">
        <w:t xml:space="preserve"> </w:t>
      </w:r>
      <w:r w:rsidR="00676BF9" w:rsidRPr="009F3880">
        <w:t>that summarizes the core requirem</w:t>
      </w:r>
      <w:r w:rsidR="00676BF9">
        <w:t xml:space="preserve">ents presented in this </w:t>
      </w:r>
      <w:proofErr w:type="gramStart"/>
      <w:r w:rsidR="00676BF9">
        <w:t>document;</w:t>
      </w:r>
      <w:proofErr w:type="gramEnd"/>
      <w:r w:rsidR="00676BF9">
        <w:t xml:space="preserve"> </w:t>
      </w:r>
    </w:p>
    <w:p w14:paraId="2416F357" w14:textId="69E2AE5D" w:rsidR="00676BF9" w:rsidRDefault="00E91A36" w:rsidP="00962C7B">
      <w:pPr>
        <w:pStyle w:val="FSCnormal"/>
        <w:numPr>
          <w:ilvl w:val="0"/>
          <w:numId w:val="48"/>
        </w:numPr>
      </w:pPr>
      <w:r>
        <w:t xml:space="preserve">an </w:t>
      </w:r>
      <w:r w:rsidR="00ED278E" w:rsidRPr="004534A8">
        <w:t>online</w:t>
      </w:r>
      <w:r w:rsidR="00ED278E">
        <w:t xml:space="preserve"> </w:t>
      </w:r>
      <w:r w:rsidR="006B6033">
        <w:t>trademark portal</w:t>
      </w:r>
      <w:r w:rsidR="00676BF9">
        <w:t xml:space="preserve"> and marketing toolkit </w:t>
      </w:r>
      <w:r w:rsidR="001C758C" w:rsidRPr="009F3880">
        <w:t>with</w:t>
      </w:r>
      <w:r w:rsidR="0012713F" w:rsidRPr="009F3880">
        <w:t xml:space="preserve"> guidance </w:t>
      </w:r>
      <w:r w:rsidR="001C758C" w:rsidRPr="009F3880">
        <w:t xml:space="preserve">and </w:t>
      </w:r>
      <w:r w:rsidR="00C00F35" w:rsidRPr="009F3880">
        <w:t>ready</w:t>
      </w:r>
      <w:r w:rsidR="001F5D84" w:rsidRPr="009F3880">
        <w:t>-</w:t>
      </w:r>
      <w:r w:rsidR="00C00F35" w:rsidRPr="009F3880">
        <w:t>to</w:t>
      </w:r>
      <w:r w:rsidR="001F5D84" w:rsidRPr="009F3880">
        <w:t>-</w:t>
      </w:r>
      <w:r w:rsidR="00C00F35" w:rsidRPr="009F3880">
        <w:t>use</w:t>
      </w:r>
      <w:r w:rsidR="0012713F" w:rsidRPr="009F3880">
        <w:t xml:space="preserve"> examples on how to create promotional materials in line with </w:t>
      </w:r>
      <w:r w:rsidR="009C6A97" w:rsidRPr="009F3880">
        <w:t>the FSC</w:t>
      </w:r>
      <w:r w:rsidR="0012713F" w:rsidRPr="009F3880">
        <w:t xml:space="preserve"> </w:t>
      </w:r>
      <w:proofErr w:type="gramStart"/>
      <w:r w:rsidR="0012713F" w:rsidRPr="009F3880">
        <w:t>brand</w:t>
      </w:r>
      <w:r>
        <w:t>;</w:t>
      </w:r>
      <w:proofErr w:type="gramEnd"/>
      <w:r w:rsidR="0012713F" w:rsidRPr="009F3880">
        <w:t xml:space="preserve"> </w:t>
      </w:r>
    </w:p>
    <w:p w14:paraId="3BA20034" w14:textId="7B200E71" w:rsidR="00676BF9" w:rsidRDefault="00E91A36" w:rsidP="00962C7B">
      <w:pPr>
        <w:pStyle w:val="FSCnormal"/>
        <w:numPr>
          <w:ilvl w:val="0"/>
          <w:numId w:val="48"/>
        </w:numPr>
      </w:pPr>
      <w:r>
        <w:t xml:space="preserve">an </w:t>
      </w:r>
      <w:r w:rsidR="0025668A" w:rsidRPr="009F3880">
        <w:t xml:space="preserve">online training course on </w:t>
      </w:r>
      <w:r>
        <w:t xml:space="preserve">the </w:t>
      </w:r>
      <w:r w:rsidR="0025668A" w:rsidRPr="009F3880">
        <w:t xml:space="preserve">use of </w:t>
      </w:r>
      <w:r>
        <w:t>FSC</w:t>
      </w:r>
      <w:r w:rsidRPr="009F3880">
        <w:t xml:space="preserve"> </w:t>
      </w:r>
      <w:r w:rsidR="008C2FEC" w:rsidRPr="009F3880">
        <w:t>trademarks</w:t>
      </w:r>
      <w:r w:rsidR="0025668A" w:rsidRPr="009F3880">
        <w:t xml:space="preserve">. </w:t>
      </w:r>
    </w:p>
    <w:p w14:paraId="5864DA36" w14:textId="77777777" w:rsidR="00E91A36" w:rsidRDefault="00E91A36" w:rsidP="00676BF9">
      <w:pPr>
        <w:pStyle w:val="FSCnormal"/>
      </w:pPr>
    </w:p>
    <w:p w14:paraId="6980E083" w14:textId="567B60A7" w:rsidR="009C6A97" w:rsidRPr="009F3880" w:rsidRDefault="00A27C54" w:rsidP="00676BF9">
      <w:pPr>
        <w:pStyle w:val="FSCnormal"/>
      </w:pPr>
      <w:r>
        <w:t>C</w:t>
      </w:r>
      <w:r w:rsidRPr="009F3880">
        <w:t>ertificate holders</w:t>
      </w:r>
      <w:r>
        <w:t>’</w:t>
      </w:r>
      <w:r w:rsidRPr="009F3880">
        <w:t xml:space="preserve"> </w:t>
      </w:r>
      <w:r>
        <w:t>a</w:t>
      </w:r>
      <w:r w:rsidR="0012713F" w:rsidRPr="009F3880">
        <w:t xml:space="preserve">ccess to the online services is arranged </w:t>
      </w:r>
      <w:r w:rsidR="00E91A36">
        <w:t>through</w:t>
      </w:r>
      <w:r w:rsidR="00E91A36" w:rsidRPr="009F3880">
        <w:t xml:space="preserve"> </w:t>
      </w:r>
      <w:r w:rsidR="0012713F" w:rsidRPr="009F3880">
        <w:t>certification bodies.</w:t>
      </w:r>
    </w:p>
    <w:p w14:paraId="1031F5E2" w14:textId="77777777" w:rsidR="009C6A97" w:rsidRPr="009F3880" w:rsidRDefault="009C6A97" w:rsidP="006E5CF4">
      <w:pPr>
        <w:pStyle w:val="FSCnormal"/>
      </w:pPr>
    </w:p>
    <w:p w14:paraId="63993F73" w14:textId="195C6B83" w:rsidR="009C6A97" w:rsidRPr="009F3880" w:rsidRDefault="00FD5434" w:rsidP="006E5CF4">
      <w:pPr>
        <w:pStyle w:val="FSCsubheadingA"/>
      </w:pPr>
      <w:bookmarkStart w:id="5" w:name="_Toc485212095"/>
      <w:r w:rsidRPr="009F3880">
        <w:t>Version history</w:t>
      </w:r>
      <w:bookmarkEnd w:id="5"/>
    </w:p>
    <w:tbl>
      <w:tblPr>
        <w:tblStyle w:val="TableGrid"/>
        <w:tblW w:w="0" w:type="auto"/>
        <w:tblLook w:val="04A0" w:firstRow="1" w:lastRow="0" w:firstColumn="1" w:lastColumn="0" w:noHBand="0" w:noVBand="1"/>
      </w:tblPr>
      <w:tblGrid>
        <w:gridCol w:w="989"/>
        <w:gridCol w:w="8066"/>
      </w:tblGrid>
      <w:tr w:rsidR="003B3247" w:rsidRPr="009F3880" w14:paraId="2F631913" w14:textId="77777777" w:rsidTr="00CA3529">
        <w:tc>
          <w:tcPr>
            <w:tcW w:w="989" w:type="dxa"/>
          </w:tcPr>
          <w:p w14:paraId="2A3FB67F" w14:textId="7D7BA75E" w:rsidR="003F2175" w:rsidRPr="009F3880" w:rsidRDefault="009C6A97" w:rsidP="006E5CF4">
            <w:pPr>
              <w:pStyle w:val="FSCnormal"/>
              <w:rPr>
                <w:color w:val="005C42"/>
              </w:rPr>
            </w:pPr>
            <w:r w:rsidRPr="009F3880">
              <w:t>V1-0</w:t>
            </w:r>
          </w:p>
        </w:tc>
        <w:tc>
          <w:tcPr>
            <w:tcW w:w="8066" w:type="dxa"/>
          </w:tcPr>
          <w:p w14:paraId="6948F81B" w14:textId="3614738D" w:rsidR="003F2175" w:rsidRPr="00B45C1B" w:rsidRDefault="003F2175" w:rsidP="003B3247">
            <w:pPr>
              <w:pStyle w:val="FSCnormal"/>
            </w:pPr>
            <w:r w:rsidRPr="009F3880">
              <w:t>The first version of the requirements</w:t>
            </w:r>
            <w:r w:rsidR="003B3247">
              <w:t>,</w:t>
            </w:r>
            <w:r w:rsidRPr="009F3880">
              <w:t xml:space="preserve"> approved in January 2010</w:t>
            </w:r>
            <w:r w:rsidR="003B3247">
              <w:t>,</w:t>
            </w:r>
            <w:r w:rsidRPr="009F3880">
              <w:t xml:space="preserve"> combined several </w:t>
            </w:r>
            <w:proofErr w:type="gramStart"/>
            <w:r w:rsidRPr="009F3880">
              <w:t>documents</w:t>
            </w:r>
            <w:proofErr w:type="gramEnd"/>
            <w:r w:rsidRPr="009F3880">
              <w:t xml:space="preserve"> and gathered </w:t>
            </w:r>
            <w:r w:rsidR="009C6A97" w:rsidRPr="009F3880">
              <w:t>together</w:t>
            </w:r>
            <w:r w:rsidRPr="009F3880">
              <w:t xml:space="preserve"> all </w:t>
            </w:r>
            <w:r w:rsidR="003B3247">
              <w:t xml:space="preserve">the </w:t>
            </w:r>
            <w:r w:rsidRPr="009F3880">
              <w:t xml:space="preserve">clauses on trademark use previously presented over </w:t>
            </w:r>
            <w:r w:rsidR="003B3247">
              <w:t xml:space="preserve">a </w:t>
            </w:r>
            <w:r w:rsidRPr="009F3880">
              <w:t xml:space="preserve">number of standards and guidelines. </w:t>
            </w:r>
            <w:r w:rsidR="009C6A97" w:rsidRPr="009F3880">
              <w:t>V1-0</w:t>
            </w:r>
            <w:r w:rsidRPr="009F3880">
              <w:t xml:space="preserve"> also introduced new on-product labels </w:t>
            </w:r>
            <w:r w:rsidR="003B3247">
              <w:t>to</w:t>
            </w:r>
            <w:r w:rsidR="003B3247" w:rsidRPr="009F3880">
              <w:t xml:space="preserve"> </w:t>
            </w:r>
            <w:r w:rsidR="009C6A97" w:rsidRPr="009F3880">
              <w:t>the FSC</w:t>
            </w:r>
            <w:r w:rsidRPr="009F3880">
              <w:t xml:space="preserve"> system.</w:t>
            </w:r>
          </w:p>
        </w:tc>
      </w:tr>
      <w:tr w:rsidR="003B3247" w:rsidRPr="009F3880" w14:paraId="28328A0E" w14:textId="77777777" w:rsidTr="00CA3529">
        <w:tc>
          <w:tcPr>
            <w:tcW w:w="989" w:type="dxa"/>
          </w:tcPr>
          <w:p w14:paraId="07C5ABA6" w14:textId="0B570060" w:rsidR="003F2175" w:rsidRPr="009F3880" w:rsidRDefault="009C6A97" w:rsidP="006E5CF4">
            <w:pPr>
              <w:pStyle w:val="FSCnormal"/>
              <w:rPr>
                <w:color w:val="005C42"/>
              </w:rPr>
            </w:pPr>
            <w:r w:rsidRPr="009F3880">
              <w:t>V1-1</w:t>
            </w:r>
            <w:r w:rsidR="003B3247">
              <w:t xml:space="preserve"> </w:t>
            </w:r>
            <w:r w:rsidR="002F23C1">
              <w:t>&amp; V1-2</w:t>
            </w:r>
          </w:p>
        </w:tc>
        <w:tc>
          <w:tcPr>
            <w:tcW w:w="8066" w:type="dxa"/>
          </w:tcPr>
          <w:p w14:paraId="4556A631" w14:textId="3B1B9337" w:rsidR="003F2175" w:rsidRPr="00B45C1B" w:rsidRDefault="003B3247" w:rsidP="003B3247">
            <w:pPr>
              <w:pStyle w:val="FSCnormal"/>
            </w:pPr>
            <w:r>
              <w:t>M</w:t>
            </w:r>
            <w:r w:rsidR="003F2175" w:rsidRPr="009F3880">
              <w:t>inor reviews in February</w:t>
            </w:r>
            <w:r w:rsidR="009C6A97" w:rsidRPr="009F3880">
              <w:t xml:space="preserve"> </w:t>
            </w:r>
            <w:r w:rsidR="003F2175" w:rsidRPr="009F3880">
              <w:t>and November</w:t>
            </w:r>
            <w:r w:rsidR="009C6A97" w:rsidRPr="009F3880">
              <w:t xml:space="preserve"> </w:t>
            </w:r>
            <w:r w:rsidR="003F2175" w:rsidRPr="009F3880">
              <w:t xml:space="preserve">2010 clarified </w:t>
            </w:r>
            <w:r>
              <w:t xml:space="preserve">the </w:t>
            </w:r>
            <w:r w:rsidR="003F2175" w:rsidRPr="009F3880">
              <w:t>language and terminol</w:t>
            </w:r>
            <w:r w:rsidR="009C6A97" w:rsidRPr="009F3880">
              <w:t>ogy</w:t>
            </w:r>
            <w:r w:rsidR="003F2175" w:rsidRPr="009F3880">
              <w:t xml:space="preserve"> </w:t>
            </w:r>
            <w:proofErr w:type="gramStart"/>
            <w:r>
              <w:t xml:space="preserve">used, </w:t>
            </w:r>
            <w:r w:rsidR="003F2175" w:rsidRPr="009F3880">
              <w:t>and</w:t>
            </w:r>
            <w:proofErr w:type="gramEnd"/>
            <w:r w:rsidR="003F2175" w:rsidRPr="009F3880">
              <w:t xml:space="preserve"> </w:t>
            </w:r>
            <w:r>
              <w:t>made</w:t>
            </w:r>
            <w:r w:rsidR="003F2175" w:rsidRPr="009F3880">
              <w:t xml:space="preserve"> improvements </w:t>
            </w:r>
            <w:r>
              <w:t>to the</w:t>
            </w:r>
            <w:r w:rsidRPr="009F3880">
              <w:t xml:space="preserve"> </w:t>
            </w:r>
            <w:r w:rsidR="003F2175" w:rsidRPr="009F3880">
              <w:t>graphical requirements based on stakeholder comments</w:t>
            </w:r>
            <w:r>
              <w:t>,</w:t>
            </w:r>
            <w:r w:rsidR="003F2175" w:rsidRPr="009F3880">
              <w:t xml:space="preserve"> to ease the use of the new labels.</w:t>
            </w:r>
          </w:p>
        </w:tc>
      </w:tr>
      <w:tr w:rsidR="003B3247" w:rsidRPr="009F3880" w14:paraId="417D65FD" w14:textId="77777777" w:rsidTr="00CA3529">
        <w:tc>
          <w:tcPr>
            <w:tcW w:w="989" w:type="dxa"/>
          </w:tcPr>
          <w:p w14:paraId="35E71646" w14:textId="5218CB67" w:rsidR="003F2175" w:rsidRPr="009F3880" w:rsidRDefault="009C6A97" w:rsidP="006E5CF4">
            <w:pPr>
              <w:pStyle w:val="FSCnormal"/>
              <w:rPr>
                <w:color w:val="005C42"/>
              </w:rPr>
            </w:pPr>
            <w:r w:rsidRPr="009F3880">
              <w:t>V2-0</w:t>
            </w:r>
          </w:p>
        </w:tc>
        <w:tc>
          <w:tcPr>
            <w:tcW w:w="8066" w:type="dxa"/>
          </w:tcPr>
          <w:p w14:paraId="7D4E5770" w14:textId="3899E6EE" w:rsidR="003F2175" w:rsidRPr="001B4F1D" w:rsidRDefault="003B3247" w:rsidP="00F02807">
            <w:pPr>
              <w:pStyle w:val="FSCnormal"/>
              <w:rPr>
                <w:color w:val="FF0000"/>
              </w:rPr>
            </w:pPr>
            <w:r w:rsidRPr="00CA3529">
              <w:rPr>
                <w:color w:val="auto"/>
              </w:rPr>
              <w:t xml:space="preserve">A </w:t>
            </w:r>
            <w:r w:rsidR="00D01CFC" w:rsidRPr="00CA3529">
              <w:rPr>
                <w:color w:val="auto"/>
              </w:rPr>
              <w:t>major review</w:t>
            </w:r>
            <w:r w:rsidR="001B4F1D" w:rsidRPr="00CA3529">
              <w:rPr>
                <w:color w:val="auto"/>
              </w:rPr>
              <w:t xml:space="preserve"> took </w:t>
            </w:r>
            <w:r w:rsidRPr="00CA3529">
              <w:rPr>
                <w:color w:val="auto"/>
              </w:rPr>
              <w:t xml:space="preserve">place </w:t>
            </w:r>
            <w:r w:rsidR="00A27C54" w:rsidRPr="00CA3529">
              <w:rPr>
                <w:color w:val="auto"/>
              </w:rPr>
              <w:t xml:space="preserve">to create this current version, which </w:t>
            </w:r>
            <w:r w:rsidRPr="00CA3529">
              <w:rPr>
                <w:color w:val="auto"/>
              </w:rPr>
              <w:t>incorporate</w:t>
            </w:r>
            <w:r w:rsidR="00A27C54" w:rsidRPr="00CA3529">
              <w:rPr>
                <w:color w:val="auto"/>
              </w:rPr>
              <w:t>s</w:t>
            </w:r>
            <w:r w:rsidRPr="00CA3529">
              <w:rPr>
                <w:color w:val="auto"/>
              </w:rPr>
              <w:t xml:space="preserve"> </w:t>
            </w:r>
            <w:r w:rsidR="001B4F1D" w:rsidRPr="00CA3529">
              <w:rPr>
                <w:color w:val="auto"/>
              </w:rPr>
              <w:t>Motion 29</w:t>
            </w:r>
            <w:r w:rsidRPr="00CA3529">
              <w:rPr>
                <w:color w:val="auto"/>
              </w:rPr>
              <w:t xml:space="preserve">, </w:t>
            </w:r>
            <w:r w:rsidR="001B4F1D" w:rsidRPr="00CA3529">
              <w:rPr>
                <w:color w:val="auto"/>
              </w:rPr>
              <w:t xml:space="preserve">passed </w:t>
            </w:r>
            <w:r w:rsidRPr="00CA3529">
              <w:rPr>
                <w:color w:val="auto"/>
              </w:rPr>
              <w:t xml:space="preserve">at the 2014 </w:t>
            </w:r>
            <w:r w:rsidR="001B4F1D" w:rsidRPr="00CA3529">
              <w:rPr>
                <w:color w:val="auto"/>
              </w:rPr>
              <w:t xml:space="preserve">General Assembly. The requirements were </w:t>
            </w:r>
            <w:proofErr w:type="gramStart"/>
            <w:r w:rsidR="001B4F1D" w:rsidRPr="00CA3529">
              <w:rPr>
                <w:color w:val="auto"/>
              </w:rPr>
              <w:t>simplified</w:t>
            </w:r>
            <w:proofErr w:type="gramEnd"/>
            <w:r w:rsidR="001B4F1D" w:rsidRPr="00CA3529">
              <w:rPr>
                <w:color w:val="auto"/>
              </w:rPr>
              <w:t xml:space="preserve"> and </w:t>
            </w:r>
            <w:r w:rsidRPr="00CA3529">
              <w:rPr>
                <w:color w:val="auto"/>
              </w:rPr>
              <w:t xml:space="preserve">a </w:t>
            </w:r>
            <w:r w:rsidR="001B4F1D" w:rsidRPr="00CA3529">
              <w:rPr>
                <w:color w:val="auto"/>
              </w:rPr>
              <w:t xml:space="preserve">trademark use management system option introduced for certificate holders. </w:t>
            </w:r>
            <w:r w:rsidR="007F10EB" w:rsidRPr="00CA3529">
              <w:rPr>
                <w:color w:val="auto"/>
              </w:rPr>
              <w:t xml:space="preserve">NOTE: </w:t>
            </w:r>
            <w:r w:rsidR="00B13474" w:rsidRPr="00B13474">
              <w:rPr>
                <w:color w:val="auto"/>
              </w:rPr>
              <w:t xml:space="preserve">The decision on MIX-label text was postponed until the controlled wood strategy is approved. The MIX label presented in this version may be used until this revision happens, which will be at latest within </w:t>
            </w:r>
            <w:r w:rsidR="005538B5">
              <w:rPr>
                <w:color w:val="auto"/>
              </w:rPr>
              <w:t>one</w:t>
            </w:r>
            <w:r w:rsidR="00B13474" w:rsidRPr="00B13474">
              <w:rPr>
                <w:color w:val="auto"/>
              </w:rPr>
              <w:t xml:space="preserve"> </w:t>
            </w:r>
            <w:r w:rsidR="00F02807">
              <w:rPr>
                <w:color w:val="auto"/>
              </w:rPr>
              <w:t>year after approval of the FSC controlled wood s</w:t>
            </w:r>
            <w:r w:rsidR="00B13474" w:rsidRPr="00B13474">
              <w:rPr>
                <w:color w:val="auto"/>
              </w:rPr>
              <w:t>trategy.</w:t>
            </w:r>
          </w:p>
        </w:tc>
      </w:tr>
      <w:tr w:rsidR="00385B11" w:rsidRPr="009F3880" w14:paraId="56F31C68" w14:textId="77777777" w:rsidTr="00CA3529">
        <w:tc>
          <w:tcPr>
            <w:tcW w:w="989" w:type="dxa"/>
          </w:tcPr>
          <w:p w14:paraId="31AF27CC" w14:textId="676ECD7F" w:rsidR="00385B11" w:rsidRPr="009F3880" w:rsidRDefault="00E56291" w:rsidP="006E5CF4">
            <w:pPr>
              <w:pStyle w:val="FSCnormal"/>
            </w:pPr>
            <w:r>
              <w:t>V2-1</w:t>
            </w:r>
          </w:p>
        </w:tc>
        <w:tc>
          <w:tcPr>
            <w:tcW w:w="8066" w:type="dxa"/>
          </w:tcPr>
          <w:p w14:paraId="7DF48867" w14:textId="6371F7D5" w:rsidR="008166E8" w:rsidRDefault="008166E8" w:rsidP="008166E8">
            <w:pPr>
              <w:pStyle w:val="FSCnormal"/>
              <w:rPr>
                <w:color w:val="auto"/>
              </w:rPr>
            </w:pPr>
            <w:r w:rsidRPr="000941F2">
              <w:rPr>
                <w:color w:val="auto"/>
              </w:rPr>
              <w:t>The</w:t>
            </w:r>
            <w:r>
              <w:rPr>
                <w:color w:val="auto"/>
              </w:rPr>
              <w:t xml:space="preserve"> </w:t>
            </w:r>
            <w:hyperlink r:id="rId17" w:history="1">
              <w:r w:rsidRPr="00EE1FFE">
                <w:rPr>
                  <w:rStyle w:val="Hyperlink"/>
                  <w:i/>
                  <w:iCs/>
                </w:rPr>
                <w:t>Strategy for FSC Mix Products and Controlled Wood</w:t>
              </w:r>
            </w:hyperlink>
            <w:r w:rsidRPr="000941F2">
              <w:rPr>
                <w:color w:val="auto"/>
              </w:rPr>
              <w:t xml:space="preserve"> published in April 2019 </w:t>
            </w:r>
            <w:r>
              <w:rPr>
                <w:color w:val="auto"/>
              </w:rPr>
              <w:t>called for (</w:t>
            </w:r>
            <w:proofErr w:type="spellStart"/>
            <w:r>
              <w:rPr>
                <w:color w:val="auto"/>
              </w:rPr>
              <w:t>i</w:t>
            </w:r>
            <w:proofErr w:type="spellEnd"/>
            <w:r>
              <w:rPr>
                <w:color w:val="auto"/>
              </w:rPr>
              <w:t>) a</w:t>
            </w:r>
            <w:r w:rsidRPr="000941F2">
              <w:rPr>
                <w:color w:val="auto"/>
              </w:rPr>
              <w:t xml:space="preserve"> change </w:t>
            </w:r>
            <w:r>
              <w:rPr>
                <w:color w:val="auto"/>
              </w:rPr>
              <w:t xml:space="preserve">of </w:t>
            </w:r>
            <w:r w:rsidRPr="000941F2">
              <w:rPr>
                <w:color w:val="auto"/>
              </w:rPr>
              <w:t>the FSC M</w:t>
            </w:r>
            <w:r>
              <w:rPr>
                <w:color w:val="auto"/>
              </w:rPr>
              <w:t>IX</w:t>
            </w:r>
            <w:r w:rsidRPr="000941F2">
              <w:rPr>
                <w:color w:val="auto"/>
              </w:rPr>
              <w:t xml:space="preserve"> label text to reinforce truth in labelling and </w:t>
            </w:r>
            <w:r>
              <w:rPr>
                <w:color w:val="auto"/>
              </w:rPr>
              <w:lastRenderedPageBreak/>
              <w:t>(ii) the introduction of fixed controlled wood statements to enhance the understanding of controlled wood</w:t>
            </w:r>
            <w:r w:rsidRPr="000941F2">
              <w:rPr>
                <w:color w:val="auto"/>
              </w:rPr>
              <w:t>.</w:t>
            </w:r>
            <w:r>
              <w:rPr>
                <w:color w:val="auto"/>
              </w:rPr>
              <w:t xml:space="preserve"> A technical working group was set up in November 2019 and a public consultation was subsequently carried out. Read more about the relevant process via the </w:t>
            </w:r>
            <w:hyperlink r:id="rId18" w:history="1">
              <w:r w:rsidRPr="00DC72AF">
                <w:rPr>
                  <w:rStyle w:val="Hyperlink"/>
                </w:rPr>
                <w:t>FSC website</w:t>
              </w:r>
            </w:hyperlink>
            <w:r>
              <w:rPr>
                <w:color w:val="auto"/>
              </w:rPr>
              <w:t>.</w:t>
            </w:r>
            <w:r w:rsidRPr="000941F2">
              <w:rPr>
                <w:color w:val="auto"/>
              </w:rPr>
              <w:t xml:space="preserve"> </w:t>
            </w:r>
          </w:p>
          <w:p w14:paraId="27969587" w14:textId="2921DA52" w:rsidR="00385B11" w:rsidRPr="00CA3529" w:rsidRDefault="008166E8" w:rsidP="008166E8">
            <w:pPr>
              <w:pStyle w:val="FSCnormal"/>
              <w:rPr>
                <w:color w:val="auto"/>
              </w:rPr>
            </w:pPr>
            <w:r w:rsidRPr="000941F2">
              <w:rPr>
                <w:color w:val="auto"/>
              </w:rPr>
              <w:t>In June 2020</w:t>
            </w:r>
            <w:r>
              <w:rPr>
                <w:color w:val="auto"/>
              </w:rPr>
              <w:t>,</w:t>
            </w:r>
            <w:r w:rsidRPr="000941F2">
              <w:rPr>
                <w:color w:val="auto"/>
              </w:rPr>
              <w:t xml:space="preserve"> the FSC Board of Directors approved the </w:t>
            </w:r>
            <w:r>
              <w:rPr>
                <w:color w:val="auto"/>
              </w:rPr>
              <w:t xml:space="preserve">revised </w:t>
            </w:r>
            <w:r w:rsidRPr="000941F2">
              <w:rPr>
                <w:color w:val="auto"/>
              </w:rPr>
              <w:t xml:space="preserve">text of the MIX label </w:t>
            </w:r>
            <w:r>
              <w:rPr>
                <w:color w:val="auto"/>
              </w:rPr>
              <w:t>as well as</w:t>
            </w:r>
            <w:r w:rsidRPr="000941F2">
              <w:rPr>
                <w:color w:val="auto"/>
              </w:rPr>
              <w:t xml:space="preserve"> the </w:t>
            </w:r>
            <w:r>
              <w:rPr>
                <w:color w:val="auto"/>
              </w:rPr>
              <w:t xml:space="preserve">new </w:t>
            </w:r>
            <w:bookmarkStart w:id="6" w:name="OpenAt"/>
            <w:bookmarkEnd w:id="6"/>
            <w:r w:rsidRPr="000941F2">
              <w:rPr>
                <w:color w:val="auto"/>
              </w:rPr>
              <w:t>controlled wood statements. V2-1 incorporates the two changes</w:t>
            </w:r>
            <w:r>
              <w:rPr>
                <w:color w:val="auto"/>
              </w:rPr>
              <w:t xml:space="preserve"> and corrects an error in the colour codes in clause 8.2 and clause 9.2.</w:t>
            </w:r>
          </w:p>
        </w:tc>
      </w:tr>
    </w:tbl>
    <w:p w14:paraId="49365D7E" w14:textId="0D391EB5" w:rsidR="009C6A97" w:rsidRPr="009F3880" w:rsidRDefault="00647BD2" w:rsidP="00AB7518">
      <w:pPr>
        <w:pStyle w:val="FSCsubheadingA"/>
        <w:rPr>
          <w:b w:val="0"/>
          <w:bCs w:val="0"/>
        </w:rPr>
      </w:pPr>
      <w:r w:rsidRPr="009F3880">
        <w:lastRenderedPageBreak/>
        <w:br w:type="page"/>
      </w:r>
    </w:p>
    <w:p w14:paraId="1E388250" w14:textId="564C56D0" w:rsidR="009C6A97" w:rsidRPr="009F3880" w:rsidRDefault="00647BD2" w:rsidP="009F3880">
      <w:pPr>
        <w:pStyle w:val="FSCsubheadingA"/>
      </w:pPr>
      <w:bookmarkStart w:id="7" w:name="_Toc485212096"/>
      <w:proofErr w:type="gramStart"/>
      <w:r w:rsidRPr="009F3880">
        <w:lastRenderedPageBreak/>
        <w:t>A</w:t>
      </w:r>
      <w:proofErr w:type="gramEnd"/>
      <w:r w:rsidRPr="009F3880">
        <w:tab/>
      </w:r>
      <w:r w:rsidR="00D65203" w:rsidRPr="009F3880">
        <w:t>Objective</w:t>
      </w:r>
      <w:bookmarkEnd w:id="7"/>
    </w:p>
    <w:p w14:paraId="4A7DC72A" w14:textId="2AE345BE" w:rsidR="009C6A97" w:rsidRPr="009F3880" w:rsidRDefault="00D65203" w:rsidP="009F3880">
      <w:pPr>
        <w:pStyle w:val="FSCnormal"/>
        <w:rPr>
          <w:b/>
        </w:rPr>
      </w:pPr>
      <w:r w:rsidRPr="009F3880">
        <w:t>The objective of th</w:t>
      </w:r>
      <w:r w:rsidR="008C2FEC" w:rsidRPr="009F3880">
        <w:t>i</w:t>
      </w:r>
      <w:r w:rsidRPr="009F3880">
        <w:t>s</w:t>
      </w:r>
      <w:r w:rsidR="00C11E1A" w:rsidRPr="009F3880">
        <w:t xml:space="preserve"> standard is to set </w:t>
      </w:r>
      <w:r w:rsidR="00D3723F">
        <w:t xml:space="preserve">the </w:t>
      </w:r>
      <w:r w:rsidR="00C11E1A" w:rsidRPr="009F3880">
        <w:t>minimum</w:t>
      </w:r>
      <w:r w:rsidRPr="009F3880">
        <w:t xml:space="preserve"> requirements </w:t>
      </w:r>
      <w:r w:rsidR="00CB7B09" w:rsidRPr="009F3880">
        <w:t xml:space="preserve">and provide recommendations </w:t>
      </w:r>
      <w:r w:rsidR="00C11E1A" w:rsidRPr="009F3880">
        <w:t>for FSC trademark use</w:t>
      </w:r>
      <w:r w:rsidRPr="009F3880">
        <w:t xml:space="preserve"> </w:t>
      </w:r>
      <w:r w:rsidR="00D3723F">
        <w:t>in the</w:t>
      </w:r>
      <w:r w:rsidR="00D3723F" w:rsidRPr="009F3880">
        <w:t xml:space="preserve"> </w:t>
      </w:r>
      <w:r w:rsidR="003F2175" w:rsidRPr="009F3880">
        <w:t xml:space="preserve">labelling and promotion of </w:t>
      </w:r>
      <w:r w:rsidR="009C6A97" w:rsidRPr="009F3880">
        <w:t>FSC-certified</w:t>
      </w:r>
      <w:r w:rsidRPr="009F3880">
        <w:t xml:space="preserve"> products</w:t>
      </w:r>
      <w:r w:rsidR="005B5B49">
        <w:t>,</w:t>
      </w:r>
      <w:r w:rsidR="00C11E1A" w:rsidRPr="009F3880">
        <w:t xml:space="preserve"> and for</w:t>
      </w:r>
      <w:r w:rsidRPr="009F3880">
        <w:t xml:space="preserve"> </w:t>
      </w:r>
      <w:r w:rsidR="005B5B49">
        <w:t xml:space="preserve">the </w:t>
      </w:r>
      <w:r w:rsidRPr="009F3880">
        <w:t>promotion of FSC certification</w:t>
      </w:r>
      <w:r w:rsidR="00ED278E">
        <w:t xml:space="preserve"> </w:t>
      </w:r>
      <w:r w:rsidR="00ED278E" w:rsidRPr="004534A8">
        <w:t>by FSC certificate holders</w:t>
      </w:r>
      <w:r w:rsidR="00C11E1A" w:rsidRPr="004534A8">
        <w:t>.</w:t>
      </w:r>
    </w:p>
    <w:p w14:paraId="564E847A" w14:textId="77777777" w:rsidR="009C6A97" w:rsidRPr="009F3880" w:rsidRDefault="009C6A97" w:rsidP="001D5C6A">
      <w:pPr>
        <w:pStyle w:val="FSChead1"/>
        <w:rPr>
          <w:sz w:val="22"/>
          <w:szCs w:val="22"/>
        </w:rPr>
      </w:pPr>
    </w:p>
    <w:p w14:paraId="711ED18A" w14:textId="02999F26" w:rsidR="009C6A97" w:rsidRPr="009F3880" w:rsidRDefault="004D59C7" w:rsidP="009F3880">
      <w:pPr>
        <w:pStyle w:val="FSCsubheadingA"/>
      </w:pPr>
      <w:bookmarkStart w:id="8" w:name="_Toc485212097"/>
      <w:r w:rsidRPr="009F3880">
        <w:t>B</w:t>
      </w:r>
      <w:r w:rsidRPr="009F3880">
        <w:tab/>
      </w:r>
      <w:r w:rsidR="00647BD2" w:rsidRPr="009F3880">
        <w:t>Scope</w:t>
      </w:r>
      <w:bookmarkEnd w:id="8"/>
    </w:p>
    <w:p w14:paraId="4BA071A2" w14:textId="0AD63CF2" w:rsidR="009C6A97" w:rsidRPr="009F3880" w:rsidRDefault="001F5D84" w:rsidP="009F3880">
      <w:pPr>
        <w:pStyle w:val="FSCnormal"/>
      </w:pPr>
      <w:r w:rsidRPr="009F3880">
        <w:rPr>
          <w:bCs/>
        </w:rPr>
        <w:t xml:space="preserve">Adherence to this </w:t>
      </w:r>
      <w:r w:rsidR="00647BD2" w:rsidRPr="009F3880">
        <w:rPr>
          <w:bCs/>
        </w:rPr>
        <w:t>standar</w:t>
      </w:r>
      <w:r w:rsidR="00647BD2" w:rsidRPr="009F3880">
        <w:t xml:space="preserve">d is mandatory for all FSC certificate holders </w:t>
      </w:r>
      <w:r w:rsidR="008049B5" w:rsidRPr="009F3880">
        <w:t xml:space="preserve">that </w:t>
      </w:r>
      <w:r w:rsidR="00647BD2" w:rsidRPr="009F3880">
        <w:t xml:space="preserve">are entitled to use </w:t>
      </w:r>
      <w:r w:rsidR="009C6A97" w:rsidRPr="009F3880">
        <w:t>the FSC</w:t>
      </w:r>
      <w:r w:rsidR="00647BD2" w:rsidRPr="009F3880">
        <w:t xml:space="preserve"> trademarks</w:t>
      </w:r>
      <w:r w:rsidR="005B5B49">
        <w:t>, as</w:t>
      </w:r>
      <w:r w:rsidR="005B5B49" w:rsidRPr="009F3880">
        <w:t xml:space="preserve"> </w:t>
      </w:r>
      <w:r w:rsidRPr="009F3880">
        <w:t xml:space="preserve">it </w:t>
      </w:r>
      <w:r w:rsidR="00647BD2" w:rsidRPr="009F3880">
        <w:t xml:space="preserve">sets out how to use </w:t>
      </w:r>
      <w:r w:rsidR="009C6A97" w:rsidRPr="009F3880">
        <w:t>the FSC</w:t>
      </w:r>
      <w:r w:rsidR="00647BD2" w:rsidRPr="009F3880">
        <w:t xml:space="preserve"> trademarks correctly. The standard covers use of </w:t>
      </w:r>
      <w:r w:rsidR="009C6A97" w:rsidRPr="009F3880">
        <w:t>the FSC</w:t>
      </w:r>
      <w:r w:rsidR="00647BD2" w:rsidRPr="009F3880">
        <w:t xml:space="preserve"> trademarks on </w:t>
      </w:r>
      <w:r w:rsidR="009C6A97" w:rsidRPr="009F3880">
        <w:t>FSC-certified</w:t>
      </w:r>
      <w:r w:rsidR="00647BD2" w:rsidRPr="009F3880">
        <w:t xml:space="preserve"> products, use for promotion of </w:t>
      </w:r>
      <w:r w:rsidR="009C6A97" w:rsidRPr="009F3880">
        <w:t>FSC-certified</w:t>
      </w:r>
      <w:r w:rsidR="00647BD2" w:rsidRPr="009F3880">
        <w:t xml:space="preserve"> products, and </w:t>
      </w:r>
      <w:r w:rsidR="008049B5" w:rsidRPr="009F3880">
        <w:t xml:space="preserve">use </w:t>
      </w:r>
      <w:r w:rsidR="00647BD2" w:rsidRPr="009F3880">
        <w:t xml:space="preserve">for promotion of the </w:t>
      </w:r>
      <w:r w:rsidR="00ED278E" w:rsidRPr="004534A8">
        <w:t>organization’s</w:t>
      </w:r>
      <w:r w:rsidR="00ED278E" w:rsidRPr="009F3880">
        <w:t xml:space="preserve"> </w:t>
      </w:r>
      <w:r w:rsidR="00647BD2" w:rsidRPr="009F3880">
        <w:t xml:space="preserve">status as an FSC certificate holder. This standard </w:t>
      </w:r>
      <w:r w:rsidR="005B5B49">
        <w:t xml:space="preserve">also </w:t>
      </w:r>
      <w:r w:rsidR="00647BD2" w:rsidRPr="009F3880">
        <w:t>forms the basis for evaluation and approval</w:t>
      </w:r>
      <w:r w:rsidR="005B5B49">
        <w:t>,</w:t>
      </w:r>
      <w:r w:rsidR="00647BD2" w:rsidRPr="009F3880">
        <w:t xml:space="preserve"> by FSC</w:t>
      </w:r>
      <w:r w:rsidRPr="009F3880">
        <w:t>-</w:t>
      </w:r>
      <w:r w:rsidR="00647BD2" w:rsidRPr="009F3880">
        <w:t>accredited certification bodies</w:t>
      </w:r>
      <w:r w:rsidR="005B5B49">
        <w:t>,</w:t>
      </w:r>
      <w:r w:rsidR="00647BD2" w:rsidRPr="009F3880">
        <w:t xml:space="preserve"> of all certificate holders</w:t>
      </w:r>
      <w:r w:rsidR="009C6A97" w:rsidRPr="009F3880">
        <w:t>’</w:t>
      </w:r>
      <w:r w:rsidR="00647BD2" w:rsidRPr="009F3880">
        <w:t xml:space="preserve"> </w:t>
      </w:r>
      <w:r w:rsidRPr="009F3880">
        <w:t>use</w:t>
      </w:r>
      <w:r w:rsidR="005B5B49">
        <w:t>s</w:t>
      </w:r>
      <w:r w:rsidRPr="009F3880">
        <w:t xml:space="preserve"> of </w:t>
      </w:r>
      <w:r w:rsidR="00647BD2" w:rsidRPr="009F3880">
        <w:t>FSC trademark</w:t>
      </w:r>
      <w:r w:rsidRPr="009F3880">
        <w:t>s</w:t>
      </w:r>
      <w:r w:rsidR="00647BD2" w:rsidRPr="009F3880">
        <w:t>.</w:t>
      </w:r>
    </w:p>
    <w:p w14:paraId="6534224D" w14:textId="77777777" w:rsidR="009C6A97" w:rsidRPr="009F3880" w:rsidRDefault="009C6A97" w:rsidP="009F3880">
      <w:pPr>
        <w:pStyle w:val="FSCnormal"/>
      </w:pPr>
    </w:p>
    <w:p w14:paraId="1377C93D" w14:textId="1CAD1325" w:rsidR="009C6A97" w:rsidRPr="009F3880" w:rsidRDefault="002674AB" w:rsidP="009F3880">
      <w:pPr>
        <w:pStyle w:val="FSCnormal"/>
      </w:pPr>
      <w:r w:rsidRPr="009F3880">
        <w:t>Elements for making FSC claims on invoices and delivery documents are defined in chain</w:t>
      </w:r>
      <w:r w:rsidR="005B5B49">
        <w:t xml:space="preserve"> </w:t>
      </w:r>
      <w:r w:rsidRPr="009F3880">
        <w:t>of</w:t>
      </w:r>
      <w:r w:rsidR="005B5B49">
        <w:t xml:space="preserve"> </w:t>
      </w:r>
      <w:r w:rsidRPr="009F3880">
        <w:t>custody standard FSC-</w:t>
      </w:r>
      <w:r w:rsidR="009C6A97" w:rsidRPr="009F3880">
        <w:t>STD-40-0</w:t>
      </w:r>
      <w:r w:rsidRPr="009F3880">
        <w:t>04 and are not affected by these requirements.</w:t>
      </w:r>
    </w:p>
    <w:p w14:paraId="742BF43E" w14:textId="77777777" w:rsidR="009C6A97" w:rsidRPr="009F3880" w:rsidRDefault="009C6A97" w:rsidP="009F3880">
      <w:pPr>
        <w:pStyle w:val="FSCnormal"/>
      </w:pPr>
    </w:p>
    <w:p w14:paraId="54A83FEB" w14:textId="671A76AE" w:rsidR="009C6A97" w:rsidRPr="009F3880" w:rsidRDefault="0060018A" w:rsidP="009F3880">
      <w:pPr>
        <w:pStyle w:val="FSCsubheadingA"/>
      </w:pPr>
      <w:bookmarkStart w:id="9" w:name="_Toc485212098"/>
      <w:r w:rsidRPr="009F3880">
        <w:t>C</w:t>
      </w:r>
      <w:r w:rsidR="00647BD2" w:rsidRPr="009F3880">
        <w:tab/>
      </w:r>
      <w:r w:rsidR="009C6A97" w:rsidRPr="009F3880">
        <w:t>Standard</w:t>
      </w:r>
      <w:r w:rsidR="00647BD2" w:rsidRPr="009F3880">
        <w:t xml:space="preserve"> effective date</w:t>
      </w:r>
      <w:bookmarkEnd w:id="9"/>
    </w:p>
    <w:p w14:paraId="667AF607" w14:textId="68C42778" w:rsidR="009C6A97" w:rsidRPr="009F3880" w:rsidRDefault="00BD6D0E" w:rsidP="009F3880">
      <w:pPr>
        <w:pStyle w:val="FSCnormal"/>
      </w:pPr>
      <w:r w:rsidRPr="009F3880">
        <w:t>Approval date</w:t>
      </w:r>
      <w:r w:rsidRPr="009F3880">
        <w:tab/>
      </w:r>
      <w:r w:rsidR="0044295A">
        <w:t>31 May 2021</w:t>
      </w:r>
    </w:p>
    <w:p w14:paraId="49D979BA" w14:textId="32013FA4" w:rsidR="009C6A97" w:rsidRPr="009F3880" w:rsidRDefault="00BD6D0E" w:rsidP="009F3880">
      <w:pPr>
        <w:pStyle w:val="FSCnormal"/>
      </w:pPr>
      <w:r w:rsidRPr="009F3880">
        <w:t>Publication date</w:t>
      </w:r>
      <w:r w:rsidRPr="009F3880">
        <w:tab/>
      </w:r>
      <w:r w:rsidR="000941F2">
        <w:t>1 October 2021</w:t>
      </w:r>
      <w:r w:rsidR="00996290">
        <w:t xml:space="preserve"> </w:t>
      </w:r>
    </w:p>
    <w:p w14:paraId="5610DCB4" w14:textId="3147B9C0" w:rsidR="009C6A97" w:rsidRPr="009F3880" w:rsidRDefault="00BD6D0E" w:rsidP="009F3880">
      <w:pPr>
        <w:pStyle w:val="FSCnormal"/>
        <w:rPr>
          <w:color w:val="FF0000"/>
        </w:rPr>
      </w:pPr>
      <w:r w:rsidRPr="009F3880">
        <w:t>Effective date</w:t>
      </w:r>
      <w:r w:rsidRPr="009F3880">
        <w:tab/>
      </w:r>
      <w:r w:rsidR="000941F2">
        <w:t>1 January 2022</w:t>
      </w:r>
    </w:p>
    <w:p w14:paraId="0BFDE6CE" w14:textId="1B616147" w:rsidR="009C6A97" w:rsidRPr="009F3880" w:rsidRDefault="004D59C7" w:rsidP="009F3880">
      <w:pPr>
        <w:pStyle w:val="FSCnormal"/>
      </w:pPr>
      <w:r>
        <w:t>Transition period</w:t>
      </w:r>
      <w:r>
        <w:tab/>
      </w:r>
      <w:r w:rsidR="000941F2">
        <w:t>1 January 2022 – 30 June 202</w:t>
      </w:r>
      <w:r w:rsidR="53C87B94">
        <w:t>4</w:t>
      </w:r>
    </w:p>
    <w:p w14:paraId="6C1BE810" w14:textId="23CEBF7F" w:rsidR="009C6A97" w:rsidRPr="009F3880" w:rsidRDefault="004D59C7" w:rsidP="009F3880">
      <w:pPr>
        <w:pStyle w:val="FSCnormal"/>
      </w:pPr>
      <w:r w:rsidRPr="009F3880">
        <w:t>Period of validity</w:t>
      </w:r>
      <w:r w:rsidR="00CC6390" w:rsidRPr="009F3880">
        <w:tab/>
      </w:r>
      <w:r w:rsidR="00996290">
        <w:t xml:space="preserve">Until replaced or withdrawn </w:t>
      </w:r>
    </w:p>
    <w:p w14:paraId="05A2A900" w14:textId="77777777" w:rsidR="009C6A97" w:rsidRPr="009F3880" w:rsidRDefault="009C6A97" w:rsidP="009F3880">
      <w:pPr>
        <w:pStyle w:val="FSCnormal"/>
      </w:pPr>
    </w:p>
    <w:p w14:paraId="4AA0C418" w14:textId="36C43CEC" w:rsidR="009C6A97" w:rsidRPr="009F3880" w:rsidRDefault="001A2310" w:rsidP="009F3880">
      <w:pPr>
        <w:pStyle w:val="FSCnormal"/>
      </w:pPr>
      <w:r w:rsidRPr="00E43BFB">
        <w:rPr>
          <w:szCs w:val="22"/>
        </w:rPr>
        <w:t>Please note that</w:t>
      </w:r>
      <w:r w:rsidR="00391D27" w:rsidRPr="001A2310">
        <w:rPr>
          <w:szCs w:val="22"/>
        </w:rPr>
        <w:t xml:space="preserve"> </w:t>
      </w:r>
      <w:r w:rsidRPr="001A2310">
        <w:rPr>
          <w:szCs w:val="22"/>
        </w:rPr>
        <w:t xml:space="preserve">existing </w:t>
      </w:r>
      <w:r w:rsidR="00647BD2" w:rsidRPr="001A2310">
        <w:rPr>
          <w:szCs w:val="22"/>
        </w:rPr>
        <w:t xml:space="preserve">stocks of </w:t>
      </w:r>
      <w:r w:rsidR="00EF0E0C" w:rsidRPr="001A2310">
        <w:rPr>
          <w:szCs w:val="22"/>
        </w:rPr>
        <w:t>labelled</w:t>
      </w:r>
      <w:r w:rsidR="00647BD2" w:rsidRPr="001A2310">
        <w:rPr>
          <w:szCs w:val="22"/>
        </w:rPr>
        <w:t xml:space="preserve"> products and promotional materials </w:t>
      </w:r>
      <w:r w:rsidR="000407DA" w:rsidRPr="001A2310">
        <w:rPr>
          <w:szCs w:val="22"/>
        </w:rPr>
        <w:t xml:space="preserve">that </w:t>
      </w:r>
      <w:r w:rsidR="00647BD2" w:rsidRPr="001A2310">
        <w:rPr>
          <w:szCs w:val="22"/>
        </w:rPr>
        <w:t>have</w:t>
      </w:r>
      <w:r w:rsidR="00647BD2" w:rsidRPr="001A2310">
        <w:t xml:space="preserve"> </w:t>
      </w:r>
      <w:r w:rsidR="00647BD2" w:rsidRPr="009F3880">
        <w:t xml:space="preserve">been approved as correct according to previous versions of </w:t>
      </w:r>
      <w:r w:rsidR="009C6A97" w:rsidRPr="009F3880">
        <w:t>the FSC</w:t>
      </w:r>
      <w:r w:rsidR="00647BD2" w:rsidRPr="009F3880">
        <w:t xml:space="preserve"> trademark standards may continue to be used and distributed.</w:t>
      </w:r>
    </w:p>
    <w:p w14:paraId="148F9E3E" w14:textId="77777777" w:rsidR="009C6A97" w:rsidRPr="009F3880" w:rsidRDefault="009C6A97" w:rsidP="009F3880">
      <w:pPr>
        <w:pStyle w:val="FSCnormal"/>
      </w:pPr>
    </w:p>
    <w:p w14:paraId="00D2FDAD" w14:textId="0B29E260" w:rsidR="009C6A97" w:rsidRPr="009F3880" w:rsidRDefault="00391D27" w:rsidP="009F3880">
      <w:pPr>
        <w:pStyle w:val="FSCsubheadingA"/>
      </w:pPr>
      <w:bookmarkStart w:id="10" w:name="_Toc485212099"/>
      <w:r w:rsidRPr="009F3880">
        <w:t>D</w:t>
      </w:r>
      <w:r w:rsidR="00647BD2" w:rsidRPr="009F3880">
        <w:tab/>
        <w:t>References</w:t>
      </w:r>
      <w:bookmarkEnd w:id="10"/>
    </w:p>
    <w:p w14:paraId="5B749A0C" w14:textId="26E5F5AA" w:rsidR="0070676D" w:rsidRDefault="0070676D" w:rsidP="009F3880">
      <w:pPr>
        <w:pStyle w:val="FSCnormal"/>
      </w:pPr>
      <w:r w:rsidRPr="004534A8">
        <w:t xml:space="preserve">FSC-STD-30-010 </w:t>
      </w:r>
      <w:r w:rsidRPr="00CA3529">
        <w:rPr>
          <w:i/>
        </w:rPr>
        <w:t>Controlled Wood Standard for Forest Management Enterprises</w:t>
      </w:r>
    </w:p>
    <w:p w14:paraId="28F7E511" w14:textId="77777777" w:rsidR="00EF0E0C" w:rsidRPr="009F3880" w:rsidRDefault="00716C37" w:rsidP="009F3880">
      <w:pPr>
        <w:pStyle w:val="FSCnormal"/>
      </w:pPr>
      <w:r w:rsidRPr="009F3880">
        <w:t>FSC-STD-40-003</w:t>
      </w:r>
      <w:r w:rsidR="00993B9F" w:rsidRPr="009F3880">
        <w:t xml:space="preserve"> </w:t>
      </w:r>
      <w:r w:rsidR="009517F3" w:rsidRPr="00CA3529">
        <w:rPr>
          <w:i/>
        </w:rPr>
        <w:t xml:space="preserve">Chain </w:t>
      </w:r>
      <w:r w:rsidR="00EF0E0C" w:rsidRPr="00CA3529">
        <w:rPr>
          <w:i/>
        </w:rPr>
        <w:t xml:space="preserve">of </w:t>
      </w:r>
      <w:r w:rsidR="000407DA" w:rsidRPr="00CA3529">
        <w:rPr>
          <w:i/>
        </w:rPr>
        <w:t xml:space="preserve">Custody </w:t>
      </w:r>
      <w:r w:rsidR="00993B9F" w:rsidRPr="00CA3529">
        <w:rPr>
          <w:i/>
        </w:rPr>
        <w:t>Certification of Multiple Sites</w:t>
      </w:r>
    </w:p>
    <w:p w14:paraId="491B833C" w14:textId="147CC3AA" w:rsidR="00EF0E0C" w:rsidRPr="009803A0" w:rsidRDefault="00716C37" w:rsidP="009F3880">
      <w:pPr>
        <w:pStyle w:val="FSCnormal"/>
        <w:rPr>
          <w:lang w:val="en-US"/>
        </w:rPr>
      </w:pPr>
      <w:r w:rsidRPr="009F3880">
        <w:t>FSC-STD-40-004</w:t>
      </w:r>
      <w:r w:rsidR="00647BD2" w:rsidRPr="009F3880">
        <w:t xml:space="preserve"> </w:t>
      </w:r>
      <w:r w:rsidR="000407DA" w:rsidRPr="00CA3529">
        <w:rPr>
          <w:i/>
        </w:rPr>
        <w:t xml:space="preserve">Chain </w:t>
      </w:r>
      <w:r w:rsidR="00647BD2" w:rsidRPr="00CA3529">
        <w:rPr>
          <w:i/>
        </w:rPr>
        <w:t xml:space="preserve">of </w:t>
      </w:r>
      <w:r w:rsidR="000407DA" w:rsidRPr="00CA3529">
        <w:rPr>
          <w:i/>
        </w:rPr>
        <w:t>Custody Certification</w:t>
      </w:r>
    </w:p>
    <w:p w14:paraId="3F866844" w14:textId="412F4A10" w:rsidR="00EF0E0C" w:rsidRPr="00CA3529" w:rsidRDefault="00716C37" w:rsidP="009F3880">
      <w:pPr>
        <w:pStyle w:val="FSCnormal"/>
        <w:rPr>
          <w:i/>
        </w:rPr>
      </w:pPr>
      <w:r w:rsidRPr="009F3880">
        <w:t>FSC-STD-40-005</w:t>
      </w:r>
      <w:r w:rsidR="00647BD2" w:rsidRPr="009F3880">
        <w:t xml:space="preserve"> </w:t>
      </w:r>
      <w:r w:rsidR="0070676D" w:rsidRPr="00CA3529">
        <w:rPr>
          <w:i/>
        </w:rPr>
        <w:t>Requirements for Sourcing FSC</w:t>
      </w:r>
      <w:r w:rsidR="00647BD2" w:rsidRPr="00CA3529">
        <w:rPr>
          <w:i/>
        </w:rPr>
        <w:t xml:space="preserve"> </w:t>
      </w:r>
      <w:r w:rsidR="000407DA" w:rsidRPr="00CA3529">
        <w:rPr>
          <w:i/>
        </w:rPr>
        <w:t>Controlled Wood</w:t>
      </w:r>
    </w:p>
    <w:p w14:paraId="225ADFE2" w14:textId="1CD95C89" w:rsidR="00EF0E0C" w:rsidRPr="00CA3529" w:rsidRDefault="00716C37" w:rsidP="009F3880">
      <w:pPr>
        <w:pStyle w:val="FSCnormal"/>
        <w:rPr>
          <w:i/>
        </w:rPr>
      </w:pPr>
      <w:r w:rsidRPr="009F3880">
        <w:t>FSC-STD-40-006</w:t>
      </w:r>
      <w:r w:rsidR="00647BD2" w:rsidRPr="009F3880">
        <w:t xml:space="preserve"> </w:t>
      </w:r>
      <w:r w:rsidR="004D59C7" w:rsidRPr="00CA3529">
        <w:rPr>
          <w:i/>
        </w:rPr>
        <w:t xml:space="preserve">FSC </w:t>
      </w:r>
      <w:r w:rsidR="000407DA" w:rsidRPr="00CA3529">
        <w:rPr>
          <w:i/>
        </w:rPr>
        <w:t xml:space="preserve">Chain </w:t>
      </w:r>
      <w:r w:rsidR="00647BD2" w:rsidRPr="00CA3529">
        <w:rPr>
          <w:i/>
        </w:rPr>
        <w:t xml:space="preserve">of </w:t>
      </w:r>
      <w:r w:rsidR="000407DA" w:rsidRPr="00CA3529">
        <w:rPr>
          <w:i/>
        </w:rPr>
        <w:t xml:space="preserve">Custody Standard </w:t>
      </w:r>
      <w:r w:rsidR="00647BD2" w:rsidRPr="00CA3529">
        <w:rPr>
          <w:i/>
        </w:rPr>
        <w:t xml:space="preserve">for </w:t>
      </w:r>
      <w:r w:rsidR="000407DA" w:rsidRPr="00CA3529">
        <w:rPr>
          <w:i/>
        </w:rPr>
        <w:t>Project Certification</w:t>
      </w:r>
    </w:p>
    <w:p w14:paraId="360E3626" w14:textId="7BE6DF67" w:rsidR="009C6A97" w:rsidRPr="009F3880" w:rsidRDefault="00716C37" w:rsidP="009F3880">
      <w:pPr>
        <w:pStyle w:val="FSCnormal"/>
        <w:rPr>
          <w:b/>
        </w:rPr>
      </w:pPr>
      <w:r w:rsidRPr="009F3880">
        <w:t>FSC-STD-40-007</w:t>
      </w:r>
      <w:r w:rsidR="00647BD2" w:rsidRPr="009F3880">
        <w:t xml:space="preserve"> </w:t>
      </w:r>
      <w:r w:rsidR="000407DA" w:rsidRPr="00CA3529">
        <w:rPr>
          <w:i/>
        </w:rPr>
        <w:t xml:space="preserve">Sourcing Reclaimed Material </w:t>
      </w:r>
      <w:r w:rsidR="00647BD2" w:rsidRPr="00CA3529">
        <w:rPr>
          <w:i/>
        </w:rPr>
        <w:t xml:space="preserve">for </w:t>
      </w:r>
      <w:r w:rsidR="000407DA" w:rsidRPr="00CA3529">
        <w:rPr>
          <w:i/>
        </w:rPr>
        <w:t xml:space="preserve">Use </w:t>
      </w:r>
      <w:r w:rsidR="00647BD2" w:rsidRPr="00CA3529">
        <w:rPr>
          <w:i/>
        </w:rPr>
        <w:t xml:space="preserve">in FSC </w:t>
      </w:r>
      <w:r w:rsidR="000407DA" w:rsidRPr="00CA3529">
        <w:rPr>
          <w:i/>
        </w:rPr>
        <w:t xml:space="preserve">Product Groups </w:t>
      </w:r>
      <w:r w:rsidR="00647BD2" w:rsidRPr="00CA3529">
        <w:rPr>
          <w:i/>
        </w:rPr>
        <w:t xml:space="preserve">or </w:t>
      </w:r>
      <w:r w:rsidR="00EF0E0C" w:rsidRPr="00CA3529">
        <w:rPr>
          <w:i/>
        </w:rPr>
        <w:t xml:space="preserve">FSC </w:t>
      </w:r>
      <w:r w:rsidR="001463E6">
        <w:rPr>
          <w:i/>
        </w:rPr>
        <w:t xml:space="preserve">                                              </w:t>
      </w:r>
      <w:r w:rsidR="000407DA" w:rsidRPr="00CA3529">
        <w:rPr>
          <w:i/>
        </w:rPr>
        <w:t>Certified Projects</w:t>
      </w:r>
      <w:bookmarkStart w:id="11" w:name="_Toc306970300"/>
      <w:r w:rsidR="00281052" w:rsidRPr="009F3880">
        <w:br w:type="page"/>
      </w:r>
    </w:p>
    <w:p w14:paraId="4B30E0DD" w14:textId="1F0B583B" w:rsidR="009C6A97" w:rsidRPr="009F3880" w:rsidRDefault="000407DA" w:rsidP="009F3880">
      <w:pPr>
        <w:pStyle w:val="FSCsection"/>
      </w:pPr>
      <w:bookmarkStart w:id="12" w:name="_Toc485212100"/>
      <w:r w:rsidRPr="009F3880">
        <w:lastRenderedPageBreak/>
        <w:t>Part I: General requirements</w:t>
      </w:r>
      <w:bookmarkEnd w:id="11"/>
      <w:bookmarkEnd w:id="12"/>
    </w:p>
    <w:p w14:paraId="3052C1E1" w14:textId="57121BD2" w:rsidR="009C6A97" w:rsidRPr="002621A8" w:rsidRDefault="00EE5065" w:rsidP="00EE5065">
      <w:pPr>
        <w:pStyle w:val="FSCsubheading1"/>
        <w:rPr>
          <w:sz w:val="24"/>
          <w:szCs w:val="24"/>
        </w:rPr>
      </w:pPr>
      <w:bookmarkStart w:id="13" w:name="_Toc485212101"/>
      <w:r w:rsidRPr="002621A8">
        <w:rPr>
          <w:sz w:val="24"/>
          <w:szCs w:val="24"/>
        </w:rPr>
        <w:t>1.</w:t>
      </w:r>
      <w:r w:rsidRPr="002621A8">
        <w:rPr>
          <w:sz w:val="24"/>
          <w:szCs w:val="24"/>
        </w:rPr>
        <w:tab/>
      </w:r>
      <w:r w:rsidR="00A836C9" w:rsidRPr="002621A8">
        <w:rPr>
          <w:sz w:val="24"/>
          <w:szCs w:val="24"/>
        </w:rPr>
        <w:t xml:space="preserve">Ground rules for using </w:t>
      </w:r>
      <w:r w:rsidR="009C6A97" w:rsidRPr="002621A8">
        <w:rPr>
          <w:sz w:val="24"/>
          <w:szCs w:val="24"/>
        </w:rPr>
        <w:t>the FSC</w:t>
      </w:r>
      <w:r w:rsidR="00A836C9" w:rsidRPr="002621A8">
        <w:rPr>
          <w:sz w:val="24"/>
          <w:szCs w:val="24"/>
        </w:rPr>
        <w:t xml:space="preserve"> trademarks</w:t>
      </w:r>
      <w:bookmarkEnd w:id="13"/>
    </w:p>
    <w:p w14:paraId="4D89964B" w14:textId="763D7ABA" w:rsidR="009C6A97" w:rsidRPr="009F3880" w:rsidRDefault="00EE5065" w:rsidP="00EE5065">
      <w:pPr>
        <w:pStyle w:val="FSCclause"/>
      </w:pPr>
      <w:r>
        <w:t>1.1</w:t>
      </w:r>
      <w:r>
        <w:tab/>
      </w:r>
      <w:r w:rsidR="00E65D25" w:rsidRPr="009F3880">
        <w:t xml:space="preserve">The Forest Stewardship Council AC (FSC) owns </w:t>
      </w:r>
      <w:r w:rsidR="00794097" w:rsidRPr="009F3880">
        <w:t xml:space="preserve">the </w:t>
      </w:r>
      <w:r w:rsidR="00E65D25" w:rsidRPr="009F3880">
        <w:t>following registered trademarks:</w:t>
      </w:r>
    </w:p>
    <w:p w14:paraId="3257972F" w14:textId="77777777" w:rsidR="009C6A97" w:rsidRPr="009F3880" w:rsidRDefault="009C6A97" w:rsidP="009F3880">
      <w:pPr>
        <w:pStyle w:val="FSCnormal"/>
      </w:pPr>
    </w:p>
    <w:p w14:paraId="3EC76E16" w14:textId="421534C0" w:rsidR="009C6A97" w:rsidRPr="009F3880" w:rsidRDefault="00C707F4" w:rsidP="009F3880">
      <w:pPr>
        <w:pStyle w:val="FSCsub-clause"/>
      </w:pPr>
      <w:r w:rsidRPr="009F3880">
        <w:t>(a)</w:t>
      </w:r>
      <w:r w:rsidR="006A318E" w:rsidRPr="009F3880">
        <w:tab/>
      </w:r>
      <w:r w:rsidR="00716C37" w:rsidRPr="009F3880">
        <w:t xml:space="preserve">the name </w:t>
      </w:r>
      <w:r w:rsidR="009C6A97" w:rsidRPr="009F3880">
        <w:t>‘</w:t>
      </w:r>
      <w:r w:rsidR="00716C37" w:rsidRPr="009F3880">
        <w:t>Forest Stewardship Council</w:t>
      </w:r>
      <w:r w:rsidR="009C6A97" w:rsidRPr="009F3880">
        <w:t>’</w:t>
      </w:r>
    </w:p>
    <w:p w14:paraId="03D71AB6" w14:textId="77777777" w:rsidR="009C6A97" w:rsidRPr="009F3880" w:rsidRDefault="009C6A97" w:rsidP="009F3880">
      <w:pPr>
        <w:pStyle w:val="FSCsub-clause"/>
      </w:pPr>
    </w:p>
    <w:p w14:paraId="201073C1" w14:textId="39658192" w:rsidR="009C6A97" w:rsidRPr="009F3880" w:rsidRDefault="00C707F4" w:rsidP="009F3880">
      <w:pPr>
        <w:pStyle w:val="FSCsub-clause"/>
      </w:pPr>
      <w:r w:rsidRPr="009F3880">
        <w:t>(</w:t>
      </w:r>
      <w:r w:rsidR="00E65D25" w:rsidRPr="009F3880">
        <w:t>b)</w:t>
      </w:r>
      <w:r w:rsidR="006A318E" w:rsidRPr="009F3880">
        <w:tab/>
      </w:r>
      <w:r w:rsidR="00E65D25" w:rsidRPr="009F3880">
        <w:t xml:space="preserve">the initials </w:t>
      </w:r>
      <w:r w:rsidR="009C6A97" w:rsidRPr="009F3880">
        <w:t>‘</w:t>
      </w:r>
      <w:r w:rsidR="00E65D25" w:rsidRPr="009F3880">
        <w:t>FSC</w:t>
      </w:r>
      <w:r w:rsidR="009C6A97" w:rsidRPr="009F3880">
        <w:t>’</w:t>
      </w:r>
    </w:p>
    <w:p w14:paraId="4AFC59D0" w14:textId="6E286DFD" w:rsidR="00E65D25" w:rsidRPr="009F3880" w:rsidRDefault="00E65D25" w:rsidP="009F3880">
      <w:pPr>
        <w:pStyle w:val="FSCsub-clause"/>
      </w:pPr>
    </w:p>
    <w:tbl>
      <w:tblPr>
        <w:tblStyle w:val="TableGrid"/>
        <w:tblW w:w="0" w:type="auto"/>
        <w:tblInd w:w="6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832"/>
        <w:gridCol w:w="2779"/>
        <w:gridCol w:w="2780"/>
      </w:tblGrid>
      <w:tr w:rsidR="006A318E" w:rsidRPr="009F3880" w14:paraId="30DECA51" w14:textId="77777777" w:rsidTr="009F3880">
        <w:trPr>
          <w:cantSplit/>
        </w:trPr>
        <w:tc>
          <w:tcPr>
            <w:tcW w:w="2832" w:type="dxa"/>
          </w:tcPr>
          <w:p w14:paraId="4E0E56CE" w14:textId="06288A79" w:rsidR="00240121" w:rsidRPr="009F3880" w:rsidRDefault="00C707F4" w:rsidP="00226F44">
            <w:pPr>
              <w:pStyle w:val="FSCsub-clause"/>
              <w:ind w:left="340"/>
            </w:pPr>
            <w:r w:rsidRPr="009F3880">
              <w:t>(</w:t>
            </w:r>
            <w:r w:rsidR="00E65D25" w:rsidRPr="009F3880">
              <w:t xml:space="preserve">c) </w:t>
            </w:r>
            <w:r w:rsidR="009C6A97" w:rsidRPr="009F3880">
              <w:t>the FSC</w:t>
            </w:r>
            <w:r w:rsidR="00E65D25" w:rsidRPr="009F3880">
              <w:t xml:space="preserve"> </w:t>
            </w:r>
            <w:r w:rsidR="009C6A97" w:rsidRPr="009F3880">
              <w:t>logo</w:t>
            </w:r>
          </w:p>
        </w:tc>
        <w:tc>
          <w:tcPr>
            <w:tcW w:w="2779" w:type="dxa"/>
          </w:tcPr>
          <w:p w14:paraId="48DDDBCC" w14:textId="5627E322" w:rsidR="009C6A97" w:rsidRPr="009F3880" w:rsidRDefault="00C707F4" w:rsidP="009F3880">
            <w:pPr>
              <w:pStyle w:val="FSCsub-clause"/>
              <w:ind w:left="340"/>
            </w:pPr>
            <w:r w:rsidRPr="009F3880">
              <w:t>(</w:t>
            </w:r>
            <w:r w:rsidR="00E65D25" w:rsidRPr="009F3880">
              <w:t xml:space="preserve">d) the </w:t>
            </w:r>
            <w:r w:rsidR="005D587C" w:rsidRPr="009F3880">
              <w:t>‘</w:t>
            </w:r>
            <w:r w:rsidRPr="009F3880">
              <w:t xml:space="preserve">Forests </w:t>
            </w:r>
            <w:proofErr w:type="gramStart"/>
            <w:r w:rsidR="00D2620B" w:rsidRPr="009F3880">
              <w:t>For</w:t>
            </w:r>
            <w:proofErr w:type="gramEnd"/>
            <w:r w:rsidR="00D2620B" w:rsidRPr="009F3880">
              <w:t xml:space="preserve"> </w:t>
            </w:r>
            <w:r w:rsidRPr="009F3880">
              <w:t>All Forever</w:t>
            </w:r>
            <w:r w:rsidR="005D587C" w:rsidRPr="009F3880">
              <w:t>’</w:t>
            </w:r>
            <w:r w:rsidRPr="009F3880">
              <w:t xml:space="preserve"> </w:t>
            </w:r>
            <w:r w:rsidR="00E65D25" w:rsidRPr="009F3880">
              <w:t>– full mark</w:t>
            </w:r>
          </w:p>
          <w:p w14:paraId="007CB7FF" w14:textId="32357BDF" w:rsidR="00A43D75" w:rsidRPr="009F3880" w:rsidRDefault="00A43D75" w:rsidP="009F3880">
            <w:pPr>
              <w:pStyle w:val="FSCsub-clause"/>
              <w:ind w:left="340"/>
            </w:pPr>
          </w:p>
        </w:tc>
        <w:tc>
          <w:tcPr>
            <w:tcW w:w="2780" w:type="dxa"/>
          </w:tcPr>
          <w:p w14:paraId="0AA32C15" w14:textId="7740B072" w:rsidR="003A41B4" w:rsidRPr="009F3880" w:rsidRDefault="00C707F4" w:rsidP="00226F44">
            <w:pPr>
              <w:pStyle w:val="FSCsub-clause"/>
              <w:ind w:left="340"/>
            </w:pPr>
            <w:r w:rsidRPr="009F3880">
              <w:t>(</w:t>
            </w:r>
            <w:r w:rsidR="00E65D25" w:rsidRPr="009F3880">
              <w:t xml:space="preserve">e) the </w:t>
            </w:r>
            <w:r w:rsidR="005D587C" w:rsidRPr="009F3880">
              <w:t>‘</w:t>
            </w:r>
            <w:r w:rsidRPr="009F3880">
              <w:t xml:space="preserve">Forests </w:t>
            </w:r>
            <w:proofErr w:type="gramStart"/>
            <w:r w:rsidR="00D2620B" w:rsidRPr="009F3880">
              <w:t>For</w:t>
            </w:r>
            <w:proofErr w:type="gramEnd"/>
            <w:r w:rsidR="00D2620B" w:rsidRPr="009F3880">
              <w:t xml:space="preserve"> </w:t>
            </w:r>
            <w:r w:rsidRPr="009F3880">
              <w:t>All Forever</w:t>
            </w:r>
            <w:r w:rsidR="005D587C" w:rsidRPr="009F3880">
              <w:t>’</w:t>
            </w:r>
            <w:r w:rsidRPr="009F3880">
              <w:t xml:space="preserve"> </w:t>
            </w:r>
            <w:r w:rsidR="00E65D25" w:rsidRPr="009F3880">
              <w:t xml:space="preserve">– </w:t>
            </w:r>
            <w:r w:rsidR="009C6A97" w:rsidRPr="009F3880">
              <w:t>logo</w:t>
            </w:r>
            <w:r w:rsidR="00E65D25" w:rsidRPr="009F3880">
              <w:t xml:space="preserve"> with text mark</w:t>
            </w:r>
          </w:p>
        </w:tc>
      </w:tr>
      <w:tr w:rsidR="006A318E" w:rsidRPr="009F3880" w14:paraId="284F3205" w14:textId="77777777" w:rsidTr="009F3880">
        <w:trPr>
          <w:cantSplit/>
        </w:trPr>
        <w:tc>
          <w:tcPr>
            <w:tcW w:w="2832" w:type="dxa"/>
            <w:vAlign w:val="center"/>
          </w:tcPr>
          <w:p w14:paraId="016301D9" w14:textId="585D3AC2" w:rsidR="00E65D25" w:rsidRPr="009F3880" w:rsidRDefault="00B45C1B" w:rsidP="009F3880">
            <w:pPr>
              <w:pStyle w:val="ListParagraph"/>
              <w:ind w:left="0"/>
              <w:jc w:val="center"/>
              <w:rPr>
                <w:rFonts w:ascii="Arial" w:hAnsi="Arial" w:cs="Arial"/>
                <w:sz w:val="22"/>
                <w:szCs w:val="22"/>
              </w:rPr>
            </w:pPr>
            <w:r>
              <w:rPr>
                <w:rFonts w:ascii="Arial" w:hAnsi="Arial" w:cs="Arial"/>
                <w:noProof/>
                <w:sz w:val="22"/>
                <w:szCs w:val="22"/>
                <w:lang w:val="en-US" w:eastAsia="en-US"/>
              </w:rPr>
              <w:drawing>
                <wp:inline distT="0" distB="0" distL="0" distR="0" wp14:anchorId="0BA406DC" wp14:editId="04010A9B">
                  <wp:extent cx="447668" cy="540000"/>
                  <wp:effectExtent l="0" t="0" r="1016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SC_Logo_-«_RGB.eps"/>
                          <pic:cNvPicPr/>
                        </pic:nvPicPr>
                        <pic:blipFill>
                          <a:blip r:embed="rId19">
                            <a:extLst>
                              <a:ext uri="{28A0092B-C50C-407E-A947-70E740481C1C}">
                                <a14:useLocalDpi xmlns:a14="http://schemas.microsoft.com/office/drawing/2010/main" val="0"/>
                              </a:ext>
                            </a:extLst>
                          </a:blip>
                          <a:stretch>
                            <a:fillRect/>
                          </a:stretch>
                        </pic:blipFill>
                        <pic:spPr>
                          <a:xfrm>
                            <a:off x="0" y="0"/>
                            <a:ext cx="447668" cy="540000"/>
                          </a:xfrm>
                          <a:prstGeom prst="rect">
                            <a:avLst/>
                          </a:prstGeom>
                        </pic:spPr>
                      </pic:pic>
                    </a:graphicData>
                  </a:graphic>
                </wp:inline>
              </w:drawing>
            </w:r>
          </w:p>
        </w:tc>
        <w:tc>
          <w:tcPr>
            <w:tcW w:w="2779" w:type="dxa"/>
            <w:vAlign w:val="center"/>
          </w:tcPr>
          <w:p w14:paraId="4E4A9010" w14:textId="2F8A7373" w:rsidR="007E44F3" w:rsidRPr="009F3880" w:rsidRDefault="007E44F3" w:rsidP="009F3880">
            <w:pPr>
              <w:pStyle w:val="ListParagraph"/>
              <w:ind w:left="0"/>
              <w:jc w:val="center"/>
              <w:rPr>
                <w:rFonts w:ascii="Arial" w:hAnsi="Arial" w:cs="Arial"/>
                <w:sz w:val="22"/>
                <w:szCs w:val="22"/>
              </w:rPr>
            </w:pPr>
            <w:r>
              <w:rPr>
                <w:rFonts w:ascii="Arial" w:hAnsi="Arial" w:cs="Arial"/>
                <w:noProof/>
                <w:sz w:val="22"/>
                <w:szCs w:val="22"/>
                <w:lang w:val="en-US" w:eastAsia="en-US"/>
              </w:rPr>
              <w:drawing>
                <wp:inline distT="0" distB="0" distL="0" distR="0" wp14:anchorId="6D7BBF04" wp14:editId="3700A092">
                  <wp:extent cx="1384300" cy="83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ause 9.1 a -1 updated.pdf"/>
                          <pic:cNvPicPr/>
                        </pic:nvPicPr>
                        <pic:blipFill>
                          <a:blip r:embed="rId20">
                            <a:extLst>
                              <a:ext uri="{28A0092B-C50C-407E-A947-70E740481C1C}">
                                <a14:useLocalDpi xmlns:a14="http://schemas.microsoft.com/office/drawing/2010/main" val="0"/>
                              </a:ext>
                            </a:extLst>
                          </a:blip>
                          <a:stretch>
                            <a:fillRect/>
                          </a:stretch>
                        </pic:blipFill>
                        <pic:spPr>
                          <a:xfrm>
                            <a:off x="0" y="0"/>
                            <a:ext cx="1384300" cy="838200"/>
                          </a:xfrm>
                          <a:prstGeom prst="rect">
                            <a:avLst/>
                          </a:prstGeom>
                        </pic:spPr>
                      </pic:pic>
                    </a:graphicData>
                  </a:graphic>
                </wp:inline>
              </w:drawing>
            </w:r>
          </w:p>
        </w:tc>
        <w:tc>
          <w:tcPr>
            <w:tcW w:w="2780" w:type="dxa"/>
            <w:vAlign w:val="center"/>
          </w:tcPr>
          <w:p w14:paraId="1D85926D" w14:textId="23DE4E09" w:rsidR="00E65D25" w:rsidRPr="009F3880" w:rsidRDefault="007E44F3" w:rsidP="009F3880">
            <w:pPr>
              <w:pStyle w:val="ListParagraph"/>
              <w:ind w:left="0"/>
              <w:jc w:val="center"/>
              <w:rPr>
                <w:rFonts w:ascii="Arial" w:hAnsi="Arial" w:cs="Arial"/>
                <w:sz w:val="22"/>
                <w:szCs w:val="22"/>
              </w:rPr>
            </w:pPr>
            <w:r>
              <w:rPr>
                <w:rFonts w:ascii="Arial" w:hAnsi="Arial" w:cs="Arial"/>
                <w:noProof/>
                <w:sz w:val="22"/>
                <w:szCs w:val="22"/>
                <w:lang w:val="en-US" w:eastAsia="en-US"/>
              </w:rPr>
              <w:drawing>
                <wp:inline distT="0" distB="0" distL="0" distR="0" wp14:anchorId="22647AA6" wp14:editId="2E1CC6B9">
                  <wp:extent cx="13843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ause 9.1 a -2 updated.pdf"/>
                          <pic:cNvPicPr/>
                        </pic:nvPicPr>
                        <pic:blipFill>
                          <a:blip r:embed="rId21">
                            <a:extLst>
                              <a:ext uri="{28A0092B-C50C-407E-A947-70E740481C1C}">
                                <a14:useLocalDpi xmlns:a14="http://schemas.microsoft.com/office/drawing/2010/main" val="0"/>
                              </a:ext>
                            </a:extLst>
                          </a:blip>
                          <a:stretch>
                            <a:fillRect/>
                          </a:stretch>
                        </pic:blipFill>
                        <pic:spPr>
                          <a:xfrm>
                            <a:off x="0" y="0"/>
                            <a:ext cx="1384300" cy="838200"/>
                          </a:xfrm>
                          <a:prstGeom prst="rect">
                            <a:avLst/>
                          </a:prstGeom>
                        </pic:spPr>
                      </pic:pic>
                    </a:graphicData>
                  </a:graphic>
                </wp:inline>
              </w:drawing>
            </w:r>
          </w:p>
        </w:tc>
      </w:tr>
    </w:tbl>
    <w:p w14:paraId="1F229466" w14:textId="77777777" w:rsidR="005D587C" w:rsidRPr="009F3880" w:rsidRDefault="005D587C" w:rsidP="009F3880">
      <w:pPr>
        <w:pStyle w:val="FSCnormal"/>
      </w:pPr>
    </w:p>
    <w:p w14:paraId="5CA3C559" w14:textId="567169C0" w:rsidR="009C6A97" w:rsidRPr="009F3880" w:rsidRDefault="00EE5065" w:rsidP="00EE5065">
      <w:pPr>
        <w:pStyle w:val="FSCclause"/>
      </w:pPr>
      <w:r>
        <w:t>1.2</w:t>
      </w:r>
      <w:r>
        <w:tab/>
      </w:r>
      <w:r w:rsidR="000B5E34" w:rsidRPr="009F3880">
        <w:t xml:space="preserve">In order to use </w:t>
      </w:r>
      <w:r w:rsidR="009C6A97" w:rsidRPr="009F3880">
        <w:t>the</w:t>
      </w:r>
      <w:r w:rsidR="00E26B26">
        <w:t>se</w:t>
      </w:r>
      <w:r w:rsidR="009C6A97" w:rsidRPr="009F3880">
        <w:t xml:space="preserve"> FSC</w:t>
      </w:r>
      <w:r w:rsidR="000B5E34" w:rsidRPr="009F3880">
        <w:t xml:space="preserve"> trademarks, </w:t>
      </w:r>
      <w:r w:rsidR="002E7936">
        <w:t>the</w:t>
      </w:r>
      <w:r w:rsidR="00EE3A94" w:rsidRPr="009F3880">
        <w:t xml:space="preserve"> </w:t>
      </w:r>
      <w:r w:rsidR="000B5E34" w:rsidRPr="009F3880">
        <w:t xml:space="preserve">organization shall have </w:t>
      </w:r>
      <w:r w:rsidR="007B1BA5" w:rsidRPr="009F3880">
        <w:t xml:space="preserve">a </w:t>
      </w:r>
      <w:r w:rsidR="007B1BA5" w:rsidRPr="000D246D">
        <w:t>valid</w:t>
      </w:r>
      <w:r w:rsidR="007B1BA5" w:rsidRPr="009F3880">
        <w:t xml:space="preserve"> </w:t>
      </w:r>
      <w:r w:rsidR="00EF0E0C" w:rsidRPr="009F3880">
        <w:t>FSC</w:t>
      </w:r>
      <w:r w:rsidR="000B5E34" w:rsidRPr="009F3880">
        <w:t xml:space="preserve"> </w:t>
      </w:r>
      <w:r w:rsidR="00EF0E0C" w:rsidRPr="009F3880">
        <w:t xml:space="preserve">trademark </w:t>
      </w:r>
      <w:r w:rsidR="009C6A97" w:rsidRPr="009F3880">
        <w:t>licence</w:t>
      </w:r>
      <w:r w:rsidR="00EF0E0C" w:rsidRPr="009F3880">
        <w:t xml:space="preserve"> agreement</w:t>
      </w:r>
      <w:r w:rsidR="000B5E34" w:rsidRPr="009F3880">
        <w:t xml:space="preserve"> and hold a </w:t>
      </w:r>
      <w:r w:rsidR="000B5E34" w:rsidRPr="000D246D">
        <w:t>valid</w:t>
      </w:r>
      <w:r w:rsidR="000B5E34" w:rsidRPr="009F3880">
        <w:t xml:space="preserve"> certificate.</w:t>
      </w:r>
      <w:r w:rsidR="003612D9" w:rsidRPr="009F3880">
        <w:t xml:space="preserve"> </w:t>
      </w:r>
    </w:p>
    <w:p w14:paraId="5127B2F9" w14:textId="4F326D9B" w:rsidR="005A5D7E" w:rsidRPr="009F3880" w:rsidRDefault="005A5D7E" w:rsidP="005A5D7E">
      <w:pPr>
        <w:rPr>
          <w:rFonts w:ascii="Arial" w:hAnsi="Arial" w:cs="Arial"/>
          <w:bCs/>
          <w:sz w:val="22"/>
          <w:szCs w:val="22"/>
        </w:rPr>
      </w:pPr>
    </w:p>
    <w:tbl>
      <w:tblPr>
        <w:tblW w:w="8618" w:type="dxa"/>
        <w:tblInd w:w="562" w:type="dxa"/>
        <w:tblBorders>
          <w:left w:val="single" w:sz="18" w:space="0" w:color="808080" w:themeColor="background1" w:themeShade="80"/>
        </w:tblBorders>
        <w:tblLook w:val="00A0" w:firstRow="1" w:lastRow="0" w:firstColumn="1" w:lastColumn="0" w:noHBand="0" w:noVBand="0"/>
      </w:tblPr>
      <w:tblGrid>
        <w:gridCol w:w="8618"/>
      </w:tblGrid>
      <w:tr w:rsidR="001A2310" w:rsidRPr="000B34FB" w14:paraId="4A038602" w14:textId="77777777" w:rsidTr="001A2310">
        <w:trPr>
          <w:trHeight w:val="70"/>
        </w:trPr>
        <w:tc>
          <w:tcPr>
            <w:tcW w:w="8618" w:type="dxa"/>
            <w:hideMark/>
          </w:tcPr>
          <w:p w14:paraId="795E2864" w14:textId="504F5616" w:rsidR="009C6A97" w:rsidRPr="00E43BFB" w:rsidRDefault="001A2310" w:rsidP="009F3880">
            <w:pPr>
              <w:pStyle w:val="FSCcaption"/>
              <w:rPr>
                <w:b/>
                <w:color w:val="808080" w:themeColor="background1" w:themeShade="80"/>
              </w:rPr>
            </w:pPr>
            <w:r w:rsidRPr="00E43BFB">
              <w:rPr>
                <w:b/>
                <w:color w:val="808080" w:themeColor="background1" w:themeShade="80"/>
              </w:rPr>
              <w:t xml:space="preserve">Note </w:t>
            </w:r>
            <w:r w:rsidR="009C6A97" w:rsidRPr="00E43BFB">
              <w:rPr>
                <w:b/>
                <w:color w:val="808080" w:themeColor="background1" w:themeShade="80"/>
              </w:rPr>
              <w:t xml:space="preserve">1. </w:t>
            </w:r>
            <w:r w:rsidR="005A5D7E" w:rsidRPr="00E43BFB">
              <w:rPr>
                <w:b/>
                <w:color w:val="808080" w:themeColor="background1" w:themeShade="80"/>
              </w:rPr>
              <w:t>Consultations for certification</w:t>
            </w:r>
          </w:p>
          <w:p w14:paraId="6F4520AD" w14:textId="380B75BD" w:rsidR="005A5D7E" w:rsidRPr="00E43BFB" w:rsidRDefault="005A5D7E" w:rsidP="002C1AAD">
            <w:pPr>
              <w:pStyle w:val="FSCboxtext"/>
              <w:rPr>
                <w:bCs/>
                <w:color w:val="808080" w:themeColor="background1" w:themeShade="80"/>
              </w:rPr>
            </w:pPr>
            <w:r w:rsidRPr="00E43BFB">
              <w:rPr>
                <w:color w:val="808080" w:themeColor="background1" w:themeShade="80"/>
              </w:rPr>
              <w:t xml:space="preserve">Organizations applying for forest management certification or conducting </w:t>
            </w:r>
            <w:r w:rsidR="002B1AC0">
              <w:rPr>
                <w:color w:val="808080" w:themeColor="background1" w:themeShade="80"/>
              </w:rPr>
              <w:t>activities</w:t>
            </w:r>
            <w:r w:rsidRPr="00E43BFB">
              <w:rPr>
                <w:color w:val="808080" w:themeColor="background1" w:themeShade="80"/>
              </w:rPr>
              <w:t xml:space="preserve"> related to </w:t>
            </w:r>
            <w:r w:rsidR="00EE3A94">
              <w:rPr>
                <w:color w:val="808080" w:themeColor="background1" w:themeShade="80"/>
              </w:rPr>
              <w:t xml:space="preserve">the </w:t>
            </w:r>
            <w:r w:rsidR="00365649">
              <w:rPr>
                <w:color w:val="808080" w:themeColor="background1" w:themeShade="80"/>
              </w:rPr>
              <w:t xml:space="preserve">implementation of </w:t>
            </w:r>
            <w:r w:rsidRPr="00E43BFB">
              <w:rPr>
                <w:color w:val="808080" w:themeColor="background1" w:themeShade="80"/>
              </w:rPr>
              <w:t>controlled wood</w:t>
            </w:r>
            <w:r w:rsidR="00365649">
              <w:rPr>
                <w:color w:val="808080" w:themeColor="background1" w:themeShade="80"/>
              </w:rPr>
              <w:t xml:space="preserve"> requirements</w:t>
            </w:r>
            <w:r w:rsidRPr="00E43BFB">
              <w:rPr>
                <w:color w:val="808080" w:themeColor="background1" w:themeShade="80"/>
              </w:rPr>
              <w:t xml:space="preserve">, may refer to FSC by name and initials for stakeholder </w:t>
            </w:r>
            <w:r w:rsidR="002C1AAD">
              <w:rPr>
                <w:color w:val="808080" w:themeColor="background1" w:themeShade="80"/>
              </w:rPr>
              <w:t>consultation</w:t>
            </w:r>
            <w:r w:rsidRPr="00E43BFB">
              <w:rPr>
                <w:color w:val="808080" w:themeColor="background1" w:themeShade="80"/>
              </w:rPr>
              <w:t>.</w:t>
            </w:r>
          </w:p>
        </w:tc>
      </w:tr>
    </w:tbl>
    <w:p w14:paraId="2C407ED6" w14:textId="77777777" w:rsidR="009C6A97" w:rsidRPr="009F3880" w:rsidRDefault="009C6A97" w:rsidP="009F3880">
      <w:pPr>
        <w:pStyle w:val="FSCnormal"/>
      </w:pPr>
    </w:p>
    <w:p w14:paraId="02E873D7" w14:textId="2EC2EF2C" w:rsidR="009C6A97" w:rsidRPr="009F3880" w:rsidRDefault="00EE5065" w:rsidP="009F3880">
      <w:pPr>
        <w:pStyle w:val="FSCclause"/>
      </w:pPr>
      <w:r>
        <w:t>1.3</w:t>
      </w:r>
      <w:r>
        <w:tab/>
      </w:r>
      <w:r w:rsidR="009C6A97" w:rsidRPr="009F3880">
        <w:t>The FSC</w:t>
      </w:r>
      <w:r w:rsidR="00A836C9" w:rsidRPr="009F3880">
        <w:t xml:space="preserve"> trademark licen</w:t>
      </w:r>
      <w:r w:rsidR="001E5BAD" w:rsidRPr="009F3880">
        <w:t>c</w:t>
      </w:r>
      <w:r w:rsidR="00A836C9" w:rsidRPr="009F3880">
        <w:t xml:space="preserve">e code assigned by FSC </w:t>
      </w:r>
      <w:r w:rsidR="00EE682A">
        <w:t xml:space="preserve">to the organization </w:t>
      </w:r>
      <w:r w:rsidR="00EE682A" w:rsidRPr="009F3880">
        <w:t>shall accompany</w:t>
      </w:r>
      <w:r w:rsidR="00EE682A">
        <w:t xml:space="preserve"> any use of the FSC trademarks</w:t>
      </w:r>
      <w:r w:rsidR="00A836C9" w:rsidRPr="009F3880">
        <w:t>.</w:t>
      </w:r>
      <w:r w:rsidR="00753A29">
        <w:t xml:space="preserve"> </w:t>
      </w:r>
      <w:r w:rsidR="00753A29" w:rsidRPr="009F3880">
        <w:t>It is sufficient to show the code once per product or promotional material.</w:t>
      </w:r>
    </w:p>
    <w:p w14:paraId="2AB0ACBD" w14:textId="77777777" w:rsidR="009C6A97" w:rsidRPr="009F3880" w:rsidRDefault="009C6A97" w:rsidP="009F3880">
      <w:pPr>
        <w:pStyle w:val="FSCnormal"/>
      </w:pPr>
    </w:p>
    <w:p w14:paraId="5B1F9864" w14:textId="6EC3E7AF" w:rsidR="009C6A97" w:rsidRPr="009F3880" w:rsidRDefault="00EE5065" w:rsidP="009F3880">
      <w:pPr>
        <w:pStyle w:val="FSCclause"/>
      </w:pPr>
      <w:r>
        <w:t>1.4</w:t>
      </w:r>
      <w:r>
        <w:tab/>
      </w:r>
      <w:r w:rsidR="009C6A97" w:rsidRPr="00BE6E08">
        <w:t>The FSC</w:t>
      </w:r>
      <w:r w:rsidR="001C7D00" w:rsidRPr="00BE6E08">
        <w:t xml:space="preserve"> </w:t>
      </w:r>
      <w:r w:rsidR="009C6A97" w:rsidRPr="00BE6E08">
        <w:t>logo</w:t>
      </w:r>
      <w:r w:rsidR="001C7D00" w:rsidRPr="00BE6E08">
        <w:t xml:space="preserve"> </w:t>
      </w:r>
      <w:r w:rsidR="002D3C03" w:rsidRPr="00BE6E08">
        <w:t xml:space="preserve">and </w:t>
      </w:r>
      <w:r w:rsidR="00816C64" w:rsidRPr="00BE6E08">
        <w:t xml:space="preserve">the </w:t>
      </w:r>
      <w:r w:rsidR="004977D6" w:rsidRPr="00BE6E08">
        <w:t>‘</w:t>
      </w:r>
      <w:r w:rsidR="00C707F4" w:rsidRPr="00BE6E08">
        <w:t xml:space="preserve">Forests </w:t>
      </w:r>
      <w:proofErr w:type="gramStart"/>
      <w:r w:rsidR="00D91DC1" w:rsidRPr="00BE6E08">
        <w:t>F</w:t>
      </w:r>
      <w:r w:rsidR="002D3C03" w:rsidRPr="00BE6E08">
        <w:t>or</w:t>
      </w:r>
      <w:proofErr w:type="gramEnd"/>
      <w:r w:rsidR="002D3C03" w:rsidRPr="00BE6E08">
        <w:t xml:space="preserve"> </w:t>
      </w:r>
      <w:r w:rsidR="00C707F4" w:rsidRPr="00BE6E08">
        <w:t>All Forever</w:t>
      </w:r>
      <w:r w:rsidR="004977D6" w:rsidRPr="00BE6E08">
        <w:t>’</w:t>
      </w:r>
      <w:r w:rsidR="00C707F4" w:rsidRPr="00BE6E08">
        <w:t xml:space="preserve"> </w:t>
      </w:r>
      <w:r w:rsidR="002D3C03" w:rsidRPr="00BE6E08">
        <w:t>marks shall include</w:t>
      </w:r>
      <w:r w:rsidR="001C7D00" w:rsidRPr="00BE6E08">
        <w:t xml:space="preserve"> </w:t>
      </w:r>
      <w:r w:rsidR="005E798A">
        <w:t xml:space="preserve">the </w:t>
      </w:r>
      <w:r w:rsidR="001C7D00" w:rsidRPr="00BE6E08">
        <w:t>trademar</w:t>
      </w:r>
      <w:r w:rsidR="00FD3039" w:rsidRPr="00BE6E08">
        <w:t>k</w:t>
      </w:r>
      <w:r w:rsidR="001C7D00" w:rsidRPr="00BE6E08">
        <w:t xml:space="preserve"> symbol ® in </w:t>
      </w:r>
      <w:r w:rsidR="005F722D" w:rsidRPr="00BE6E08">
        <w:t xml:space="preserve">the </w:t>
      </w:r>
      <w:r w:rsidR="002D3C03" w:rsidRPr="00BE6E08">
        <w:t>upper right corner</w:t>
      </w:r>
      <w:r w:rsidR="00FD3039" w:rsidRPr="00BE6E08">
        <w:t xml:space="preserve"> when used on products or materials </w:t>
      </w:r>
      <w:r w:rsidR="002D3C03" w:rsidRPr="00BE6E08">
        <w:t>to be distributed</w:t>
      </w:r>
      <w:r w:rsidR="00FD3039" w:rsidRPr="00BE6E08">
        <w:t xml:space="preserve"> in a country where the relevant trademark is registered</w:t>
      </w:r>
      <w:r w:rsidR="001C7D00" w:rsidRPr="00BE6E08">
        <w:t xml:space="preserve">. </w:t>
      </w:r>
      <w:r w:rsidR="00FD3039" w:rsidRPr="00BE6E08">
        <w:t>T</w:t>
      </w:r>
      <w:r w:rsidR="001C7D00" w:rsidRPr="00BE6E08">
        <w:t xml:space="preserve">he symbol </w:t>
      </w:r>
      <w:r w:rsidR="00FD3039" w:rsidRPr="00BE6E08">
        <w:t xml:space="preserve">® </w:t>
      </w:r>
      <w:r w:rsidR="001C7D00" w:rsidRPr="00BE6E08">
        <w:t>shall also be added</w:t>
      </w:r>
      <w:r w:rsidR="002D3C03" w:rsidRPr="00BE6E08">
        <w:t xml:space="preserve"> to </w:t>
      </w:r>
      <w:r w:rsidR="009C6A97" w:rsidRPr="00BE6E08">
        <w:t>‘</w:t>
      </w:r>
      <w:r w:rsidR="002D3C03" w:rsidRPr="00BE6E08">
        <w:t>FSC</w:t>
      </w:r>
      <w:r w:rsidR="009C6A97" w:rsidRPr="00BE6E08">
        <w:t>’</w:t>
      </w:r>
      <w:r w:rsidR="002D3C03" w:rsidRPr="00BE6E08">
        <w:t xml:space="preserve"> and</w:t>
      </w:r>
      <w:r w:rsidR="001C7D00" w:rsidRPr="00BE6E08">
        <w:t xml:space="preserve"> </w:t>
      </w:r>
      <w:r w:rsidR="009C6A97" w:rsidRPr="00BE6E08">
        <w:t>‘</w:t>
      </w:r>
      <w:r w:rsidR="001C7D00" w:rsidRPr="00BE6E08">
        <w:t>Forest Stewardship Council</w:t>
      </w:r>
      <w:r w:rsidR="009C6A97" w:rsidRPr="00BE6E08">
        <w:t>’</w:t>
      </w:r>
      <w:r w:rsidR="001C7D00" w:rsidRPr="00BE6E08">
        <w:t xml:space="preserve"> </w:t>
      </w:r>
      <w:r w:rsidR="00C707F4" w:rsidRPr="00BE6E08">
        <w:t xml:space="preserve">at </w:t>
      </w:r>
      <w:r w:rsidR="001C7D00" w:rsidRPr="00BE6E08">
        <w:t xml:space="preserve">the first </w:t>
      </w:r>
      <w:r w:rsidR="00F82FAB" w:rsidRPr="00BE6E08">
        <w:t xml:space="preserve">or most prominent </w:t>
      </w:r>
      <w:r w:rsidR="003612D9" w:rsidRPr="00BE6E08">
        <w:t>use in any text</w:t>
      </w:r>
      <w:r w:rsidR="005E798A">
        <w:t>;</w:t>
      </w:r>
      <w:r w:rsidR="001C7D00" w:rsidRPr="00BE6E08">
        <w:t xml:space="preserve"> </w:t>
      </w:r>
      <w:r w:rsidR="003612D9" w:rsidRPr="00BE6E08">
        <w:t>o</w:t>
      </w:r>
      <w:r w:rsidR="00C52C55" w:rsidRPr="00BE6E08">
        <w:t>ne use per material is sufficient (</w:t>
      </w:r>
      <w:proofErr w:type="gramStart"/>
      <w:r w:rsidR="00C52C55" w:rsidRPr="00BE6E08">
        <w:t>e.g.</w:t>
      </w:r>
      <w:proofErr w:type="gramEnd"/>
      <w:r w:rsidR="00C52C55" w:rsidRPr="00BE6E08">
        <w:t xml:space="preserve"> website or brochure). </w:t>
      </w:r>
      <w:r w:rsidR="00FD3039" w:rsidRPr="00BE6E08">
        <w:t xml:space="preserve">For use in a country where the trademark is not </w:t>
      </w:r>
      <w:r w:rsidR="005E798A" w:rsidRPr="00BE6E08">
        <w:t xml:space="preserve">yet </w:t>
      </w:r>
      <w:r w:rsidR="00FD3039" w:rsidRPr="00BE6E08">
        <w:t xml:space="preserve">registered, use of </w:t>
      </w:r>
      <w:r w:rsidR="005E798A">
        <w:t xml:space="preserve">the </w:t>
      </w:r>
      <w:r w:rsidR="00FD3039" w:rsidRPr="00BE6E08">
        <w:t xml:space="preserve">symbol </w:t>
      </w:r>
      <w:r w:rsidR="00FD3039" w:rsidRPr="00226F44">
        <w:rPr>
          <w:vertAlign w:val="superscript"/>
        </w:rPr>
        <w:t>TM</w:t>
      </w:r>
      <w:r w:rsidR="00FD3039" w:rsidRPr="00BE6E08">
        <w:t xml:space="preserve"> is recommended. </w:t>
      </w:r>
      <w:r w:rsidR="001C7D00" w:rsidRPr="00BE6E08">
        <w:t xml:space="preserve">The </w:t>
      </w:r>
      <w:r w:rsidR="00D01CFC" w:rsidRPr="004534A8">
        <w:rPr>
          <w:i/>
        </w:rPr>
        <w:t>Trademark Registration List</w:t>
      </w:r>
      <w:r w:rsidR="00D01CFC">
        <w:t xml:space="preserve"> document </w:t>
      </w:r>
      <w:r w:rsidR="001C7D00" w:rsidRPr="00BE6E08">
        <w:t xml:space="preserve">is </w:t>
      </w:r>
      <w:r w:rsidR="00E74852" w:rsidRPr="00BE6E08">
        <w:t xml:space="preserve">available </w:t>
      </w:r>
      <w:r w:rsidR="001C7D00" w:rsidRPr="00BE6E08">
        <w:t>in</w:t>
      </w:r>
      <w:r w:rsidR="0027162F" w:rsidRPr="00BE6E08">
        <w:t xml:space="preserve"> </w:t>
      </w:r>
      <w:r w:rsidR="00075B47" w:rsidRPr="00BE6E08">
        <w:t xml:space="preserve">the </w:t>
      </w:r>
      <w:r w:rsidR="0080792E" w:rsidRPr="00BE6E08">
        <w:t xml:space="preserve">FSC </w:t>
      </w:r>
      <w:r w:rsidR="006B6033">
        <w:t>trademark portal</w:t>
      </w:r>
      <w:r w:rsidR="00B64C7B" w:rsidRPr="00BE6E08">
        <w:t xml:space="preserve"> and marketing toolkit</w:t>
      </w:r>
      <w:r w:rsidR="0027162F" w:rsidRPr="00BE6E08">
        <w:t>.</w:t>
      </w:r>
    </w:p>
    <w:p w14:paraId="5E264307" w14:textId="77777777" w:rsidR="009C6A97" w:rsidRPr="009F3880" w:rsidRDefault="009C6A97" w:rsidP="004534A8">
      <w:pPr>
        <w:pStyle w:val="FSCclause"/>
      </w:pPr>
    </w:p>
    <w:p w14:paraId="2C3A3752" w14:textId="5B014AED" w:rsidR="009C6A97" w:rsidRDefault="00EE5065" w:rsidP="009F3880">
      <w:pPr>
        <w:pStyle w:val="FSCclause"/>
      </w:pPr>
      <w:r>
        <w:t>1.</w:t>
      </w:r>
      <w:r w:rsidR="00081882">
        <w:t>5</w:t>
      </w:r>
      <w:r>
        <w:tab/>
      </w:r>
      <w:r w:rsidR="0036794F" w:rsidRPr="009F3880">
        <w:t xml:space="preserve">The organization shall </w:t>
      </w:r>
      <w:r w:rsidR="00D72D3A" w:rsidRPr="009F3880">
        <w:t xml:space="preserve">either have </w:t>
      </w:r>
      <w:r w:rsidR="00BC6426">
        <w:t>an approved</w:t>
      </w:r>
      <w:r w:rsidR="00BC6426" w:rsidRPr="009F3880">
        <w:t xml:space="preserve"> </w:t>
      </w:r>
      <w:r w:rsidR="00D72D3A" w:rsidRPr="009F3880">
        <w:t xml:space="preserve">trademark use management system in place or </w:t>
      </w:r>
      <w:r w:rsidR="0036794F" w:rsidRPr="009F3880">
        <w:t xml:space="preserve">submit </w:t>
      </w:r>
      <w:r w:rsidR="009C6EED" w:rsidRPr="009F3880">
        <w:t xml:space="preserve">all </w:t>
      </w:r>
      <w:r w:rsidR="004573AC" w:rsidRPr="009F3880">
        <w:t>intended uses of</w:t>
      </w:r>
      <w:r w:rsidR="0036794F" w:rsidRPr="009F3880">
        <w:t xml:space="preserve"> FSC trademarks to </w:t>
      </w:r>
      <w:r w:rsidR="00075B47" w:rsidRPr="009F3880">
        <w:t xml:space="preserve">its </w:t>
      </w:r>
      <w:r w:rsidR="0036794F" w:rsidRPr="009F3880">
        <w:t>certification body for approval.</w:t>
      </w:r>
      <w:r w:rsidR="0036794F" w:rsidRPr="009F3880">
        <w:rPr>
          <w:color w:val="FF0000"/>
        </w:rPr>
        <w:t xml:space="preserve"> </w:t>
      </w:r>
      <w:r w:rsidR="0036794F" w:rsidRPr="009F3880">
        <w:t xml:space="preserve">Please see </w:t>
      </w:r>
      <w:r w:rsidR="00E87CFE" w:rsidRPr="009F3880">
        <w:t xml:space="preserve">Annex </w:t>
      </w:r>
      <w:r w:rsidR="009510D4">
        <w:t>A</w:t>
      </w:r>
      <w:r w:rsidR="00D0182A" w:rsidRPr="009F3880">
        <w:t xml:space="preserve"> </w:t>
      </w:r>
      <w:r w:rsidR="00E87CFE" w:rsidRPr="009F3880">
        <w:t xml:space="preserve">for further information on </w:t>
      </w:r>
      <w:r w:rsidR="00970809" w:rsidRPr="009F3880">
        <w:t xml:space="preserve">trademark use </w:t>
      </w:r>
      <w:r w:rsidR="00D72D3A" w:rsidRPr="009F3880">
        <w:t>management system</w:t>
      </w:r>
      <w:r w:rsidR="00E87CFE" w:rsidRPr="009F3880">
        <w:t>.</w:t>
      </w:r>
    </w:p>
    <w:p w14:paraId="62536709" w14:textId="77777777" w:rsidR="001F7C89" w:rsidRDefault="001F7C89" w:rsidP="009F3880">
      <w:pPr>
        <w:pStyle w:val="FSCclause"/>
      </w:pPr>
    </w:p>
    <w:p w14:paraId="60744265" w14:textId="785202F5" w:rsidR="00D91DC1" w:rsidRDefault="00D91DC1" w:rsidP="00D91DC1">
      <w:pPr>
        <w:pStyle w:val="FSCclause"/>
      </w:pPr>
      <w:r w:rsidRPr="00771F41">
        <w:t>1.</w:t>
      </w:r>
      <w:r w:rsidR="00081882">
        <w:t>6</w:t>
      </w:r>
      <w:r w:rsidRPr="00771F41">
        <w:t xml:space="preserve"> </w:t>
      </w:r>
      <w:r w:rsidRPr="00771F41">
        <w:tab/>
        <w:t xml:space="preserve">The products which are intended to be labelled with the FSC on-product label or promoted as FSC certified shall be included in the organization’s certificate scope and </w:t>
      </w:r>
      <w:r w:rsidRPr="00771F41">
        <w:lastRenderedPageBreak/>
        <w:t>shall meet the eligibility requirements for labelling</w:t>
      </w:r>
      <w:r w:rsidR="00F32A8F">
        <w:t>,</w:t>
      </w:r>
      <w:r w:rsidRPr="00771F41">
        <w:t xml:space="preserve"> as stipulated by the respective FSC standard.</w:t>
      </w:r>
    </w:p>
    <w:p w14:paraId="24B85217" w14:textId="77777777" w:rsidR="00081882" w:rsidRDefault="00081882" w:rsidP="00D91DC1">
      <w:pPr>
        <w:pStyle w:val="FSCclause"/>
      </w:pPr>
    </w:p>
    <w:p w14:paraId="037D3711" w14:textId="784E3220" w:rsidR="00D91DC1" w:rsidRPr="009F3880" w:rsidRDefault="00081882" w:rsidP="00C501C8">
      <w:pPr>
        <w:pStyle w:val="FSCclause"/>
      </w:pPr>
      <w:r>
        <w:t>1.7</w:t>
      </w:r>
      <w:r>
        <w:tab/>
      </w:r>
      <w:r w:rsidRPr="009F3880">
        <w:t>Holders of group,</w:t>
      </w:r>
      <w:r>
        <w:t xml:space="preserve"> multi</w:t>
      </w:r>
      <w:r w:rsidR="00AC1911">
        <w:t>-</w:t>
      </w:r>
      <w:r w:rsidRPr="009F3880">
        <w:t xml:space="preserve">site, or project certificates shall refer to Annex </w:t>
      </w:r>
      <w:r w:rsidR="009510D4">
        <w:t>B</w:t>
      </w:r>
      <w:r w:rsidRPr="009F3880">
        <w:t xml:space="preserve"> of this standard for additional requirements for the use of the FSC trademarks.</w:t>
      </w:r>
    </w:p>
    <w:p w14:paraId="69DA6E67" w14:textId="418FBF71" w:rsidR="009C6A97" w:rsidRPr="009F3880" w:rsidRDefault="009C6A97" w:rsidP="009F3880">
      <w:pPr>
        <w:pStyle w:val="FSCnormal"/>
      </w:pPr>
    </w:p>
    <w:p w14:paraId="788D7A73" w14:textId="0318D432" w:rsidR="009C6A97" w:rsidRPr="002621A8" w:rsidRDefault="00EE5065" w:rsidP="00EE5065">
      <w:pPr>
        <w:pStyle w:val="FSCsubheading1"/>
        <w:rPr>
          <w:sz w:val="24"/>
          <w:szCs w:val="24"/>
        </w:rPr>
      </w:pPr>
      <w:bookmarkStart w:id="14" w:name="_Toc485212102"/>
      <w:r w:rsidRPr="002621A8">
        <w:rPr>
          <w:sz w:val="24"/>
          <w:szCs w:val="24"/>
        </w:rPr>
        <w:t>2.</w:t>
      </w:r>
      <w:r w:rsidRPr="002621A8">
        <w:rPr>
          <w:sz w:val="24"/>
          <w:szCs w:val="24"/>
        </w:rPr>
        <w:tab/>
      </w:r>
      <w:r w:rsidR="0036794F" w:rsidRPr="002621A8">
        <w:rPr>
          <w:sz w:val="24"/>
          <w:szCs w:val="24"/>
        </w:rPr>
        <w:t>Restrictions</w:t>
      </w:r>
      <w:r w:rsidR="001A75A1" w:rsidRPr="002621A8">
        <w:rPr>
          <w:sz w:val="24"/>
          <w:szCs w:val="24"/>
        </w:rPr>
        <w:t xml:space="preserve"> on using FSC trademarks</w:t>
      </w:r>
      <w:bookmarkEnd w:id="14"/>
    </w:p>
    <w:p w14:paraId="672240CA" w14:textId="39288514" w:rsidR="009C6A97" w:rsidRPr="009F3880" w:rsidRDefault="00EE5065" w:rsidP="00EE5065">
      <w:pPr>
        <w:pStyle w:val="FSCclause"/>
        <w:ind w:left="0" w:firstLine="0"/>
      </w:pPr>
      <w:r>
        <w:t>2.1</w:t>
      </w:r>
      <w:r>
        <w:tab/>
      </w:r>
      <w:r w:rsidR="009C6A97" w:rsidRPr="009F3880">
        <w:t>The FSC</w:t>
      </w:r>
      <w:r w:rsidR="00A836C9" w:rsidRPr="009F3880">
        <w:t xml:space="preserve"> trademarks shall not be used</w:t>
      </w:r>
      <w:r w:rsidR="00C707F4" w:rsidRPr="009F3880">
        <w:t>:</w:t>
      </w:r>
    </w:p>
    <w:p w14:paraId="66ED77CE" w14:textId="1BEE4393" w:rsidR="009C6A97" w:rsidRPr="009F3880" w:rsidRDefault="0073298E" w:rsidP="00226F44">
      <w:pPr>
        <w:pStyle w:val="FSCsub-clause"/>
        <w:numPr>
          <w:ilvl w:val="0"/>
          <w:numId w:val="71"/>
        </w:numPr>
      </w:pPr>
      <w:r w:rsidRPr="009F3880">
        <w:t xml:space="preserve">in a way that </w:t>
      </w:r>
      <w:r w:rsidR="00A836C9" w:rsidRPr="009F3880">
        <w:t>could cause confusion, misinterpretation</w:t>
      </w:r>
      <w:r w:rsidR="005D2FB0" w:rsidRPr="009F3880">
        <w:t>,</w:t>
      </w:r>
      <w:r w:rsidR="00A836C9" w:rsidRPr="009F3880">
        <w:t xml:space="preserve"> or loss of credibility to </w:t>
      </w:r>
      <w:r w:rsidR="009C6A97" w:rsidRPr="009F3880">
        <w:t>the FSC</w:t>
      </w:r>
      <w:r w:rsidR="00A836C9" w:rsidRPr="009F3880">
        <w:t xml:space="preserve"> certification </w:t>
      </w:r>
      <w:proofErr w:type="gramStart"/>
      <w:r w:rsidR="00A836C9" w:rsidRPr="009F3880">
        <w:t>scheme</w:t>
      </w:r>
      <w:r w:rsidR="00075B47" w:rsidRPr="009F3880">
        <w:t>;</w:t>
      </w:r>
      <w:proofErr w:type="gramEnd"/>
    </w:p>
    <w:p w14:paraId="62527DC2" w14:textId="259C5607" w:rsidR="009C6A97" w:rsidRPr="009F3880" w:rsidRDefault="0073298E" w:rsidP="00226F44">
      <w:pPr>
        <w:pStyle w:val="FSCsub-clause"/>
        <w:numPr>
          <w:ilvl w:val="0"/>
          <w:numId w:val="71"/>
        </w:numPr>
      </w:pPr>
      <w:r w:rsidRPr="009F3880">
        <w:t xml:space="preserve">in a way that </w:t>
      </w:r>
      <w:r w:rsidR="006B704E" w:rsidRPr="009F3880">
        <w:t>implies that FSC endorses, participates in</w:t>
      </w:r>
      <w:r w:rsidR="005D2FB0" w:rsidRPr="009F3880">
        <w:t>,</w:t>
      </w:r>
      <w:r w:rsidR="006B704E" w:rsidRPr="009F3880">
        <w:t xml:space="preserve"> or is responsible for activities performed by the </w:t>
      </w:r>
      <w:r w:rsidR="00ED278E" w:rsidRPr="004534A8">
        <w:t>organization</w:t>
      </w:r>
      <w:r w:rsidR="006B704E" w:rsidRPr="009F3880">
        <w:t xml:space="preserve">, outside the scope of </w:t>
      </w:r>
      <w:proofErr w:type="gramStart"/>
      <w:r w:rsidR="006B704E" w:rsidRPr="009F3880">
        <w:t>certification</w:t>
      </w:r>
      <w:r w:rsidR="00075B47" w:rsidRPr="009F3880">
        <w:t>;</w:t>
      </w:r>
      <w:proofErr w:type="gramEnd"/>
    </w:p>
    <w:p w14:paraId="1187F226" w14:textId="2172C7CB" w:rsidR="009C6A97" w:rsidRPr="009F3880" w:rsidRDefault="0073298E" w:rsidP="00226F44">
      <w:pPr>
        <w:pStyle w:val="FSCsub-clause"/>
        <w:numPr>
          <w:ilvl w:val="0"/>
          <w:numId w:val="71"/>
        </w:numPr>
      </w:pPr>
      <w:r w:rsidRPr="009F3880">
        <w:t xml:space="preserve">to promote </w:t>
      </w:r>
      <w:r w:rsidR="006B704E" w:rsidRPr="009F3880">
        <w:t>product quality aspects not covered b</w:t>
      </w:r>
      <w:r w:rsidRPr="009F3880">
        <w:t xml:space="preserve">y FSC </w:t>
      </w:r>
      <w:proofErr w:type="gramStart"/>
      <w:r w:rsidRPr="009F3880">
        <w:t>certification</w:t>
      </w:r>
      <w:r w:rsidR="00075B47" w:rsidRPr="009F3880">
        <w:t>;</w:t>
      </w:r>
      <w:proofErr w:type="gramEnd"/>
    </w:p>
    <w:p w14:paraId="5BE3468D" w14:textId="5093396A" w:rsidR="009C6A97" w:rsidRPr="009F3880" w:rsidRDefault="00BC7720" w:rsidP="00226F44">
      <w:pPr>
        <w:pStyle w:val="FSCsub-clause"/>
        <w:numPr>
          <w:ilvl w:val="0"/>
          <w:numId w:val="71"/>
        </w:numPr>
      </w:pPr>
      <w:r w:rsidRPr="009F3880">
        <w:t xml:space="preserve">in product brand </w:t>
      </w:r>
      <w:r w:rsidR="00081882">
        <w:t>or</w:t>
      </w:r>
      <w:r w:rsidRPr="009F3880">
        <w:t xml:space="preserve"> company names</w:t>
      </w:r>
      <w:r w:rsidR="005D2FB0" w:rsidRPr="009F3880">
        <w:t>,</w:t>
      </w:r>
      <w:r w:rsidR="00081882">
        <w:t xml:space="preserve"> such as ‘FSC Golden Timber’</w:t>
      </w:r>
      <w:r w:rsidRPr="009F3880">
        <w:t xml:space="preserve"> or website domain </w:t>
      </w:r>
      <w:proofErr w:type="gramStart"/>
      <w:r w:rsidRPr="009F3880">
        <w:t>names</w:t>
      </w:r>
      <w:r w:rsidR="00075B47" w:rsidRPr="009F3880">
        <w:t>;</w:t>
      </w:r>
      <w:proofErr w:type="gramEnd"/>
    </w:p>
    <w:p w14:paraId="62E1D818" w14:textId="77777777" w:rsidR="009C6A97" w:rsidRPr="009F3880" w:rsidRDefault="009C6A97" w:rsidP="009F3880">
      <w:pPr>
        <w:pStyle w:val="FSCnormal"/>
      </w:pPr>
    </w:p>
    <w:p w14:paraId="6A565029" w14:textId="62861B58" w:rsidR="009C6A97" w:rsidRPr="009F3880" w:rsidRDefault="00EE5065" w:rsidP="009F3880">
      <w:pPr>
        <w:pStyle w:val="FSCclause"/>
      </w:pPr>
      <w:r>
        <w:t>2.2</w:t>
      </w:r>
      <w:r>
        <w:tab/>
      </w:r>
      <w:r w:rsidR="00916DC0" w:rsidRPr="009F3880">
        <w:t xml:space="preserve">The name </w:t>
      </w:r>
      <w:r w:rsidR="009C6A97" w:rsidRPr="009F3880">
        <w:t>‘</w:t>
      </w:r>
      <w:r w:rsidR="00916DC0" w:rsidRPr="009F3880">
        <w:t>Forest Stewardship Council</w:t>
      </w:r>
      <w:r w:rsidR="009C6A97" w:rsidRPr="009F3880">
        <w:t>’</w:t>
      </w:r>
      <w:r w:rsidR="00916DC0" w:rsidRPr="009F3880">
        <w:t xml:space="preserve"> shall not be replaced with a translation</w:t>
      </w:r>
      <w:r w:rsidR="00A836C9" w:rsidRPr="009F3880">
        <w:t>.</w:t>
      </w:r>
      <w:r w:rsidR="00891430" w:rsidRPr="009F3880">
        <w:t xml:space="preserve"> A translation may be included in brackets after the name</w:t>
      </w:r>
      <w:r w:rsidR="00CC0580" w:rsidRPr="009F3880">
        <w:t>:</w:t>
      </w:r>
    </w:p>
    <w:p w14:paraId="2DD1DB39" w14:textId="77777777" w:rsidR="000C5591" w:rsidRPr="009F3880" w:rsidRDefault="000C5591" w:rsidP="009F3880">
      <w:pPr>
        <w:pStyle w:val="FSCnormal"/>
      </w:pPr>
    </w:p>
    <w:p w14:paraId="591CDA10" w14:textId="31896195" w:rsidR="009B004A" w:rsidRPr="009F3880" w:rsidRDefault="00CC0580" w:rsidP="00393514">
      <w:pPr>
        <w:pStyle w:val="FSCsub-clause"/>
      </w:pPr>
      <w:r w:rsidRPr="009F3880">
        <w:t>Forest Stewardship Council</w:t>
      </w:r>
      <w:r w:rsidR="009123C0" w:rsidRPr="009F3880">
        <w:rPr>
          <w:vertAlign w:val="superscript"/>
        </w:rPr>
        <w:t>®</w:t>
      </w:r>
      <w:r w:rsidRPr="009F3880">
        <w:t xml:space="preserve"> (translation)</w:t>
      </w:r>
    </w:p>
    <w:p w14:paraId="186E9D2C" w14:textId="0C4E2165" w:rsidR="00FE7F48" w:rsidRPr="009F3880" w:rsidRDefault="00FE7F48" w:rsidP="009F3880">
      <w:pPr>
        <w:pStyle w:val="FSCnormal"/>
        <w:rPr>
          <w:bCs/>
        </w:rPr>
      </w:pPr>
    </w:p>
    <w:tbl>
      <w:tblPr>
        <w:tblW w:w="8618" w:type="dxa"/>
        <w:tblInd w:w="562" w:type="dxa"/>
        <w:tblBorders>
          <w:left w:val="single" w:sz="18" w:space="0" w:color="808080" w:themeColor="background1" w:themeShade="80"/>
        </w:tblBorders>
        <w:tblLook w:val="00A0" w:firstRow="1" w:lastRow="0" w:firstColumn="1" w:lastColumn="0" w:noHBand="0" w:noVBand="0"/>
      </w:tblPr>
      <w:tblGrid>
        <w:gridCol w:w="8618"/>
      </w:tblGrid>
      <w:tr w:rsidR="001A2310" w:rsidRPr="000B34FB" w14:paraId="4E941008" w14:textId="77777777" w:rsidTr="001A2310">
        <w:trPr>
          <w:trHeight w:val="750"/>
        </w:trPr>
        <w:tc>
          <w:tcPr>
            <w:tcW w:w="8618" w:type="dxa"/>
            <w:hideMark/>
          </w:tcPr>
          <w:p w14:paraId="396467C3" w14:textId="157EFE96" w:rsidR="009C6A97" w:rsidRPr="00E43BFB" w:rsidRDefault="000759CC" w:rsidP="009F3880">
            <w:pPr>
              <w:pStyle w:val="FSCcaption"/>
              <w:rPr>
                <w:b/>
                <w:color w:val="808080" w:themeColor="background1" w:themeShade="80"/>
              </w:rPr>
            </w:pPr>
            <w:r>
              <w:rPr>
                <w:b/>
                <w:color w:val="808080" w:themeColor="background1" w:themeShade="80"/>
              </w:rPr>
              <w:t>Note</w:t>
            </w:r>
            <w:r w:rsidR="009C6A97" w:rsidRPr="00E43BFB">
              <w:rPr>
                <w:b/>
                <w:color w:val="808080" w:themeColor="background1" w:themeShade="80"/>
              </w:rPr>
              <w:t xml:space="preserve"> 2. </w:t>
            </w:r>
            <w:r w:rsidR="005A5D7E" w:rsidRPr="00E43BFB">
              <w:rPr>
                <w:b/>
                <w:color w:val="808080" w:themeColor="background1" w:themeShade="80"/>
              </w:rPr>
              <w:t>Compliance with the requirements</w:t>
            </w:r>
          </w:p>
          <w:p w14:paraId="669072E1" w14:textId="518B9C4D" w:rsidR="00FE7F48" w:rsidRPr="00E43BFB" w:rsidRDefault="00FE7F48" w:rsidP="009F3880">
            <w:pPr>
              <w:pStyle w:val="FSCboxtext"/>
              <w:rPr>
                <w:bCs/>
                <w:color w:val="808080" w:themeColor="background1" w:themeShade="80"/>
              </w:rPr>
            </w:pPr>
            <w:r w:rsidRPr="00E43BFB">
              <w:rPr>
                <w:color w:val="808080" w:themeColor="background1" w:themeShade="80"/>
              </w:rPr>
              <w:t xml:space="preserve">FSC reserves the right to suspend or terminate permission to use </w:t>
            </w:r>
            <w:r w:rsidR="009C6A97" w:rsidRPr="00E43BFB">
              <w:rPr>
                <w:color w:val="808080" w:themeColor="background1" w:themeShade="80"/>
              </w:rPr>
              <w:t>the FSC</w:t>
            </w:r>
            <w:r w:rsidRPr="00E43BFB">
              <w:rPr>
                <w:color w:val="808080" w:themeColor="background1" w:themeShade="80"/>
              </w:rPr>
              <w:t xml:space="preserve"> trademarks if the organization is failing to comply with </w:t>
            </w:r>
            <w:r w:rsidR="009C6A97" w:rsidRPr="00E43BFB">
              <w:rPr>
                <w:color w:val="808080" w:themeColor="background1" w:themeShade="80"/>
              </w:rPr>
              <w:t>the FSC</w:t>
            </w:r>
            <w:r w:rsidRPr="00E43BFB">
              <w:rPr>
                <w:color w:val="808080" w:themeColor="background1" w:themeShade="80"/>
              </w:rPr>
              <w:t xml:space="preserve"> trademark requirements</w:t>
            </w:r>
            <w:r w:rsidR="00C060CD">
              <w:rPr>
                <w:color w:val="808080" w:themeColor="background1" w:themeShade="80"/>
              </w:rPr>
              <w:t>,</w:t>
            </w:r>
            <w:r w:rsidRPr="00E43BFB">
              <w:rPr>
                <w:color w:val="808080" w:themeColor="background1" w:themeShade="80"/>
              </w:rPr>
              <w:t xml:space="preserve"> as set out in this standard. The interpretation of these rules is at the sole discretion of FSC.</w:t>
            </w:r>
          </w:p>
        </w:tc>
      </w:tr>
    </w:tbl>
    <w:p w14:paraId="5BED7510" w14:textId="77777777" w:rsidR="009C6A97" w:rsidRPr="009F3880" w:rsidRDefault="009C6A97" w:rsidP="00FE7F48">
      <w:pPr>
        <w:ind w:left="720" w:hanging="720"/>
        <w:rPr>
          <w:rFonts w:ascii="Arial" w:hAnsi="Arial" w:cs="Arial"/>
          <w:sz w:val="22"/>
          <w:szCs w:val="22"/>
        </w:rPr>
      </w:pPr>
    </w:p>
    <w:p w14:paraId="1CBC3A9E" w14:textId="77777777" w:rsidR="009C6A97" w:rsidRPr="009F3880" w:rsidRDefault="00FB1FEA">
      <w:pPr>
        <w:rPr>
          <w:rFonts w:ascii="Arial" w:eastAsia="Arial" w:hAnsi="Arial" w:cs="Arial"/>
          <w:b/>
          <w:color w:val="000000" w:themeColor="text1"/>
          <w:lang w:eastAsia="en-US"/>
        </w:rPr>
      </w:pPr>
      <w:bookmarkStart w:id="15" w:name="_Toc306970303"/>
      <w:r w:rsidRPr="009F3880">
        <w:rPr>
          <w:rFonts w:ascii="Arial" w:hAnsi="Arial" w:cs="Arial"/>
        </w:rPr>
        <w:br w:type="page"/>
      </w:r>
    </w:p>
    <w:p w14:paraId="51428A9D" w14:textId="4EF6348B" w:rsidR="009C6A97" w:rsidRPr="009F3880" w:rsidRDefault="005D2FB0" w:rsidP="00A20775">
      <w:pPr>
        <w:pStyle w:val="FSCsection"/>
      </w:pPr>
      <w:bookmarkStart w:id="16" w:name="_Toc485212103"/>
      <w:r w:rsidRPr="009F3880">
        <w:lastRenderedPageBreak/>
        <w:t xml:space="preserve">Part II: Using </w:t>
      </w:r>
      <w:r w:rsidR="009C6A97" w:rsidRPr="009F3880">
        <w:t>the FSC</w:t>
      </w:r>
      <w:r w:rsidRPr="009F3880">
        <w:t xml:space="preserve"> labels on products</w:t>
      </w:r>
      <w:bookmarkEnd w:id="15"/>
      <w:bookmarkEnd w:id="16"/>
    </w:p>
    <w:p w14:paraId="4315C268" w14:textId="1B540BE9" w:rsidR="009C6A97" w:rsidRPr="009F3880" w:rsidRDefault="009C6A97" w:rsidP="00FD2708">
      <w:pPr>
        <w:rPr>
          <w:rFonts w:ascii="Arial" w:hAnsi="Arial" w:cs="Arial"/>
          <w:sz w:val="22"/>
          <w:szCs w:val="22"/>
        </w:rPr>
      </w:pPr>
    </w:p>
    <w:p w14:paraId="11977D7E" w14:textId="34ABE493" w:rsidR="009C6A97" w:rsidRPr="006C5ADA" w:rsidRDefault="00EE5065" w:rsidP="006C5ADA">
      <w:pPr>
        <w:pStyle w:val="FSCsubheading1"/>
        <w:rPr>
          <w:sz w:val="24"/>
          <w:szCs w:val="24"/>
        </w:rPr>
      </w:pPr>
      <w:bookmarkStart w:id="17" w:name="_Toc485212104"/>
      <w:r w:rsidRPr="002621A8">
        <w:rPr>
          <w:sz w:val="24"/>
          <w:szCs w:val="24"/>
        </w:rPr>
        <w:t>3.</w:t>
      </w:r>
      <w:r w:rsidRPr="002621A8">
        <w:rPr>
          <w:sz w:val="24"/>
          <w:szCs w:val="24"/>
        </w:rPr>
        <w:tab/>
      </w:r>
      <w:r w:rsidR="003D100E" w:rsidRPr="002621A8">
        <w:rPr>
          <w:sz w:val="24"/>
          <w:szCs w:val="24"/>
        </w:rPr>
        <w:t xml:space="preserve">Selecting </w:t>
      </w:r>
      <w:r w:rsidR="0022517C" w:rsidRPr="002621A8">
        <w:rPr>
          <w:sz w:val="24"/>
          <w:szCs w:val="24"/>
        </w:rPr>
        <w:t xml:space="preserve">the </w:t>
      </w:r>
      <w:r w:rsidR="007F7919" w:rsidRPr="002621A8">
        <w:rPr>
          <w:sz w:val="24"/>
          <w:szCs w:val="24"/>
        </w:rPr>
        <w:t>FSC label</w:t>
      </w:r>
      <w:bookmarkEnd w:id="17"/>
    </w:p>
    <w:p w14:paraId="0F74B419" w14:textId="38A571F3" w:rsidR="009C6A97" w:rsidRPr="009F3880" w:rsidRDefault="00EE5065" w:rsidP="00EE5065">
      <w:pPr>
        <w:pStyle w:val="FSCclause"/>
      </w:pPr>
      <w:r>
        <w:t>3.1</w:t>
      </w:r>
      <w:r>
        <w:tab/>
      </w:r>
      <w:r w:rsidR="00EE4727" w:rsidRPr="009F3880">
        <w:t>In order to make an on</w:t>
      </w:r>
      <w:r w:rsidR="005D2FB0" w:rsidRPr="009F3880">
        <w:t>-</w:t>
      </w:r>
      <w:r w:rsidR="00EE4727" w:rsidRPr="009F3880">
        <w:t xml:space="preserve">product claim, the organization shall select the correct FSC label </w:t>
      </w:r>
      <w:proofErr w:type="gramStart"/>
      <w:r w:rsidR="005D2FB0" w:rsidRPr="009F3880">
        <w:t xml:space="preserve">on the </w:t>
      </w:r>
      <w:r w:rsidR="00EE4727" w:rsidRPr="009F3880">
        <w:t>bas</w:t>
      </w:r>
      <w:r w:rsidR="005D2FB0" w:rsidRPr="009F3880">
        <w:t>is</w:t>
      </w:r>
      <w:r w:rsidR="00EE4727" w:rsidRPr="009F3880">
        <w:t xml:space="preserve"> o</w:t>
      </w:r>
      <w:r w:rsidR="005D2FB0" w:rsidRPr="009F3880">
        <w:t>f</w:t>
      </w:r>
      <w:proofErr w:type="gramEnd"/>
      <w:r w:rsidR="00EE4727" w:rsidRPr="009F3880">
        <w:t xml:space="preserve"> </w:t>
      </w:r>
      <w:r w:rsidR="009C6A97" w:rsidRPr="009F3880">
        <w:t>the FSC</w:t>
      </w:r>
      <w:r w:rsidR="00EE4727" w:rsidRPr="009F3880">
        <w:t xml:space="preserve"> claim.</w:t>
      </w:r>
      <w:r w:rsidR="001312B2" w:rsidRPr="009F3880">
        <w:t xml:space="preserve"> </w:t>
      </w:r>
      <w:r w:rsidR="009B004A">
        <w:t>A text reference to FSC certification o</w:t>
      </w:r>
      <w:r w:rsidR="008D31A8">
        <w:t xml:space="preserve">n a product </w:t>
      </w:r>
      <w:r w:rsidR="00C72D93" w:rsidRPr="009F3880">
        <w:t xml:space="preserve">may </w:t>
      </w:r>
      <w:r w:rsidR="00FE2AC6" w:rsidRPr="009F3880">
        <w:t xml:space="preserve">only </w:t>
      </w:r>
      <w:r w:rsidR="00C72D93" w:rsidRPr="009F3880">
        <w:t>be made</w:t>
      </w:r>
      <w:r w:rsidR="00C5209F" w:rsidRPr="009F3880">
        <w:t xml:space="preserve"> </w:t>
      </w:r>
      <w:r w:rsidR="00236A0C">
        <w:t>in addition to an on-produ</w:t>
      </w:r>
      <w:r w:rsidR="00C82FC5">
        <w:t>c</w:t>
      </w:r>
      <w:r w:rsidR="00C72D93" w:rsidRPr="009F3880">
        <w:t>t label.</w:t>
      </w:r>
    </w:p>
    <w:p w14:paraId="0B2DE1A7" w14:textId="349A3389" w:rsidR="009C6A97" w:rsidRDefault="009C6A97" w:rsidP="00167597">
      <w:pPr>
        <w:pStyle w:val="FSCnormal"/>
      </w:pPr>
    </w:p>
    <w:p w14:paraId="149FCDF9" w14:textId="51B62CA3" w:rsidR="009C6A97" w:rsidRPr="009F3880" w:rsidRDefault="003A1B1A" w:rsidP="00A20775">
      <w:pPr>
        <w:pStyle w:val="FSCclause"/>
      </w:pPr>
      <w:r>
        <w:t>3.2</w:t>
      </w:r>
      <w:r>
        <w:tab/>
      </w:r>
      <w:r w:rsidR="005447F2" w:rsidRPr="009F3880">
        <w:t>T</w:t>
      </w:r>
      <w:r w:rsidR="00A81258" w:rsidRPr="009F3880">
        <w:t xml:space="preserve">he </w:t>
      </w:r>
      <w:r w:rsidR="005447F2" w:rsidRPr="009F3880">
        <w:t xml:space="preserve">labels corresponding </w:t>
      </w:r>
      <w:r w:rsidR="00A71B58" w:rsidRPr="009F3880">
        <w:t xml:space="preserve">to </w:t>
      </w:r>
      <w:r w:rsidR="005447F2" w:rsidRPr="009F3880">
        <w:t xml:space="preserve">the </w:t>
      </w:r>
      <w:r w:rsidR="00A81258" w:rsidRPr="009F3880">
        <w:t>claim</w:t>
      </w:r>
      <w:r w:rsidR="00A71B58" w:rsidRPr="009F3880">
        <w:t>s</w:t>
      </w:r>
      <w:r w:rsidR="00A81258" w:rsidRPr="009F3880">
        <w:t xml:space="preserve"> categories </w:t>
      </w:r>
      <w:r w:rsidR="001A2310">
        <w:t>shall be</w:t>
      </w:r>
      <w:r w:rsidR="00A81258" w:rsidRPr="009F3880">
        <w:t>:</w:t>
      </w:r>
    </w:p>
    <w:p w14:paraId="09B5ECCD" w14:textId="3FE78B36" w:rsidR="001B770E" w:rsidRPr="009F3880" w:rsidRDefault="001B770E" w:rsidP="001B770E">
      <w:pPr>
        <w:pStyle w:val="ListParagraph"/>
        <w:rPr>
          <w:rFonts w:ascii="Arial" w:hAnsi="Arial" w:cs="Arial"/>
          <w:sz w:val="22"/>
          <w:szCs w:val="22"/>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1698"/>
        <w:gridCol w:w="1698"/>
        <w:gridCol w:w="1699"/>
      </w:tblGrid>
      <w:tr w:rsidR="00C82FC5" w:rsidRPr="009F3880" w14:paraId="5F3A0395" w14:textId="77777777" w:rsidTr="003021BF">
        <w:trPr>
          <w:trHeight w:val="459"/>
        </w:trPr>
        <w:tc>
          <w:tcPr>
            <w:tcW w:w="3403" w:type="dxa"/>
          </w:tcPr>
          <w:p w14:paraId="1D2B5192" w14:textId="77777777" w:rsidR="001B770E" w:rsidRPr="009F3880" w:rsidRDefault="001B770E" w:rsidP="00E5658C">
            <w:pPr>
              <w:pStyle w:val="ListParagraph"/>
              <w:ind w:left="0"/>
              <w:rPr>
                <w:rFonts w:ascii="Arial" w:hAnsi="Arial" w:cs="Arial"/>
                <w:b/>
                <w:sz w:val="22"/>
                <w:szCs w:val="22"/>
              </w:rPr>
            </w:pPr>
          </w:p>
        </w:tc>
        <w:tc>
          <w:tcPr>
            <w:tcW w:w="1698" w:type="dxa"/>
            <w:vAlign w:val="center"/>
          </w:tcPr>
          <w:p w14:paraId="21E501AB" w14:textId="7F630E07" w:rsidR="001B770E" w:rsidRPr="009F3880" w:rsidRDefault="001B770E" w:rsidP="00A20775">
            <w:pPr>
              <w:pStyle w:val="ListParagraph"/>
              <w:ind w:left="0"/>
              <w:jc w:val="center"/>
              <w:rPr>
                <w:rFonts w:ascii="Arial" w:hAnsi="Arial" w:cs="Arial"/>
                <w:b/>
                <w:sz w:val="22"/>
                <w:szCs w:val="22"/>
              </w:rPr>
            </w:pPr>
            <w:r w:rsidRPr="009F3880">
              <w:rPr>
                <w:rFonts w:ascii="Arial" w:hAnsi="Arial" w:cs="Arial"/>
                <w:b/>
                <w:sz w:val="22"/>
                <w:szCs w:val="22"/>
              </w:rPr>
              <w:t>FSC 100</w:t>
            </w:r>
            <w:r w:rsidR="00290673" w:rsidRPr="009F3880">
              <w:rPr>
                <w:rFonts w:ascii="Arial" w:hAnsi="Arial" w:cs="Arial"/>
                <w:b/>
                <w:sz w:val="22"/>
                <w:szCs w:val="22"/>
              </w:rPr>
              <w:t>%</w:t>
            </w:r>
          </w:p>
        </w:tc>
        <w:tc>
          <w:tcPr>
            <w:tcW w:w="1698" w:type="dxa"/>
            <w:vAlign w:val="center"/>
          </w:tcPr>
          <w:p w14:paraId="697DB65D" w14:textId="4D403729" w:rsidR="001B770E" w:rsidRPr="009F3880" w:rsidRDefault="001B770E" w:rsidP="00A20775">
            <w:pPr>
              <w:pStyle w:val="ListParagraph"/>
              <w:ind w:left="0"/>
              <w:jc w:val="center"/>
              <w:rPr>
                <w:rFonts w:ascii="Arial" w:hAnsi="Arial" w:cs="Arial"/>
                <w:b/>
                <w:sz w:val="22"/>
                <w:szCs w:val="22"/>
              </w:rPr>
            </w:pPr>
            <w:r w:rsidRPr="009F3880">
              <w:rPr>
                <w:rFonts w:ascii="Arial" w:hAnsi="Arial" w:cs="Arial"/>
                <w:b/>
                <w:sz w:val="22"/>
                <w:szCs w:val="22"/>
              </w:rPr>
              <w:t xml:space="preserve">FSC </w:t>
            </w:r>
            <w:r w:rsidR="0022517C" w:rsidRPr="009F3880">
              <w:rPr>
                <w:rFonts w:ascii="Arial" w:hAnsi="Arial" w:cs="Arial"/>
                <w:b/>
                <w:sz w:val="22"/>
                <w:szCs w:val="22"/>
              </w:rPr>
              <w:t>Mix</w:t>
            </w:r>
          </w:p>
        </w:tc>
        <w:tc>
          <w:tcPr>
            <w:tcW w:w="1699" w:type="dxa"/>
            <w:vAlign w:val="center"/>
          </w:tcPr>
          <w:p w14:paraId="16CA054C" w14:textId="57F8A486" w:rsidR="001B770E" w:rsidRPr="009F3880" w:rsidRDefault="001B770E" w:rsidP="00A20775">
            <w:pPr>
              <w:pStyle w:val="ListParagraph"/>
              <w:ind w:left="0"/>
              <w:jc w:val="center"/>
              <w:rPr>
                <w:rFonts w:ascii="Arial" w:hAnsi="Arial" w:cs="Arial"/>
                <w:b/>
                <w:sz w:val="22"/>
                <w:szCs w:val="22"/>
              </w:rPr>
            </w:pPr>
            <w:r w:rsidRPr="009F3880">
              <w:rPr>
                <w:rFonts w:ascii="Arial" w:hAnsi="Arial" w:cs="Arial"/>
                <w:b/>
                <w:sz w:val="22"/>
                <w:szCs w:val="22"/>
              </w:rPr>
              <w:t xml:space="preserve">FSC </w:t>
            </w:r>
            <w:r w:rsidR="0022517C" w:rsidRPr="009F3880">
              <w:rPr>
                <w:rFonts w:ascii="Arial" w:hAnsi="Arial" w:cs="Arial"/>
                <w:b/>
                <w:sz w:val="22"/>
                <w:szCs w:val="22"/>
              </w:rPr>
              <w:t>Recycled</w:t>
            </w:r>
          </w:p>
        </w:tc>
      </w:tr>
      <w:tr w:rsidR="00C82FC5" w:rsidRPr="009F3880" w14:paraId="2BF5E430" w14:textId="77777777" w:rsidTr="00167597">
        <w:tc>
          <w:tcPr>
            <w:tcW w:w="3403" w:type="dxa"/>
          </w:tcPr>
          <w:p w14:paraId="4FA85633" w14:textId="0AA62912" w:rsidR="001B770E" w:rsidRPr="009F3880" w:rsidRDefault="001B770E" w:rsidP="00D13EDD">
            <w:pPr>
              <w:pStyle w:val="ListParagraph"/>
              <w:ind w:left="313"/>
              <w:rPr>
                <w:rFonts w:ascii="Arial" w:hAnsi="Arial" w:cs="Arial"/>
                <w:sz w:val="22"/>
                <w:szCs w:val="22"/>
                <w:lang w:eastAsia="en-US"/>
              </w:rPr>
            </w:pPr>
            <w:r w:rsidRPr="009F3880">
              <w:rPr>
                <w:rFonts w:ascii="Arial" w:hAnsi="Arial" w:cs="Arial"/>
                <w:sz w:val="22"/>
                <w:szCs w:val="22"/>
                <w:lang w:eastAsia="en-US"/>
              </w:rPr>
              <w:t>FSC claims</w:t>
            </w:r>
          </w:p>
        </w:tc>
        <w:tc>
          <w:tcPr>
            <w:tcW w:w="1698" w:type="dxa"/>
            <w:vAlign w:val="center"/>
          </w:tcPr>
          <w:p w14:paraId="07FFD206" w14:textId="05230A8E" w:rsidR="001B770E" w:rsidRPr="009F3880" w:rsidRDefault="0044295A" w:rsidP="00A20775">
            <w:pPr>
              <w:pStyle w:val="ListParagraph"/>
              <w:ind w:left="0"/>
              <w:jc w:val="center"/>
              <w:rPr>
                <w:rFonts w:ascii="Arial" w:hAnsi="Arial" w:cs="Arial"/>
                <w:sz w:val="22"/>
                <w:szCs w:val="22"/>
              </w:rPr>
            </w:pPr>
            <w:r>
              <w:rPr>
                <w:noProof/>
                <w:lang w:val="en-US" w:eastAsia="en-US"/>
              </w:rPr>
              <w:drawing>
                <wp:inline distT="0" distB="0" distL="0" distR="0" wp14:anchorId="4A5321AD" wp14:editId="21007E33">
                  <wp:extent cx="717550" cy="1119505"/>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7550" cy="1119505"/>
                          </a:xfrm>
                          <a:prstGeom prst="rect">
                            <a:avLst/>
                          </a:prstGeom>
                          <a:noFill/>
                          <a:ln>
                            <a:noFill/>
                          </a:ln>
                        </pic:spPr>
                      </pic:pic>
                    </a:graphicData>
                  </a:graphic>
                </wp:inline>
              </w:drawing>
            </w:r>
          </w:p>
        </w:tc>
        <w:tc>
          <w:tcPr>
            <w:tcW w:w="1698" w:type="dxa"/>
            <w:vAlign w:val="center"/>
          </w:tcPr>
          <w:p w14:paraId="7C28EE71" w14:textId="74E795CB" w:rsidR="001B770E" w:rsidRPr="009F3880" w:rsidRDefault="00236A0C" w:rsidP="00A20775">
            <w:pPr>
              <w:pStyle w:val="ListParagraph"/>
              <w:ind w:left="0"/>
              <w:jc w:val="center"/>
              <w:rPr>
                <w:rFonts w:ascii="Arial" w:hAnsi="Arial" w:cs="Arial"/>
                <w:sz w:val="22"/>
                <w:szCs w:val="22"/>
              </w:rPr>
            </w:pPr>
            <w:r w:rsidRPr="00236A0C">
              <w:rPr>
                <w:noProof/>
                <w:lang w:val="en-US" w:eastAsia="en-US"/>
              </w:rPr>
              <w:drawing>
                <wp:inline distT="0" distB="0" distL="0" distR="0" wp14:anchorId="26233DC0" wp14:editId="2AF63FF2">
                  <wp:extent cx="720527" cy="1123950"/>
                  <wp:effectExtent l="0" t="0" r="3810" b="0"/>
                  <wp:docPr id="26" name="Picture 26" descr="C:\Users\j.nierentz\AppData\Local\Microsoft\Windows\INetCache\Content.Outlook\E8H9WRAB\FSC_C000000_100_Essential_oil_Portrait_WhiteOnGreen_r_hyGJ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nierentz\AppData\Local\Microsoft\Windows\INetCache\Content.Outlook\E8H9WRAB\FSC_C000000_100_Essential_oil_Portrait_WhiteOnGreen_r_hyGJC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0527" cy="1123950"/>
                          </a:xfrm>
                          <a:prstGeom prst="rect">
                            <a:avLst/>
                          </a:prstGeom>
                          <a:noFill/>
                          <a:ln>
                            <a:noFill/>
                          </a:ln>
                        </pic:spPr>
                      </pic:pic>
                    </a:graphicData>
                  </a:graphic>
                </wp:inline>
              </w:drawing>
            </w:r>
          </w:p>
        </w:tc>
        <w:tc>
          <w:tcPr>
            <w:tcW w:w="1699" w:type="dxa"/>
            <w:vAlign w:val="center"/>
          </w:tcPr>
          <w:p w14:paraId="49506314" w14:textId="6C55AC55" w:rsidR="001B770E" w:rsidRPr="009F3880" w:rsidRDefault="0044295A" w:rsidP="00A20775">
            <w:pPr>
              <w:pStyle w:val="ListParagraph"/>
              <w:ind w:left="0"/>
              <w:jc w:val="center"/>
              <w:rPr>
                <w:rFonts w:ascii="Arial" w:hAnsi="Arial" w:cs="Arial"/>
                <w:sz w:val="22"/>
                <w:szCs w:val="22"/>
              </w:rPr>
            </w:pPr>
            <w:r>
              <w:rPr>
                <w:noProof/>
                <w:lang w:val="en-US" w:eastAsia="en-US"/>
              </w:rPr>
              <w:drawing>
                <wp:inline distT="0" distB="0" distL="0" distR="0" wp14:anchorId="3D900273" wp14:editId="44000373">
                  <wp:extent cx="711200" cy="1108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1200" cy="1108075"/>
                          </a:xfrm>
                          <a:prstGeom prst="rect">
                            <a:avLst/>
                          </a:prstGeom>
                          <a:noFill/>
                          <a:ln>
                            <a:noFill/>
                          </a:ln>
                        </pic:spPr>
                      </pic:pic>
                    </a:graphicData>
                  </a:graphic>
                </wp:inline>
              </w:drawing>
            </w:r>
          </w:p>
        </w:tc>
      </w:tr>
      <w:tr w:rsidR="00C82FC5" w:rsidRPr="009F3880" w14:paraId="2D297D01" w14:textId="77777777" w:rsidTr="00167597">
        <w:tc>
          <w:tcPr>
            <w:tcW w:w="3403" w:type="dxa"/>
          </w:tcPr>
          <w:p w14:paraId="133FCAD3" w14:textId="77777777" w:rsidR="001B770E" w:rsidRPr="009F3880" w:rsidRDefault="001B770E" w:rsidP="001B770E">
            <w:pPr>
              <w:pStyle w:val="ListParagraph"/>
              <w:ind w:left="313" w:hanging="344"/>
              <w:rPr>
                <w:rFonts w:ascii="Arial" w:hAnsi="Arial" w:cs="Arial"/>
                <w:sz w:val="22"/>
                <w:szCs w:val="22"/>
                <w:lang w:eastAsia="en-US"/>
              </w:rPr>
            </w:pPr>
          </w:p>
        </w:tc>
        <w:tc>
          <w:tcPr>
            <w:tcW w:w="1698" w:type="dxa"/>
            <w:vAlign w:val="center"/>
          </w:tcPr>
          <w:p w14:paraId="1154BBC6" w14:textId="08DBB6D6" w:rsidR="001B770E" w:rsidRPr="009F3880" w:rsidRDefault="000813D4" w:rsidP="00A20775">
            <w:pPr>
              <w:pStyle w:val="ListParagraph"/>
              <w:ind w:left="0"/>
              <w:jc w:val="center"/>
              <w:rPr>
                <w:rFonts w:ascii="Arial" w:hAnsi="Arial" w:cs="Arial"/>
                <w:sz w:val="22"/>
                <w:szCs w:val="22"/>
                <w:lang w:eastAsia="en-US"/>
              </w:rPr>
            </w:pPr>
            <w:r>
              <w:rPr>
                <w:rFonts w:ascii="Arial" w:hAnsi="Arial" w:cs="Arial"/>
                <w:noProof/>
                <w:sz w:val="22"/>
                <w:szCs w:val="22"/>
                <w:lang w:val="en-US" w:eastAsia="en-US"/>
              </w:rPr>
              <mc:AlternateContent>
                <mc:Choice Requires="wpg">
                  <w:drawing>
                    <wp:anchor distT="0" distB="0" distL="114300" distR="114300" simplePos="0" relativeHeight="251658247" behindDoc="0" locked="0" layoutInCell="1" allowOverlap="1" wp14:anchorId="7001D7D4" wp14:editId="285E6B5D">
                      <wp:simplePos x="0" y="0"/>
                      <wp:positionH relativeFrom="column">
                        <wp:posOffset>114935</wp:posOffset>
                      </wp:positionH>
                      <wp:positionV relativeFrom="paragraph">
                        <wp:posOffset>127000</wp:posOffset>
                      </wp:positionV>
                      <wp:extent cx="1828800" cy="1169670"/>
                      <wp:effectExtent l="0" t="0" r="0" b="0"/>
                      <wp:wrapNone/>
                      <wp:docPr id="54" name="Group 54"/>
                      <wp:cNvGraphicFramePr/>
                      <a:graphic xmlns:a="http://schemas.openxmlformats.org/drawingml/2006/main">
                        <a:graphicData uri="http://schemas.microsoft.com/office/word/2010/wordprocessingGroup">
                          <wpg:wgp>
                            <wpg:cNvGrpSpPr/>
                            <wpg:grpSpPr>
                              <a:xfrm>
                                <a:off x="0" y="0"/>
                                <a:ext cx="1828800" cy="1169670"/>
                                <a:chOff x="0" y="0"/>
                                <a:chExt cx="1828800" cy="1169670"/>
                              </a:xfrm>
                            </wpg:grpSpPr>
                            <pic:pic xmlns:pic="http://schemas.openxmlformats.org/drawingml/2006/picture">
                              <pic:nvPicPr>
                                <pic:cNvPr id="31" name="Picture 31"/>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7550" cy="1169670"/>
                                </a:xfrm>
                                <a:prstGeom prst="rect">
                                  <a:avLst/>
                                </a:prstGeom>
                                <a:noFill/>
                                <a:ln>
                                  <a:noFill/>
                                </a:ln>
                              </pic:spPr>
                            </pic:pic>
                            <pic:pic xmlns:pic="http://schemas.openxmlformats.org/drawingml/2006/picture">
                              <pic:nvPicPr>
                                <pic:cNvPr id="33" name="Picture 33"/>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1073150" y="0"/>
                                  <a:ext cx="755650" cy="1168400"/>
                                </a:xfrm>
                                <a:prstGeom prst="rect">
                                  <a:avLst/>
                                </a:prstGeom>
                                <a:noFill/>
                                <a:ln>
                                  <a:noFill/>
                                </a:ln>
                              </pic:spPr>
                            </pic:pic>
                          </wpg:wgp>
                        </a:graphicData>
                      </a:graphic>
                    </wp:anchor>
                  </w:drawing>
                </mc:Choice>
                <mc:Fallback xmlns:a="http://schemas.openxmlformats.org/drawingml/2006/main" xmlns:pic="http://schemas.openxmlformats.org/drawingml/2006/picture" xmlns:a14="http://schemas.microsoft.com/office/drawing/2010/main" xmlns:ma14="http://schemas.microsoft.com/office/mac/drawingml/2011/main" xmlns:arto="http://schemas.microsoft.com/office/word/2006/arto">
                  <w:pict w14:anchorId="0AC9F82F">
                    <v:group id="Group 54" style="position:absolute;margin-left:9.05pt;margin-top:10pt;width:2in;height:92.1pt;z-index:251658247" coordsize="18288,11696" o:spid="_x0000_s1026" w14:anchorId="10746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1" style="position:absolute;width:7175;height:1169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">
                        <v:imagedata o:title="" r:id="rId28"/>
                      </v:shape>
                      <v:shape id="Picture 33" style="position:absolute;left:10731;width:7557;height:1168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">
                        <v:imagedata o:title="" r:id="rId29"/>
                      </v:shape>
                    </v:group>
                  </w:pict>
                </mc:Fallback>
              </mc:AlternateContent>
            </w:r>
          </w:p>
        </w:tc>
        <w:tc>
          <w:tcPr>
            <w:tcW w:w="1698" w:type="dxa"/>
            <w:vAlign w:val="center"/>
          </w:tcPr>
          <w:p w14:paraId="7AB45A77" w14:textId="7EE59BE0" w:rsidR="001B770E" w:rsidRPr="009F3880" w:rsidRDefault="001B770E" w:rsidP="00A20775">
            <w:pPr>
              <w:pStyle w:val="ListParagraph"/>
              <w:ind w:left="0"/>
              <w:jc w:val="center"/>
              <w:rPr>
                <w:rFonts w:ascii="Arial" w:hAnsi="Arial" w:cs="Arial"/>
                <w:sz w:val="22"/>
                <w:szCs w:val="22"/>
                <w:lang w:eastAsia="en-US"/>
              </w:rPr>
            </w:pPr>
          </w:p>
        </w:tc>
        <w:tc>
          <w:tcPr>
            <w:tcW w:w="1699" w:type="dxa"/>
            <w:vAlign w:val="center"/>
          </w:tcPr>
          <w:p w14:paraId="73FF88A1" w14:textId="1A75EA2D" w:rsidR="001B770E" w:rsidRPr="009F3880" w:rsidRDefault="001B770E" w:rsidP="00A20775">
            <w:pPr>
              <w:pStyle w:val="ListParagraph"/>
              <w:ind w:left="0"/>
              <w:jc w:val="center"/>
              <w:rPr>
                <w:rFonts w:ascii="Arial" w:hAnsi="Arial" w:cs="Arial"/>
                <w:sz w:val="22"/>
                <w:szCs w:val="22"/>
                <w:lang w:eastAsia="en-US"/>
              </w:rPr>
            </w:pPr>
          </w:p>
        </w:tc>
      </w:tr>
      <w:tr w:rsidR="00C82FC5" w:rsidRPr="009F3880" w14:paraId="6ECF8ED4" w14:textId="77777777" w:rsidTr="00167597">
        <w:tc>
          <w:tcPr>
            <w:tcW w:w="3403" w:type="dxa"/>
          </w:tcPr>
          <w:p w14:paraId="2BAD5439" w14:textId="0AD9E634" w:rsidR="001B770E" w:rsidRPr="009F3880" w:rsidRDefault="001B770E" w:rsidP="00D13EDD">
            <w:pPr>
              <w:pStyle w:val="ListParagraph"/>
              <w:ind w:left="313"/>
              <w:rPr>
                <w:rFonts w:ascii="Arial" w:hAnsi="Arial" w:cs="Arial"/>
                <w:sz w:val="22"/>
                <w:szCs w:val="22"/>
                <w:lang w:eastAsia="en-US"/>
              </w:rPr>
            </w:pPr>
            <w:r w:rsidRPr="009F3880">
              <w:rPr>
                <w:rFonts w:ascii="Arial" w:hAnsi="Arial" w:cs="Arial"/>
                <w:sz w:val="22"/>
                <w:szCs w:val="22"/>
                <w:lang w:eastAsia="en-US"/>
              </w:rPr>
              <w:t xml:space="preserve">FSC claims specific </w:t>
            </w:r>
            <w:r w:rsidR="00FE2AC6">
              <w:rPr>
                <w:rFonts w:ascii="Arial" w:hAnsi="Arial" w:cs="Arial"/>
                <w:sz w:val="22"/>
                <w:szCs w:val="22"/>
                <w:lang w:eastAsia="en-US"/>
              </w:rPr>
              <w:t>to</w:t>
            </w:r>
            <w:r w:rsidR="00FE2AC6" w:rsidRPr="009F3880">
              <w:rPr>
                <w:rFonts w:ascii="Arial" w:hAnsi="Arial" w:cs="Arial"/>
                <w:sz w:val="22"/>
                <w:szCs w:val="22"/>
                <w:lang w:eastAsia="en-US"/>
              </w:rPr>
              <w:t xml:space="preserve"> </w:t>
            </w:r>
            <w:r w:rsidRPr="009F3880">
              <w:rPr>
                <w:rFonts w:ascii="Arial" w:hAnsi="Arial" w:cs="Arial"/>
                <w:sz w:val="22"/>
                <w:szCs w:val="22"/>
                <w:lang w:eastAsia="en-US"/>
              </w:rPr>
              <w:t>small and community producers</w:t>
            </w:r>
          </w:p>
        </w:tc>
        <w:tc>
          <w:tcPr>
            <w:tcW w:w="1698" w:type="dxa"/>
            <w:vAlign w:val="center"/>
          </w:tcPr>
          <w:p w14:paraId="3384E5C6" w14:textId="1F10EF74" w:rsidR="001B770E" w:rsidRPr="009F3880" w:rsidRDefault="001B770E" w:rsidP="00A20775">
            <w:pPr>
              <w:pStyle w:val="ListParagraph"/>
              <w:ind w:left="0"/>
              <w:jc w:val="center"/>
              <w:rPr>
                <w:rFonts w:ascii="Arial" w:hAnsi="Arial" w:cs="Arial"/>
                <w:sz w:val="22"/>
                <w:szCs w:val="22"/>
                <w:lang w:eastAsia="en-US"/>
              </w:rPr>
            </w:pPr>
          </w:p>
        </w:tc>
        <w:tc>
          <w:tcPr>
            <w:tcW w:w="1698" w:type="dxa"/>
            <w:vAlign w:val="center"/>
          </w:tcPr>
          <w:p w14:paraId="0C6FB952" w14:textId="74F6349A" w:rsidR="001B770E" w:rsidRPr="009F3880" w:rsidRDefault="001B770E" w:rsidP="00A20775">
            <w:pPr>
              <w:pStyle w:val="ListParagraph"/>
              <w:ind w:left="0"/>
              <w:jc w:val="center"/>
              <w:rPr>
                <w:rFonts w:ascii="Arial" w:hAnsi="Arial" w:cs="Arial"/>
                <w:sz w:val="22"/>
                <w:szCs w:val="22"/>
                <w:lang w:eastAsia="en-US"/>
              </w:rPr>
            </w:pPr>
          </w:p>
        </w:tc>
        <w:tc>
          <w:tcPr>
            <w:tcW w:w="1699" w:type="dxa"/>
            <w:vAlign w:val="center"/>
          </w:tcPr>
          <w:p w14:paraId="352530D8" w14:textId="480AF62C" w:rsidR="001B770E" w:rsidRPr="009F3880" w:rsidRDefault="00B7670A" w:rsidP="00B7670A">
            <w:pPr>
              <w:pStyle w:val="ListParagraph"/>
              <w:ind w:left="0"/>
              <w:jc w:val="center"/>
              <w:rPr>
                <w:rFonts w:ascii="Arial" w:hAnsi="Arial" w:cs="Arial"/>
                <w:sz w:val="22"/>
                <w:szCs w:val="22"/>
                <w:lang w:eastAsia="en-US"/>
              </w:rPr>
            </w:pPr>
            <w:r w:rsidRPr="006300A4">
              <w:rPr>
                <w:rFonts w:ascii="Arial" w:hAnsi="Arial" w:cs="Arial"/>
                <w:sz w:val="22"/>
                <w:szCs w:val="22"/>
                <w:lang w:eastAsia="en-US"/>
              </w:rPr>
              <w:t>FSC</w:t>
            </w:r>
            <w:r w:rsidRPr="004534A8">
              <w:rPr>
                <w:rFonts w:ascii="Arial" w:hAnsi="Arial" w:cs="Arial"/>
                <w:sz w:val="22"/>
                <w:szCs w:val="22"/>
                <w:lang w:eastAsia="en-US"/>
              </w:rPr>
              <w:t xml:space="preserve"> Recycled n</w:t>
            </w:r>
            <w:r w:rsidR="001B770E" w:rsidRPr="004534A8">
              <w:rPr>
                <w:rFonts w:ascii="Arial" w:hAnsi="Arial" w:cs="Arial"/>
                <w:sz w:val="22"/>
                <w:szCs w:val="22"/>
                <w:lang w:eastAsia="en-US"/>
              </w:rPr>
              <w:t>ot</w:t>
            </w:r>
            <w:r w:rsidR="001B770E" w:rsidRPr="009F3880">
              <w:rPr>
                <w:rFonts w:ascii="Arial" w:hAnsi="Arial" w:cs="Arial"/>
                <w:sz w:val="22"/>
                <w:szCs w:val="22"/>
                <w:lang w:eastAsia="en-US"/>
              </w:rPr>
              <w:t xml:space="preserve"> applicable</w:t>
            </w:r>
          </w:p>
        </w:tc>
      </w:tr>
    </w:tbl>
    <w:p w14:paraId="4DF3B36F" w14:textId="7EA49105" w:rsidR="009C6A97" w:rsidRDefault="009C6A97" w:rsidP="00167597">
      <w:pPr>
        <w:pStyle w:val="FSCnormal"/>
      </w:pPr>
    </w:p>
    <w:p w14:paraId="34B67B87" w14:textId="1A23A924" w:rsidR="00C82FC5" w:rsidRDefault="00C82FC5" w:rsidP="00167597">
      <w:pPr>
        <w:pStyle w:val="FSCnormal"/>
      </w:pPr>
    </w:p>
    <w:p w14:paraId="05773FA7" w14:textId="223321ED" w:rsidR="00C82FC5" w:rsidRDefault="00C82FC5" w:rsidP="00167597">
      <w:pPr>
        <w:pStyle w:val="FSCnormal"/>
      </w:pPr>
    </w:p>
    <w:p w14:paraId="63E8A43F" w14:textId="32D41D0C" w:rsidR="00C82FC5" w:rsidRDefault="00C82FC5" w:rsidP="00167597">
      <w:pPr>
        <w:pStyle w:val="FSCnormal"/>
      </w:pPr>
    </w:p>
    <w:p w14:paraId="50143614" w14:textId="155E095F" w:rsidR="00C82FC5" w:rsidRDefault="00C82FC5" w:rsidP="00167597">
      <w:pPr>
        <w:pStyle w:val="FSCnormal"/>
      </w:pPr>
    </w:p>
    <w:p w14:paraId="5FE796ED" w14:textId="470D08C5" w:rsidR="00C82FC5" w:rsidRDefault="00C82FC5" w:rsidP="00167597">
      <w:pPr>
        <w:pStyle w:val="FSCnormal"/>
      </w:pPr>
    </w:p>
    <w:p w14:paraId="0419B821" w14:textId="2C4513F0" w:rsidR="009C6A97" w:rsidRPr="009F3880" w:rsidRDefault="003A1B1A" w:rsidP="004B2E6E">
      <w:pPr>
        <w:pStyle w:val="FSCclause"/>
      </w:pPr>
      <w:r>
        <w:t>3.3</w:t>
      </w:r>
      <w:r>
        <w:tab/>
      </w:r>
      <w:r w:rsidR="009C6A97" w:rsidRPr="009F3880">
        <w:t>The FSC</w:t>
      </w:r>
      <w:r w:rsidR="00C71778" w:rsidRPr="009F3880">
        <w:t xml:space="preserve"> </w:t>
      </w:r>
      <w:r w:rsidR="008C1E6C" w:rsidRPr="009F3880">
        <w:t xml:space="preserve">on-product </w:t>
      </w:r>
      <w:r w:rsidR="00C71778" w:rsidRPr="009F3880">
        <w:t>label elements</w:t>
      </w:r>
      <w:r w:rsidR="00461345" w:rsidRPr="009F3880">
        <w:t xml:space="preserve"> </w:t>
      </w:r>
      <w:r w:rsidR="004534A8">
        <w:t>shall be</w:t>
      </w:r>
      <w:r w:rsidR="00461345" w:rsidRPr="009F3880">
        <w:t>:</w:t>
      </w:r>
    </w:p>
    <w:p w14:paraId="69B97957" w14:textId="2E7951C2" w:rsidR="009C6A97" w:rsidRDefault="009C6A97" w:rsidP="00167597">
      <w:pPr>
        <w:pStyle w:val="FSCsub-clause"/>
        <w:rPr>
          <w:noProof/>
          <w:lang w:val="en-US"/>
        </w:rPr>
      </w:pPr>
    </w:p>
    <w:p w14:paraId="35C97E6B" w14:textId="7F424455" w:rsidR="00530D9E" w:rsidRDefault="00527601" w:rsidP="00167597">
      <w:pPr>
        <w:pStyle w:val="FSCsub-clause"/>
        <w:rPr>
          <w:noProof/>
          <w:lang w:val="en-US"/>
        </w:rPr>
      </w:pPr>
      <w:r>
        <w:rPr>
          <w:noProof/>
        </w:rPr>
        <w:drawing>
          <wp:anchor distT="0" distB="0" distL="114300" distR="114300" simplePos="0" relativeHeight="251658248" behindDoc="1" locked="0" layoutInCell="1" allowOverlap="1" wp14:anchorId="7CC56264" wp14:editId="75548F25">
            <wp:simplePos x="0" y="0"/>
            <wp:positionH relativeFrom="page">
              <wp:posOffset>2571115</wp:posOffset>
            </wp:positionH>
            <wp:positionV relativeFrom="paragraph">
              <wp:posOffset>5080</wp:posOffset>
            </wp:positionV>
            <wp:extent cx="3188970" cy="1587500"/>
            <wp:effectExtent l="0" t="0" r="0" b="0"/>
            <wp:wrapTight wrapText="bothSides">
              <wp:wrapPolygon edited="0">
                <wp:start x="6065" y="1296"/>
                <wp:lineTo x="1161" y="2592"/>
                <wp:lineTo x="1161" y="3888"/>
                <wp:lineTo x="5935" y="5962"/>
                <wp:lineTo x="5935" y="10109"/>
                <wp:lineTo x="903" y="14256"/>
                <wp:lineTo x="903" y="15552"/>
                <wp:lineTo x="4387" y="18403"/>
                <wp:lineTo x="5935" y="18403"/>
                <wp:lineTo x="6065" y="19958"/>
                <wp:lineTo x="11871" y="19958"/>
                <wp:lineTo x="20774" y="18662"/>
                <wp:lineTo x="20903" y="17366"/>
                <wp:lineTo x="15355" y="14774"/>
                <wp:lineTo x="12129" y="14256"/>
                <wp:lineTo x="18839" y="12960"/>
                <wp:lineTo x="18839" y="10109"/>
                <wp:lineTo x="12387" y="10109"/>
                <wp:lineTo x="16000" y="6221"/>
                <wp:lineTo x="16129" y="5962"/>
                <wp:lineTo x="11871" y="1296"/>
                <wp:lineTo x="6065" y="1296"/>
              </wp:wrapPolygon>
            </wp:wrapTight>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88970" cy="158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FFF310" w14:textId="701C859A" w:rsidR="00530D9E" w:rsidRDefault="00530D9E" w:rsidP="00167597">
      <w:pPr>
        <w:pStyle w:val="FSCsub-clause"/>
        <w:rPr>
          <w:noProof/>
          <w:lang w:val="en-US"/>
        </w:rPr>
      </w:pPr>
    </w:p>
    <w:p w14:paraId="113E4827" w14:textId="449BA1D5" w:rsidR="00530D9E" w:rsidRDefault="00530D9E" w:rsidP="00167597">
      <w:pPr>
        <w:pStyle w:val="FSCsub-clause"/>
        <w:rPr>
          <w:noProof/>
          <w:lang w:val="en-US"/>
        </w:rPr>
      </w:pPr>
    </w:p>
    <w:p w14:paraId="7166F205" w14:textId="16B0DB94" w:rsidR="00530D9E" w:rsidRDefault="00530D9E" w:rsidP="00167597">
      <w:pPr>
        <w:pStyle w:val="FSCsub-clause"/>
        <w:rPr>
          <w:noProof/>
          <w:lang w:val="en-US"/>
        </w:rPr>
      </w:pPr>
    </w:p>
    <w:p w14:paraId="119198FF" w14:textId="79BC1AF3" w:rsidR="00530D9E" w:rsidRDefault="00530D9E" w:rsidP="00167597">
      <w:pPr>
        <w:pStyle w:val="FSCsub-clause"/>
        <w:rPr>
          <w:noProof/>
          <w:lang w:val="en-US"/>
        </w:rPr>
      </w:pPr>
    </w:p>
    <w:p w14:paraId="3FBFB713" w14:textId="171A0E2F" w:rsidR="00530D9E" w:rsidRDefault="00530D9E" w:rsidP="00167597">
      <w:pPr>
        <w:pStyle w:val="FSCsub-clause"/>
        <w:rPr>
          <w:noProof/>
          <w:lang w:val="en-US"/>
        </w:rPr>
      </w:pPr>
    </w:p>
    <w:p w14:paraId="6207E4EE" w14:textId="77777777" w:rsidR="00530D9E" w:rsidRDefault="00530D9E" w:rsidP="00167597">
      <w:pPr>
        <w:pStyle w:val="FSCsub-clause"/>
      </w:pPr>
    </w:p>
    <w:p w14:paraId="6AE1645E" w14:textId="12BDD2B5" w:rsidR="00167597" w:rsidRDefault="00167597" w:rsidP="00E43BFB">
      <w:pPr>
        <w:pStyle w:val="FSCsub-clause"/>
        <w:jc w:val="center"/>
      </w:pPr>
    </w:p>
    <w:p w14:paraId="1749271F" w14:textId="48046D1C" w:rsidR="00530D9E" w:rsidRDefault="00530D9E" w:rsidP="00E43BFB">
      <w:pPr>
        <w:pStyle w:val="FSCsub-clause"/>
        <w:jc w:val="center"/>
      </w:pPr>
    </w:p>
    <w:p w14:paraId="6CDAAFF3" w14:textId="77777777" w:rsidR="00B62266" w:rsidRPr="009F3880" w:rsidRDefault="00B62266" w:rsidP="00E43BFB">
      <w:pPr>
        <w:pStyle w:val="FSCsub-clause"/>
        <w:jc w:val="center"/>
      </w:pPr>
    </w:p>
    <w:p w14:paraId="66222051" w14:textId="2A6C433C" w:rsidR="009C6A97" w:rsidRPr="008D09C8" w:rsidRDefault="00B152C0" w:rsidP="000B34FB">
      <w:pPr>
        <w:pStyle w:val="FSCsub-clause"/>
        <w:ind w:left="1843" w:right="985"/>
        <w:rPr>
          <w:sz w:val="20"/>
          <w:szCs w:val="20"/>
        </w:rPr>
      </w:pPr>
      <w:r w:rsidRPr="008D09C8">
        <w:rPr>
          <w:sz w:val="20"/>
          <w:szCs w:val="20"/>
        </w:rPr>
        <w:tab/>
      </w:r>
      <w:r w:rsidRPr="008D09C8">
        <w:rPr>
          <w:color w:val="FF0000"/>
          <w:sz w:val="20"/>
          <w:szCs w:val="20"/>
        </w:rPr>
        <w:t>*</w:t>
      </w:r>
      <w:r w:rsidRPr="008D09C8">
        <w:rPr>
          <w:sz w:val="20"/>
          <w:szCs w:val="20"/>
        </w:rPr>
        <w:t> Compulsory element</w:t>
      </w:r>
      <w:r w:rsidR="00B4458C" w:rsidRPr="008D09C8">
        <w:rPr>
          <w:sz w:val="20"/>
          <w:szCs w:val="20"/>
        </w:rPr>
        <w:br/>
      </w:r>
      <w:r w:rsidRPr="008D09C8">
        <w:rPr>
          <w:sz w:val="20"/>
          <w:szCs w:val="20"/>
          <w:vertAlign w:val="superscript"/>
        </w:rPr>
        <w:t>(</w:t>
      </w:r>
      <w:r w:rsidRPr="008D09C8">
        <w:rPr>
          <w:color w:val="FF0000"/>
          <w:sz w:val="20"/>
          <w:szCs w:val="20"/>
        </w:rPr>
        <w:t>*</w:t>
      </w:r>
      <w:r w:rsidRPr="008D09C8">
        <w:rPr>
          <w:sz w:val="20"/>
          <w:szCs w:val="20"/>
          <w:vertAlign w:val="superscript"/>
        </w:rPr>
        <w:t>)</w:t>
      </w:r>
      <w:r w:rsidRPr="008D09C8">
        <w:rPr>
          <w:sz w:val="20"/>
          <w:szCs w:val="20"/>
        </w:rPr>
        <w:t> Compulsory in certain circumstances (see clauses 3.6 and 3.7).</w:t>
      </w:r>
    </w:p>
    <w:p w14:paraId="4C306206" w14:textId="1D2928DC" w:rsidR="003A1B1A" w:rsidRDefault="003A1B1A"/>
    <w:p w14:paraId="6F6F964E" w14:textId="176049C4" w:rsidR="009C6A97" w:rsidRDefault="003A1B1A" w:rsidP="004B2E6E">
      <w:pPr>
        <w:pStyle w:val="FSCclause"/>
      </w:pPr>
      <w:r>
        <w:t>3.</w:t>
      </w:r>
      <w:r w:rsidR="00012E57">
        <w:t>4</w:t>
      </w:r>
      <w:r>
        <w:tab/>
      </w:r>
      <w:r w:rsidR="008A64CE" w:rsidRPr="009F3880">
        <w:t xml:space="preserve">Only </w:t>
      </w:r>
      <w:r w:rsidR="009C6A97" w:rsidRPr="009F3880">
        <w:t>the FSC</w:t>
      </w:r>
      <w:r w:rsidR="008A64CE" w:rsidRPr="009F3880">
        <w:t xml:space="preserve"> label artwork provided </w:t>
      </w:r>
      <w:r w:rsidR="00FF4F69" w:rsidRPr="009F3880">
        <w:t xml:space="preserve">by </w:t>
      </w:r>
      <w:r w:rsidR="008A64CE" w:rsidRPr="009F3880">
        <w:t xml:space="preserve">the </w:t>
      </w:r>
      <w:r w:rsidR="006B6033">
        <w:t>trademark portal</w:t>
      </w:r>
      <w:r w:rsidR="00167EB5">
        <w:t>,</w:t>
      </w:r>
      <w:r w:rsidR="008A64CE" w:rsidRPr="009F3880">
        <w:t xml:space="preserve"> or otherwise issued </w:t>
      </w:r>
      <w:r w:rsidR="001526A2" w:rsidRPr="009F3880">
        <w:t xml:space="preserve">and </w:t>
      </w:r>
      <w:r w:rsidR="008A64CE" w:rsidRPr="009F3880">
        <w:t>approved by the certification body or FSC</w:t>
      </w:r>
      <w:r w:rsidR="00167EB5">
        <w:t>,</w:t>
      </w:r>
      <w:r w:rsidR="008A64CE" w:rsidRPr="009F3880">
        <w:t xml:space="preserve"> shall be used</w:t>
      </w:r>
      <w:r w:rsidR="00A70602" w:rsidRPr="009F3880">
        <w:t xml:space="preserve">. Access to the </w:t>
      </w:r>
      <w:r w:rsidR="006B6033">
        <w:t>trademark portal</w:t>
      </w:r>
      <w:r w:rsidR="00A70602" w:rsidRPr="009F3880">
        <w:t xml:space="preserve"> is arranged by the organization</w:t>
      </w:r>
      <w:r w:rsidR="009C6A97" w:rsidRPr="009F3880">
        <w:t>’</w:t>
      </w:r>
      <w:r w:rsidR="00A70602" w:rsidRPr="009F3880">
        <w:t>s certification body.</w:t>
      </w:r>
    </w:p>
    <w:p w14:paraId="5FF35F6B" w14:textId="466C077A" w:rsidR="00C82FC5" w:rsidRDefault="00C82FC5" w:rsidP="004B2E6E">
      <w:pPr>
        <w:pStyle w:val="FSCclause"/>
      </w:pPr>
    </w:p>
    <w:p w14:paraId="12C71E82" w14:textId="77777777" w:rsidR="004E1216" w:rsidRDefault="00012E57" w:rsidP="004534A8">
      <w:pPr>
        <w:pStyle w:val="FSCclause"/>
      </w:pPr>
      <w:r w:rsidRPr="004534A8">
        <w:lastRenderedPageBreak/>
        <w:t>3.5</w:t>
      </w:r>
      <w:r w:rsidR="004534A8">
        <w:tab/>
      </w:r>
      <w:r w:rsidR="00917B19" w:rsidRPr="004534A8">
        <w:t>Organ</w:t>
      </w:r>
      <w:r w:rsidR="009C6A97" w:rsidRPr="004534A8">
        <w:t>iza</w:t>
      </w:r>
      <w:r w:rsidR="00917B19" w:rsidRPr="004534A8">
        <w:t xml:space="preserve">tions are responsible for compliance with national labelling requirements and consumer protection laws in those countries in which </w:t>
      </w:r>
      <w:r w:rsidR="008500A9" w:rsidRPr="004534A8">
        <w:t xml:space="preserve">FSC-certified </w:t>
      </w:r>
      <w:r w:rsidR="00917B19" w:rsidRPr="004534A8">
        <w:t>products are promoted, distributed</w:t>
      </w:r>
      <w:r w:rsidR="008A4A45" w:rsidRPr="004534A8">
        <w:t>,</w:t>
      </w:r>
      <w:r w:rsidR="00917B19" w:rsidRPr="004534A8">
        <w:t xml:space="preserve"> and sold</w:t>
      </w:r>
      <w:r w:rsidR="009B004A" w:rsidRPr="004534A8">
        <w:t xml:space="preserve">. </w:t>
      </w:r>
    </w:p>
    <w:p w14:paraId="66F6C06C" w14:textId="49C2DFD2" w:rsidR="004E1216" w:rsidRPr="009F3880" w:rsidRDefault="004E1216" w:rsidP="004E1216">
      <w:pPr>
        <w:pStyle w:val="FSCnormal"/>
        <w:rPr>
          <w:bCs/>
        </w:rPr>
      </w:pPr>
    </w:p>
    <w:tbl>
      <w:tblPr>
        <w:tblW w:w="8618" w:type="dxa"/>
        <w:tblInd w:w="562" w:type="dxa"/>
        <w:tblBorders>
          <w:left w:val="single" w:sz="18" w:space="0" w:color="808080" w:themeColor="background1" w:themeShade="80"/>
        </w:tblBorders>
        <w:tblLook w:val="00A0" w:firstRow="1" w:lastRow="0" w:firstColumn="1" w:lastColumn="0" w:noHBand="0" w:noVBand="0"/>
      </w:tblPr>
      <w:tblGrid>
        <w:gridCol w:w="8618"/>
      </w:tblGrid>
      <w:tr w:rsidR="004E1216" w:rsidRPr="000B34FB" w14:paraId="3585C1A4" w14:textId="77777777" w:rsidTr="009A3060">
        <w:trPr>
          <w:trHeight w:val="445"/>
        </w:trPr>
        <w:tc>
          <w:tcPr>
            <w:tcW w:w="8618" w:type="dxa"/>
            <w:hideMark/>
          </w:tcPr>
          <w:p w14:paraId="2340ECD1" w14:textId="34FA776D" w:rsidR="004E1216" w:rsidRPr="00E43BFB" w:rsidRDefault="004E1216" w:rsidP="000000ED">
            <w:pPr>
              <w:pStyle w:val="FSCcaption"/>
              <w:rPr>
                <w:b/>
                <w:color w:val="808080" w:themeColor="background1" w:themeShade="80"/>
              </w:rPr>
            </w:pPr>
            <w:r>
              <w:rPr>
                <w:b/>
                <w:color w:val="808080" w:themeColor="background1" w:themeShade="80"/>
              </w:rPr>
              <w:t>Note</w:t>
            </w:r>
            <w:r w:rsidRPr="00E43BFB">
              <w:rPr>
                <w:b/>
                <w:color w:val="808080" w:themeColor="background1" w:themeShade="80"/>
              </w:rPr>
              <w:t xml:space="preserve"> </w:t>
            </w:r>
            <w:r>
              <w:rPr>
                <w:b/>
                <w:color w:val="808080" w:themeColor="background1" w:themeShade="80"/>
              </w:rPr>
              <w:t>3</w:t>
            </w:r>
            <w:r w:rsidRPr="00E43BFB">
              <w:rPr>
                <w:b/>
                <w:color w:val="808080" w:themeColor="background1" w:themeShade="80"/>
              </w:rPr>
              <w:t xml:space="preserve">. </w:t>
            </w:r>
            <w:r>
              <w:rPr>
                <w:b/>
                <w:color w:val="808080" w:themeColor="background1" w:themeShade="80"/>
              </w:rPr>
              <w:t>National requirements</w:t>
            </w:r>
            <w:r w:rsidR="00F34EAD">
              <w:rPr>
                <w:b/>
                <w:color w:val="808080" w:themeColor="background1" w:themeShade="80"/>
              </w:rPr>
              <w:t xml:space="preserve"> and laws</w:t>
            </w:r>
            <w:r>
              <w:rPr>
                <w:b/>
                <w:color w:val="808080" w:themeColor="background1" w:themeShade="80"/>
              </w:rPr>
              <w:t xml:space="preserve"> </w:t>
            </w:r>
            <w:r w:rsidR="00F34EAD">
              <w:rPr>
                <w:b/>
                <w:color w:val="808080" w:themeColor="background1" w:themeShade="80"/>
              </w:rPr>
              <w:t>in</w:t>
            </w:r>
            <w:r>
              <w:rPr>
                <w:b/>
                <w:color w:val="808080" w:themeColor="background1" w:themeShade="80"/>
              </w:rPr>
              <w:t xml:space="preserve"> FSC audits</w:t>
            </w:r>
          </w:p>
          <w:p w14:paraId="0CC9D1E4" w14:textId="64610326" w:rsidR="004E1216" w:rsidRPr="00E43BFB" w:rsidRDefault="004E1216" w:rsidP="00E5588A">
            <w:pPr>
              <w:pStyle w:val="FSCboxtext"/>
              <w:rPr>
                <w:bCs/>
                <w:color w:val="808080" w:themeColor="background1" w:themeShade="80"/>
              </w:rPr>
            </w:pPr>
            <w:r w:rsidRPr="004E1216">
              <w:rPr>
                <w:color w:val="808080" w:themeColor="background1" w:themeShade="80"/>
              </w:rPr>
              <w:t>FSC certification audit</w:t>
            </w:r>
            <w:r w:rsidR="00167EB5">
              <w:rPr>
                <w:color w:val="808080" w:themeColor="background1" w:themeShade="80"/>
              </w:rPr>
              <w:t>s</w:t>
            </w:r>
            <w:r>
              <w:rPr>
                <w:color w:val="808080" w:themeColor="background1" w:themeShade="80"/>
              </w:rPr>
              <w:t xml:space="preserve"> do not </w:t>
            </w:r>
            <w:r w:rsidR="00F34EAD">
              <w:rPr>
                <w:color w:val="808080" w:themeColor="background1" w:themeShade="80"/>
              </w:rPr>
              <w:t>address</w:t>
            </w:r>
            <w:r>
              <w:rPr>
                <w:color w:val="808080" w:themeColor="background1" w:themeShade="80"/>
              </w:rPr>
              <w:t xml:space="preserve"> compliance with </w:t>
            </w:r>
            <w:r w:rsidR="00F34EAD">
              <w:rPr>
                <w:color w:val="808080" w:themeColor="background1" w:themeShade="80"/>
              </w:rPr>
              <w:t xml:space="preserve">such </w:t>
            </w:r>
            <w:r>
              <w:rPr>
                <w:color w:val="808080" w:themeColor="background1" w:themeShade="80"/>
              </w:rPr>
              <w:t xml:space="preserve">national </w:t>
            </w:r>
            <w:r w:rsidR="00F34EAD">
              <w:rPr>
                <w:color w:val="808080" w:themeColor="background1" w:themeShade="80"/>
              </w:rPr>
              <w:t>requirements and</w:t>
            </w:r>
            <w:r>
              <w:rPr>
                <w:color w:val="808080" w:themeColor="background1" w:themeShade="80"/>
              </w:rPr>
              <w:t xml:space="preserve"> laws.</w:t>
            </w:r>
          </w:p>
        </w:tc>
      </w:tr>
    </w:tbl>
    <w:p w14:paraId="0BF59047" w14:textId="77777777" w:rsidR="004E1216" w:rsidRDefault="004E1216" w:rsidP="006C5ADA">
      <w:pPr>
        <w:pStyle w:val="FSCclause"/>
        <w:ind w:left="0" w:firstLine="0"/>
      </w:pPr>
    </w:p>
    <w:p w14:paraId="18C92982" w14:textId="77777777" w:rsidR="009C6A97" w:rsidRPr="000F562C" w:rsidRDefault="007F73C7" w:rsidP="000F562C">
      <w:pPr>
        <w:pStyle w:val="FSCnormal"/>
        <w:rPr>
          <w:b/>
        </w:rPr>
      </w:pPr>
      <w:r w:rsidRPr="000F562C">
        <w:rPr>
          <w:b/>
        </w:rPr>
        <w:t>Specifying product type</w:t>
      </w:r>
    </w:p>
    <w:p w14:paraId="784A2AC7" w14:textId="77777777" w:rsidR="009C6A97" w:rsidRPr="009F3880" w:rsidRDefault="009C6A97" w:rsidP="000F562C">
      <w:pPr>
        <w:pStyle w:val="FSCnormal"/>
      </w:pPr>
    </w:p>
    <w:p w14:paraId="5C8D4FAD" w14:textId="61502ECB" w:rsidR="009C6A97" w:rsidRPr="00C1432E" w:rsidRDefault="00012E57" w:rsidP="000F562C">
      <w:pPr>
        <w:pStyle w:val="FSCclause"/>
      </w:pPr>
      <w:r>
        <w:t>3.6</w:t>
      </w:r>
      <w:r w:rsidR="003A1B1A">
        <w:tab/>
      </w:r>
      <w:r w:rsidR="00254A3F" w:rsidRPr="009F3880">
        <w:t>T</w:t>
      </w:r>
      <w:r w:rsidR="00AC3C18" w:rsidRPr="009F3880">
        <w:t xml:space="preserve">he product type shall be </w:t>
      </w:r>
      <w:r w:rsidR="00254A3F" w:rsidRPr="009F3880">
        <w:t xml:space="preserve">specified </w:t>
      </w:r>
      <w:r w:rsidR="00AC3C18" w:rsidRPr="009F3880">
        <w:t xml:space="preserve">unless all </w:t>
      </w:r>
      <w:r w:rsidR="00887E6A" w:rsidRPr="009F3880">
        <w:t xml:space="preserve">the </w:t>
      </w:r>
      <w:r w:rsidR="00AC3C18" w:rsidRPr="009F3880">
        <w:t xml:space="preserve">materials of the product and its packaging/content are </w:t>
      </w:r>
      <w:r w:rsidR="00290673" w:rsidRPr="009F3880">
        <w:t xml:space="preserve">FSC </w:t>
      </w:r>
      <w:r w:rsidR="009C6A97" w:rsidRPr="009F3880">
        <w:t>certified</w:t>
      </w:r>
      <w:r w:rsidR="006409B6" w:rsidRPr="009F3880">
        <w:t xml:space="preserve"> (see </w:t>
      </w:r>
      <w:r w:rsidR="00C7024C">
        <w:t xml:space="preserve">clause </w:t>
      </w:r>
      <w:r w:rsidR="006409B6" w:rsidRPr="009F3880">
        <w:t>4.</w:t>
      </w:r>
      <w:r w:rsidR="00E9308D">
        <w:t>1</w:t>
      </w:r>
      <w:r w:rsidR="006409B6" w:rsidRPr="009F3880">
        <w:t>)</w:t>
      </w:r>
      <w:r w:rsidR="00AC3C18" w:rsidRPr="009F3880">
        <w:t>.</w:t>
      </w:r>
      <w:r w:rsidR="00254A3F" w:rsidRPr="009F3880">
        <w:t xml:space="preserve"> </w:t>
      </w:r>
      <w:r w:rsidR="00A65F77" w:rsidRPr="009F3880">
        <w:t>Certified material may be specified either by using product type within the label</w:t>
      </w:r>
      <w:r w:rsidR="000F380C">
        <w:t>,</w:t>
      </w:r>
      <w:r w:rsidR="00A65F77" w:rsidRPr="009F3880">
        <w:t xml:space="preserve"> or by additional text</w:t>
      </w:r>
      <w:r w:rsidR="0033628C" w:rsidRPr="009F3880">
        <w:t xml:space="preserve"> next to it</w:t>
      </w:r>
      <w:r w:rsidR="00A65F77" w:rsidRPr="00C1432E">
        <w:t>.</w:t>
      </w:r>
      <w:r w:rsidR="001B770E" w:rsidRPr="00C1432E">
        <w:t xml:space="preserve"> </w:t>
      </w:r>
      <w:r w:rsidR="000825C2" w:rsidRPr="00C1432E">
        <w:t>Product type shall be always specified</w:t>
      </w:r>
      <w:r w:rsidR="000F380C">
        <w:t>:</w:t>
      </w:r>
    </w:p>
    <w:p w14:paraId="294BC216" w14:textId="0466691C" w:rsidR="009C6A97" w:rsidRPr="006300A4" w:rsidRDefault="00254A3F" w:rsidP="006C5ADA">
      <w:pPr>
        <w:pStyle w:val="FSCsub-clause"/>
        <w:numPr>
          <w:ilvl w:val="0"/>
          <w:numId w:val="73"/>
        </w:numPr>
        <w:tabs>
          <w:tab w:val="clear" w:pos="340"/>
          <w:tab w:val="left" w:pos="270"/>
        </w:tabs>
      </w:pPr>
      <w:r w:rsidRPr="006300A4">
        <w:t xml:space="preserve">on printed </w:t>
      </w:r>
      <w:r w:rsidR="00E37E4E" w:rsidRPr="006300A4">
        <w:t>publications</w:t>
      </w:r>
      <w:r w:rsidR="00861E20" w:rsidRPr="006300A4">
        <w:t xml:space="preserve"> </w:t>
      </w:r>
      <w:r w:rsidR="00882A49" w:rsidRPr="006300A4">
        <w:t>and on</w:t>
      </w:r>
      <w:r w:rsidR="002721B6" w:rsidRPr="006300A4">
        <w:t xml:space="preserve"> stationery</w:t>
      </w:r>
      <w:r w:rsidR="00861E20" w:rsidRPr="006300A4">
        <w:t xml:space="preserve"> </w:t>
      </w:r>
      <w:r w:rsidR="00882A49" w:rsidRPr="006300A4">
        <w:t xml:space="preserve">made </w:t>
      </w:r>
      <w:r w:rsidR="00861E20" w:rsidRPr="006300A4">
        <w:t>of paper</w:t>
      </w:r>
    </w:p>
    <w:p w14:paraId="69CE1322" w14:textId="3F3EF284" w:rsidR="009C6A97" w:rsidRPr="006300A4" w:rsidRDefault="000825C2" w:rsidP="006C5ADA">
      <w:pPr>
        <w:pStyle w:val="FSCsub-clause"/>
        <w:numPr>
          <w:ilvl w:val="0"/>
          <w:numId w:val="73"/>
        </w:numPr>
        <w:tabs>
          <w:tab w:val="clear" w:pos="340"/>
          <w:tab w:val="left" w:pos="270"/>
        </w:tabs>
      </w:pPr>
      <w:r w:rsidRPr="006300A4">
        <w:t>on</w:t>
      </w:r>
      <w:r w:rsidR="00A65F77" w:rsidRPr="006300A4">
        <w:t xml:space="preserve"> products contain</w:t>
      </w:r>
      <w:r w:rsidRPr="006300A4">
        <w:t>ing</w:t>
      </w:r>
      <w:r w:rsidR="00A65F77" w:rsidRPr="006300A4">
        <w:t xml:space="preserve"> neutral materials that cannot be distinguished from </w:t>
      </w:r>
      <w:r w:rsidR="009C6A97" w:rsidRPr="006300A4">
        <w:t>FSC-certified</w:t>
      </w:r>
      <w:r w:rsidR="00A65F77" w:rsidRPr="006300A4">
        <w:t xml:space="preserve"> ingredients (</w:t>
      </w:r>
      <w:proofErr w:type="gramStart"/>
      <w:r w:rsidR="00A65F77" w:rsidRPr="006300A4">
        <w:t>e.g.</w:t>
      </w:r>
      <w:proofErr w:type="gramEnd"/>
      <w:r w:rsidR="00A65F77" w:rsidRPr="006300A4">
        <w:t xml:space="preserve"> </w:t>
      </w:r>
      <w:r w:rsidR="003C46E9">
        <w:t xml:space="preserve">wood fibre used with </w:t>
      </w:r>
      <w:r w:rsidR="009C6A97" w:rsidRPr="006300A4">
        <w:t>uncertified</w:t>
      </w:r>
      <w:r w:rsidR="00A65F77" w:rsidRPr="006300A4">
        <w:t xml:space="preserve"> neutral materials such as cotton fibre </w:t>
      </w:r>
      <w:r w:rsidR="003C46E9">
        <w:t xml:space="preserve">in </w:t>
      </w:r>
      <w:r w:rsidR="00A65F77" w:rsidRPr="006300A4">
        <w:t>paper</w:t>
      </w:r>
      <w:r w:rsidRPr="006300A4">
        <w:t xml:space="preserve"> specified </w:t>
      </w:r>
      <w:r w:rsidR="00C1432E" w:rsidRPr="006300A4">
        <w:t>as “wood</w:t>
      </w:r>
      <w:r w:rsidRPr="006300A4">
        <w:t>” instead of “paper”</w:t>
      </w:r>
      <w:r w:rsidR="00A65F77" w:rsidRPr="006300A4">
        <w:t>)</w:t>
      </w:r>
      <w:r w:rsidRPr="006300A4">
        <w:t>.</w:t>
      </w:r>
    </w:p>
    <w:p w14:paraId="0070ABA2" w14:textId="77777777" w:rsidR="00B13588" w:rsidRPr="009F3880" w:rsidRDefault="00B13588" w:rsidP="00B13588">
      <w:pPr>
        <w:pStyle w:val="FSCsub-clause"/>
        <w:ind w:left="1040" w:firstLine="0"/>
      </w:pPr>
    </w:p>
    <w:p w14:paraId="2DDD4280" w14:textId="6C5C1780" w:rsidR="009C6A97" w:rsidRPr="009F3880" w:rsidRDefault="00012E57" w:rsidP="003021BF">
      <w:pPr>
        <w:pStyle w:val="FSCclause"/>
      </w:pPr>
      <w:r>
        <w:t>3.7</w:t>
      </w:r>
      <w:r w:rsidR="003A1B1A">
        <w:tab/>
      </w:r>
      <w:r w:rsidR="00AC3C18" w:rsidRPr="009F3880">
        <w:t>Specific product names shall not be used</w:t>
      </w:r>
      <w:r w:rsidR="003266E6" w:rsidRPr="009F3880">
        <w:t xml:space="preserve"> as product types</w:t>
      </w:r>
      <w:r w:rsidR="00AC3C18" w:rsidRPr="009F3880">
        <w:t>. A list of product types</w:t>
      </w:r>
      <w:r w:rsidR="003266E6" w:rsidRPr="009F3880">
        <w:t xml:space="preserve"> </w:t>
      </w:r>
      <w:r w:rsidR="00F611C0" w:rsidRPr="009F3880">
        <w:t>(</w:t>
      </w:r>
      <w:proofErr w:type="gramStart"/>
      <w:r w:rsidR="00F611C0" w:rsidRPr="009F3880">
        <w:t>e.g.</w:t>
      </w:r>
      <w:proofErr w:type="gramEnd"/>
      <w:r w:rsidR="00F611C0" w:rsidRPr="009F3880">
        <w:t xml:space="preserve"> </w:t>
      </w:r>
      <w:r w:rsidR="009C6A97" w:rsidRPr="009F3880">
        <w:t>‘</w:t>
      </w:r>
      <w:r w:rsidR="003266E6" w:rsidRPr="009F3880">
        <w:t>paper</w:t>
      </w:r>
      <w:r w:rsidR="009C6A97" w:rsidRPr="009F3880">
        <w:t>’</w:t>
      </w:r>
      <w:r w:rsidR="00F611C0" w:rsidRPr="009F3880">
        <w:t>,</w:t>
      </w:r>
      <w:r w:rsidR="003266E6" w:rsidRPr="009F3880">
        <w:t xml:space="preserve"> </w:t>
      </w:r>
      <w:r w:rsidR="009C6A97" w:rsidRPr="009F3880">
        <w:t>‘</w:t>
      </w:r>
      <w:r w:rsidR="003266E6" w:rsidRPr="009F3880">
        <w:t>wood</w:t>
      </w:r>
      <w:r w:rsidR="009C6A97" w:rsidRPr="009F3880">
        <w:t>’</w:t>
      </w:r>
      <w:r w:rsidR="00F611C0" w:rsidRPr="009F3880">
        <w:t>)</w:t>
      </w:r>
      <w:r w:rsidR="003266E6" w:rsidRPr="009F3880">
        <w:t xml:space="preserve"> </w:t>
      </w:r>
      <w:r w:rsidR="00AC3C18" w:rsidRPr="009F3880">
        <w:t xml:space="preserve">is provided in the </w:t>
      </w:r>
      <w:r w:rsidR="006B6033">
        <w:t>trademark portal</w:t>
      </w:r>
      <w:r w:rsidR="00AC3C18" w:rsidRPr="009F3880">
        <w:t xml:space="preserve">. These are intended as broad categories. The list is not </w:t>
      </w:r>
      <w:proofErr w:type="gramStart"/>
      <w:r w:rsidR="00AC3C18" w:rsidRPr="009F3880">
        <w:t>exhaustive</w:t>
      </w:r>
      <w:proofErr w:type="gramEnd"/>
      <w:r w:rsidR="00AC3C18" w:rsidRPr="009F3880">
        <w:t xml:space="preserve"> and organizations shall contact FSC via the certification body with any request for a new product type </w:t>
      </w:r>
      <w:r w:rsidR="009C585A">
        <w:t>(</w:t>
      </w:r>
      <w:r w:rsidR="00AC3C18" w:rsidRPr="009F3880">
        <w:t>e.g. a non-timber forest product</w:t>
      </w:r>
      <w:r w:rsidR="009C585A">
        <w:t>)</w:t>
      </w:r>
      <w:r w:rsidR="009C585A" w:rsidRPr="009F3880">
        <w:t xml:space="preserve"> </w:t>
      </w:r>
      <w:r w:rsidR="00AC3C18" w:rsidRPr="009F3880">
        <w:t>to be added.</w:t>
      </w:r>
    </w:p>
    <w:p w14:paraId="1C4D0078" w14:textId="77777777" w:rsidR="009C6A97" w:rsidRPr="009F3880" w:rsidRDefault="009C6A97" w:rsidP="000F562C">
      <w:pPr>
        <w:pStyle w:val="FSCnormal"/>
      </w:pPr>
    </w:p>
    <w:p w14:paraId="35F25477" w14:textId="4B3F4C6C" w:rsidR="009C6A97" w:rsidRPr="000F562C" w:rsidRDefault="00D52D4E" w:rsidP="008D09C8">
      <w:pPr>
        <w:pStyle w:val="FSCnormal"/>
        <w:keepNext/>
        <w:rPr>
          <w:b/>
        </w:rPr>
      </w:pPr>
      <w:r w:rsidRPr="000F562C">
        <w:rPr>
          <w:b/>
        </w:rPr>
        <w:t>Us</w:t>
      </w:r>
      <w:r w:rsidR="00CE350E" w:rsidRPr="000F562C">
        <w:rPr>
          <w:b/>
        </w:rPr>
        <w:t>ing</w:t>
      </w:r>
      <w:r w:rsidRPr="000F562C">
        <w:rPr>
          <w:b/>
        </w:rPr>
        <w:t xml:space="preserve"> </w:t>
      </w:r>
      <w:r w:rsidR="008A4A45" w:rsidRPr="000F562C">
        <w:rPr>
          <w:b/>
        </w:rPr>
        <w:t xml:space="preserve">the </w:t>
      </w:r>
      <w:r w:rsidRPr="000F562C">
        <w:rPr>
          <w:b/>
        </w:rPr>
        <w:t>Moebius loop</w:t>
      </w:r>
    </w:p>
    <w:p w14:paraId="2C9F3432" w14:textId="77777777" w:rsidR="009C6A97" w:rsidRPr="009F3880" w:rsidRDefault="009C6A97" w:rsidP="008D09C8">
      <w:pPr>
        <w:pStyle w:val="FSCnormal"/>
        <w:keepNext/>
      </w:pPr>
    </w:p>
    <w:p w14:paraId="5216245E" w14:textId="49A5948F" w:rsidR="009C6A97" w:rsidRPr="009F3880" w:rsidRDefault="00012E57" w:rsidP="00B94C42">
      <w:pPr>
        <w:pStyle w:val="FSCclause"/>
      </w:pPr>
      <w:r>
        <w:t>3.8</w:t>
      </w:r>
      <w:r w:rsidR="003A1B1A">
        <w:tab/>
      </w:r>
      <w:r w:rsidR="00F373F7" w:rsidRPr="009F3880">
        <w:t xml:space="preserve">The use of the Moebius loop is optional for </w:t>
      </w:r>
      <w:r w:rsidR="008A4A45" w:rsidRPr="009F3880">
        <w:t xml:space="preserve">FSC </w:t>
      </w:r>
      <w:r w:rsidR="00F373F7" w:rsidRPr="009F3880">
        <w:t xml:space="preserve">Mix and </w:t>
      </w:r>
      <w:r w:rsidR="008A4A45" w:rsidRPr="009F3880">
        <w:t xml:space="preserve">FSC </w:t>
      </w:r>
      <w:r w:rsidR="00F373F7" w:rsidRPr="009F3880">
        <w:t>Recycled labels.</w:t>
      </w:r>
    </w:p>
    <w:p w14:paraId="54BCD6F4" w14:textId="77777777" w:rsidR="00B94C42" w:rsidRPr="009F3880" w:rsidRDefault="00B94C42" w:rsidP="00B94C42">
      <w:pPr>
        <w:pStyle w:val="FSCnormal"/>
      </w:pPr>
    </w:p>
    <w:p w14:paraId="776EE751" w14:textId="6AE5F6CD" w:rsidR="009C6A97" w:rsidRPr="009F3880" w:rsidRDefault="00012E57" w:rsidP="00C501C8">
      <w:pPr>
        <w:pStyle w:val="FSCclause"/>
      </w:pPr>
      <w:r>
        <w:t>3.9</w:t>
      </w:r>
      <w:r w:rsidR="003A1B1A">
        <w:tab/>
      </w:r>
      <w:r w:rsidR="00CD1C76" w:rsidRPr="009F3880">
        <w:t xml:space="preserve">The Moebius loop shall not be used without a percentage figure. The figure shall reflect the </w:t>
      </w:r>
      <w:r w:rsidR="00050DFF" w:rsidRPr="009F3880">
        <w:t xml:space="preserve">sum of </w:t>
      </w:r>
      <w:r w:rsidR="009C6A97" w:rsidRPr="009F3880">
        <w:t>post-</w:t>
      </w:r>
      <w:r w:rsidR="00CD1C76" w:rsidRPr="009F3880">
        <w:t xml:space="preserve"> and </w:t>
      </w:r>
      <w:r w:rsidR="009C6A97" w:rsidRPr="009F3880">
        <w:t>pre-</w:t>
      </w:r>
      <w:r w:rsidR="00CD1C76" w:rsidRPr="009F3880">
        <w:t xml:space="preserve">consumer reclaimed material content, which can be substantiated through </w:t>
      </w:r>
      <w:r w:rsidR="0047021A" w:rsidRPr="009F3880">
        <w:t xml:space="preserve">FSC </w:t>
      </w:r>
      <w:r w:rsidR="00D91DC1" w:rsidRPr="00771F41">
        <w:t xml:space="preserve">chain </w:t>
      </w:r>
      <w:r w:rsidR="0047021A" w:rsidRPr="00771F41">
        <w:t>o</w:t>
      </w:r>
      <w:r w:rsidR="00D91DC1" w:rsidRPr="00771F41">
        <w:t>f</w:t>
      </w:r>
      <w:r w:rsidR="0047021A" w:rsidRPr="00771F41">
        <w:t xml:space="preserve"> </w:t>
      </w:r>
      <w:r w:rsidR="00D91DC1" w:rsidRPr="00771F41">
        <w:t>custody</w:t>
      </w:r>
      <w:r w:rsidR="00D91DC1">
        <w:t xml:space="preserve"> </w:t>
      </w:r>
      <w:r w:rsidR="0047021A" w:rsidRPr="009F3880">
        <w:t>controls.</w:t>
      </w:r>
    </w:p>
    <w:p w14:paraId="74AD0DBA" w14:textId="77777777" w:rsidR="009C6A97" w:rsidRPr="009F3880" w:rsidRDefault="009C6A97" w:rsidP="00B94C42">
      <w:pPr>
        <w:pStyle w:val="FSCnormal"/>
      </w:pPr>
    </w:p>
    <w:p w14:paraId="2CE900AA" w14:textId="494E45BA" w:rsidR="009C6A97" w:rsidRPr="006C5ADA" w:rsidRDefault="004A0EDA" w:rsidP="003A1B1A">
      <w:pPr>
        <w:pStyle w:val="FSCsubheading1"/>
        <w:numPr>
          <w:ilvl w:val="0"/>
          <w:numId w:val="3"/>
        </w:numPr>
        <w:rPr>
          <w:sz w:val="24"/>
          <w:szCs w:val="24"/>
        </w:rPr>
      </w:pPr>
      <w:bookmarkStart w:id="18" w:name="_Toc485212105"/>
      <w:r w:rsidRPr="006C5ADA">
        <w:rPr>
          <w:sz w:val="24"/>
          <w:szCs w:val="24"/>
        </w:rPr>
        <w:t>Lab</w:t>
      </w:r>
      <w:r w:rsidR="00EF0E0C" w:rsidRPr="006C5ADA">
        <w:rPr>
          <w:sz w:val="24"/>
          <w:szCs w:val="24"/>
        </w:rPr>
        <w:t>elling</w:t>
      </w:r>
      <w:r w:rsidR="00915E75" w:rsidRPr="006C5ADA">
        <w:rPr>
          <w:sz w:val="24"/>
          <w:szCs w:val="24"/>
        </w:rPr>
        <w:t xml:space="preserve"> requirements</w:t>
      </w:r>
      <w:bookmarkEnd w:id="18"/>
    </w:p>
    <w:p w14:paraId="6F8C8F2D" w14:textId="5AD5C96F" w:rsidR="009C6A97" w:rsidRPr="003A1B1A" w:rsidRDefault="003A1B1A" w:rsidP="003A1B1A">
      <w:pPr>
        <w:pStyle w:val="FSCclause"/>
      </w:pPr>
      <w:r w:rsidRPr="003021BF">
        <w:t>4.</w:t>
      </w:r>
      <w:r w:rsidR="00844633" w:rsidRPr="003021BF">
        <w:t>1</w:t>
      </w:r>
      <w:r w:rsidRPr="003021BF">
        <w:tab/>
      </w:r>
      <w:r w:rsidR="00957F05" w:rsidRPr="003021BF">
        <w:t xml:space="preserve">The label shall be used only where all </w:t>
      </w:r>
      <w:r w:rsidR="008423A1" w:rsidRPr="003021BF">
        <w:t>forest</w:t>
      </w:r>
      <w:r w:rsidR="00AA52E4" w:rsidRPr="003021BF">
        <w:t>-</w:t>
      </w:r>
      <w:r w:rsidR="00957F05" w:rsidRPr="003021BF">
        <w:t>based parts of the product are covered by FSC certification</w:t>
      </w:r>
      <w:r w:rsidR="006C5ADA">
        <w:t>,</w:t>
      </w:r>
      <w:r w:rsidR="00125B03">
        <w:t xml:space="preserve"> as specified in FSC-STD-40-004</w:t>
      </w:r>
      <w:r w:rsidR="00957F05" w:rsidRPr="003021BF">
        <w:t xml:space="preserve">. Packaging </w:t>
      </w:r>
      <w:r w:rsidR="00855D19" w:rsidRPr="003021BF">
        <w:t xml:space="preserve">made of </w:t>
      </w:r>
      <w:r w:rsidR="008423A1" w:rsidRPr="003021BF">
        <w:t>forest</w:t>
      </w:r>
      <w:r w:rsidR="00855D19" w:rsidRPr="003021BF">
        <w:t>-based materials</w:t>
      </w:r>
      <w:r w:rsidR="00957F05" w:rsidRPr="003021BF">
        <w:t xml:space="preserve"> </w:t>
      </w:r>
      <w:r w:rsidR="00855D19" w:rsidRPr="003021BF">
        <w:t>is</w:t>
      </w:r>
      <w:r w:rsidR="00957F05" w:rsidRPr="003021BF">
        <w:t xml:space="preserve"> considered </w:t>
      </w:r>
      <w:r w:rsidR="00855D19" w:rsidRPr="003021BF">
        <w:t>a separate element. Therefore, the label may refer to the packaging, the product inside</w:t>
      </w:r>
      <w:r w:rsidR="00146C57" w:rsidRPr="003021BF">
        <w:t>,</w:t>
      </w:r>
      <w:r w:rsidR="00855D19" w:rsidRPr="003021BF">
        <w:t xml:space="preserve"> or both</w:t>
      </w:r>
      <w:r w:rsidR="00146C57" w:rsidRPr="003021BF">
        <w:t>,</w:t>
      </w:r>
      <w:r w:rsidR="00855D19" w:rsidRPr="003021BF">
        <w:t xml:space="preserve"> depending on which elements are certified.</w:t>
      </w:r>
    </w:p>
    <w:p w14:paraId="7E5D9A8C" w14:textId="77777777" w:rsidR="009C6A97" w:rsidRPr="009F3880" w:rsidRDefault="009C6A97" w:rsidP="003A1B1A">
      <w:pPr>
        <w:pStyle w:val="FSCnormal"/>
      </w:pPr>
    </w:p>
    <w:p w14:paraId="37B16964" w14:textId="7E82D7F8" w:rsidR="009C6A97" w:rsidRPr="003A1B1A" w:rsidRDefault="003A1B1A" w:rsidP="003A1B1A">
      <w:pPr>
        <w:pStyle w:val="FSCclause"/>
        <w:rPr>
          <w:bCs/>
        </w:rPr>
      </w:pPr>
      <w:r w:rsidRPr="00771F41">
        <w:t>4.</w:t>
      </w:r>
      <w:r w:rsidR="00844633" w:rsidRPr="00771F41">
        <w:t>2</w:t>
      </w:r>
      <w:r>
        <w:tab/>
      </w:r>
      <w:r w:rsidR="009C6A97" w:rsidRPr="003A1B1A">
        <w:t>The FSC</w:t>
      </w:r>
      <w:r w:rsidR="00915E75" w:rsidRPr="003A1B1A">
        <w:t xml:space="preserve"> label </w:t>
      </w:r>
      <w:r w:rsidR="006C425E" w:rsidRPr="003A1B1A">
        <w:t xml:space="preserve">should </w:t>
      </w:r>
      <w:r w:rsidR="00915E75" w:rsidRPr="003A1B1A">
        <w:t>be clearly visible on the product</w:t>
      </w:r>
      <w:r w:rsidR="00DE34DD">
        <w:t>,</w:t>
      </w:r>
      <w:r w:rsidR="00915E75" w:rsidRPr="003A1B1A">
        <w:t xml:space="preserve"> its packaging</w:t>
      </w:r>
      <w:r w:rsidR="00DE34DD">
        <w:t>, or both</w:t>
      </w:r>
      <w:r w:rsidR="0039423A" w:rsidRPr="003A1B1A">
        <w:t>.</w:t>
      </w:r>
    </w:p>
    <w:p w14:paraId="2C24F34D" w14:textId="77777777" w:rsidR="009C6A97" w:rsidRPr="009F3880" w:rsidRDefault="009C6A97" w:rsidP="003A1B1A">
      <w:pPr>
        <w:pStyle w:val="FSCnormal"/>
      </w:pPr>
    </w:p>
    <w:tbl>
      <w:tblPr>
        <w:tblW w:w="8618" w:type="dxa"/>
        <w:tblInd w:w="562" w:type="dxa"/>
        <w:tblBorders>
          <w:left w:val="single" w:sz="18" w:space="0" w:color="808080" w:themeColor="background1" w:themeShade="80"/>
        </w:tblBorders>
        <w:tblLook w:val="00A0" w:firstRow="1" w:lastRow="0" w:firstColumn="1" w:lastColumn="0" w:noHBand="0" w:noVBand="0"/>
      </w:tblPr>
      <w:tblGrid>
        <w:gridCol w:w="8618"/>
      </w:tblGrid>
      <w:tr w:rsidR="005953E0" w:rsidRPr="000B34FB" w14:paraId="6D4C1E05" w14:textId="77777777" w:rsidTr="005953E0">
        <w:trPr>
          <w:trHeight w:val="70"/>
        </w:trPr>
        <w:tc>
          <w:tcPr>
            <w:tcW w:w="8618" w:type="dxa"/>
            <w:hideMark/>
          </w:tcPr>
          <w:p w14:paraId="4D80121E" w14:textId="288B396A" w:rsidR="009C6A97" w:rsidRPr="00E43BFB" w:rsidRDefault="000759CC" w:rsidP="003A1B1A">
            <w:pPr>
              <w:pStyle w:val="FSCcaption"/>
              <w:rPr>
                <w:b/>
                <w:color w:val="808080" w:themeColor="background1" w:themeShade="80"/>
              </w:rPr>
            </w:pPr>
            <w:r>
              <w:rPr>
                <w:b/>
                <w:color w:val="808080" w:themeColor="background1" w:themeShade="80"/>
              </w:rPr>
              <w:t>Note</w:t>
            </w:r>
            <w:r w:rsidR="009C6A97" w:rsidRPr="00E43BFB">
              <w:rPr>
                <w:b/>
                <w:color w:val="808080" w:themeColor="background1" w:themeShade="80"/>
              </w:rPr>
              <w:t xml:space="preserve"> </w:t>
            </w:r>
            <w:r w:rsidR="000D2087">
              <w:rPr>
                <w:b/>
                <w:color w:val="808080" w:themeColor="background1" w:themeShade="80"/>
              </w:rPr>
              <w:t>4</w:t>
            </w:r>
            <w:r w:rsidR="009C6A97" w:rsidRPr="00E43BFB">
              <w:rPr>
                <w:b/>
                <w:color w:val="808080" w:themeColor="background1" w:themeShade="80"/>
              </w:rPr>
              <w:t xml:space="preserve">. </w:t>
            </w:r>
            <w:r w:rsidR="00F37E1F" w:rsidRPr="00E43BFB">
              <w:rPr>
                <w:b/>
                <w:color w:val="808080" w:themeColor="background1" w:themeShade="80"/>
              </w:rPr>
              <w:t>Visible labelling enables promotion</w:t>
            </w:r>
          </w:p>
          <w:p w14:paraId="3F59A643" w14:textId="1FD3B0E1" w:rsidR="00F37E1F" w:rsidRPr="00E43BFB" w:rsidRDefault="0039423A" w:rsidP="003A1B1A">
            <w:pPr>
              <w:pStyle w:val="FSCboxtext"/>
              <w:rPr>
                <w:bCs/>
                <w:color w:val="808080" w:themeColor="background1" w:themeShade="80"/>
              </w:rPr>
            </w:pPr>
            <w:r w:rsidRPr="00E43BFB">
              <w:rPr>
                <w:color w:val="808080" w:themeColor="background1" w:themeShade="80"/>
              </w:rPr>
              <w:t xml:space="preserve">Retailers can promote products as </w:t>
            </w:r>
            <w:r w:rsidR="006F2762" w:rsidRPr="00E43BFB">
              <w:rPr>
                <w:color w:val="808080" w:themeColor="background1" w:themeShade="80"/>
              </w:rPr>
              <w:t xml:space="preserve">FSC </w:t>
            </w:r>
            <w:r w:rsidR="009C6A97" w:rsidRPr="00E43BFB">
              <w:rPr>
                <w:color w:val="808080" w:themeColor="background1" w:themeShade="80"/>
              </w:rPr>
              <w:t>certified</w:t>
            </w:r>
            <w:r w:rsidRPr="00E43BFB">
              <w:rPr>
                <w:color w:val="808080" w:themeColor="background1" w:themeShade="80"/>
              </w:rPr>
              <w:t xml:space="preserve"> only if the label is visible </w:t>
            </w:r>
            <w:r w:rsidR="00146C57" w:rsidRPr="00E43BFB">
              <w:rPr>
                <w:color w:val="808080" w:themeColor="background1" w:themeShade="80"/>
              </w:rPr>
              <w:t xml:space="preserve">to </w:t>
            </w:r>
            <w:r w:rsidRPr="00E43BFB">
              <w:rPr>
                <w:color w:val="808080" w:themeColor="background1" w:themeShade="80"/>
              </w:rPr>
              <w:t xml:space="preserve">consumers. </w:t>
            </w:r>
          </w:p>
        </w:tc>
      </w:tr>
    </w:tbl>
    <w:p w14:paraId="4543D626" w14:textId="77777777" w:rsidR="009C6A97" w:rsidRPr="009F3880" w:rsidRDefault="009C6A97" w:rsidP="003A1B1A">
      <w:pPr>
        <w:pStyle w:val="FSCnormal"/>
      </w:pPr>
    </w:p>
    <w:p w14:paraId="54549EA3" w14:textId="781304D9" w:rsidR="009C6A97" w:rsidRPr="003A1B1A" w:rsidRDefault="003A1B1A" w:rsidP="003A1B1A">
      <w:pPr>
        <w:pStyle w:val="FSCclause"/>
      </w:pPr>
      <w:r w:rsidRPr="00771F41">
        <w:t>4.</w:t>
      </w:r>
      <w:r w:rsidR="00844633" w:rsidRPr="00771F41">
        <w:t>3</w:t>
      </w:r>
      <w:r>
        <w:tab/>
      </w:r>
      <w:r w:rsidR="00BA3294" w:rsidRPr="003A1B1A">
        <w:t xml:space="preserve">When a product is FSC labelled, marks of other forest certification schemes shall not be used on the same product. </w:t>
      </w:r>
      <w:r w:rsidR="00B42962" w:rsidRPr="003A1B1A">
        <w:t>In catal</w:t>
      </w:r>
      <w:r w:rsidR="009C6A97" w:rsidRPr="003A1B1A">
        <w:t>ogue</w:t>
      </w:r>
      <w:r w:rsidR="00B42962" w:rsidRPr="003A1B1A">
        <w:t>s, books</w:t>
      </w:r>
      <w:r w:rsidR="00146C57" w:rsidRPr="003A1B1A">
        <w:t>,</w:t>
      </w:r>
      <w:r w:rsidR="00B42962" w:rsidRPr="003A1B1A">
        <w:t xml:space="preserve"> and similar FSC-labelled publications</w:t>
      </w:r>
      <w:r w:rsidR="00146C57" w:rsidRPr="003A1B1A">
        <w:t>,</w:t>
      </w:r>
      <w:r w:rsidR="00B42962" w:rsidRPr="003A1B1A">
        <w:t xml:space="preserve"> </w:t>
      </w:r>
      <w:r w:rsidR="00146C57" w:rsidRPr="003A1B1A">
        <w:t xml:space="preserve">other forest certification scheme </w:t>
      </w:r>
      <w:r w:rsidR="00356C23" w:rsidRPr="00771F41">
        <w:t>marks</w:t>
      </w:r>
      <w:r w:rsidR="00356C23" w:rsidRPr="003A1B1A">
        <w:t xml:space="preserve"> </w:t>
      </w:r>
      <w:r w:rsidR="00915E75" w:rsidRPr="003A1B1A">
        <w:t>may be used for</w:t>
      </w:r>
      <w:r w:rsidR="00085E6B" w:rsidRPr="003A1B1A">
        <w:t xml:space="preserve"> promoting other products </w:t>
      </w:r>
      <w:r w:rsidR="00915E75" w:rsidRPr="003A1B1A">
        <w:t xml:space="preserve">or </w:t>
      </w:r>
      <w:r w:rsidR="00085E6B" w:rsidRPr="003A1B1A">
        <w:t xml:space="preserve">for </w:t>
      </w:r>
      <w:r w:rsidR="00915E75" w:rsidRPr="003A1B1A">
        <w:t>educational purposes</w:t>
      </w:r>
      <w:r w:rsidR="00906744" w:rsidRPr="003A1B1A">
        <w:t>.</w:t>
      </w:r>
    </w:p>
    <w:p w14:paraId="3A86989A" w14:textId="6C8F7769" w:rsidR="009C6A97" w:rsidRPr="003A1B1A" w:rsidRDefault="001D61BB" w:rsidP="003A1B1A">
      <w:pPr>
        <w:pStyle w:val="FSCnormal"/>
        <w:keepNext/>
        <w:rPr>
          <w:b/>
        </w:rPr>
      </w:pPr>
      <w:r w:rsidRPr="003A1B1A">
        <w:rPr>
          <w:b/>
        </w:rPr>
        <w:lastRenderedPageBreak/>
        <w:t xml:space="preserve">Using </w:t>
      </w:r>
      <w:r w:rsidR="00146C57" w:rsidRPr="003A1B1A">
        <w:rPr>
          <w:b/>
        </w:rPr>
        <w:t xml:space="preserve">the </w:t>
      </w:r>
      <w:r w:rsidR="00C96BDC" w:rsidRPr="003A1B1A">
        <w:rPr>
          <w:b/>
        </w:rPr>
        <w:t xml:space="preserve">FSC </w:t>
      </w:r>
      <w:r w:rsidR="009C6A97" w:rsidRPr="003A1B1A">
        <w:rPr>
          <w:b/>
        </w:rPr>
        <w:t>logo</w:t>
      </w:r>
      <w:r w:rsidR="00D46E23" w:rsidRPr="003A1B1A">
        <w:rPr>
          <w:b/>
        </w:rPr>
        <w:t xml:space="preserve"> or </w:t>
      </w:r>
      <w:r w:rsidR="00D01360">
        <w:rPr>
          <w:b/>
        </w:rPr>
        <w:t>any reference to FSC</w:t>
      </w:r>
      <w:r w:rsidR="00D01360" w:rsidRPr="003A1B1A">
        <w:rPr>
          <w:b/>
        </w:rPr>
        <w:t xml:space="preserve"> </w:t>
      </w:r>
      <w:r w:rsidR="00C96BDC" w:rsidRPr="003A1B1A">
        <w:rPr>
          <w:b/>
        </w:rPr>
        <w:t xml:space="preserve">in addition to an </w:t>
      </w:r>
      <w:r w:rsidRPr="003A1B1A">
        <w:rPr>
          <w:b/>
        </w:rPr>
        <w:t>on</w:t>
      </w:r>
      <w:r w:rsidR="00AA52E4" w:rsidRPr="003A1B1A">
        <w:rPr>
          <w:b/>
        </w:rPr>
        <w:t>-</w:t>
      </w:r>
      <w:r w:rsidR="00C96BDC" w:rsidRPr="003A1B1A">
        <w:rPr>
          <w:b/>
        </w:rPr>
        <w:t>product label</w:t>
      </w:r>
    </w:p>
    <w:p w14:paraId="5899299B" w14:textId="77777777" w:rsidR="009C6A97" w:rsidRPr="009F3880" w:rsidRDefault="009C6A97" w:rsidP="003A1B1A">
      <w:pPr>
        <w:pStyle w:val="FSCnormal"/>
        <w:keepNext/>
      </w:pPr>
    </w:p>
    <w:p w14:paraId="0CF6B51E" w14:textId="0CADF36B" w:rsidR="009C6A97" w:rsidRPr="003A1B1A" w:rsidRDefault="009129B7" w:rsidP="003A1B1A">
      <w:pPr>
        <w:pStyle w:val="FSCclause"/>
      </w:pPr>
      <w:r>
        <w:t>4.</w:t>
      </w:r>
      <w:r w:rsidR="0032334B">
        <w:t>4</w:t>
      </w:r>
      <w:r>
        <w:tab/>
      </w:r>
      <w:r w:rsidR="009C6A97" w:rsidRPr="003A1B1A">
        <w:t>The FSC</w:t>
      </w:r>
      <w:r w:rsidR="00D42028" w:rsidRPr="003A1B1A">
        <w:t xml:space="preserve"> </w:t>
      </w:r>
      <w:r w:rsidR="009C6A97" w:rsidRPr="003A1B1A">
        <w:t>logo</w:t>
      </w:r>
      <w:r w:rsidR="00D42028" w:rsidRPr="003A1B1A">
        <w:t xml:space="preserve"> with the </w:t>
      </w:r>
      <w:r w:rsidR="009C6A97" w:rsidRPr="003A1B1A">
        <w:t>licence</w:t>
      </w:r>
      <w:r w:rsidR="00D42028" w:rsidRPr="003A1B1A">
        <w:t xml:space="preserve"> code </w:t>
      </w:r>
      <w:r w:rsidR="007A7289">
        <w:t xml:space="preserve">alone </w:t>
      </w:r>
      <w:r w:rsidR="00D42028" w:rsidRPr="003A1B1A">
        <w:t>may be applied directly to the product</w:t>
      </w:r>
      <w:r w:rsidR="001E3D17" w:rsidRPr="003A1B1A">
        <w:t xml:space="preserve"> </w:t>
      </w:r>
      <w:r w:rsidR="009D152E" w:rsidRPr="003A1B1A">
        <w:t>(</w:t>
      </w:r>
      <w:proofErr w:type="gramStart"/>
      <w:r w:rsidR="009D152E" w:rsidRPr="003A1B1A">
        <w:t>e.g.</w:t>
      </w:r>
      <w:proofErr w:type="gramEnd"/>
      <w:r w:rsidR="009D152E" w:rsidRPr="003A1B1A">
        <w:t xml:space="preserve"> heat brand</w:t>
      </w:r>
      <w:r w:rsidR="00887E6A" w:rsidRPr="003A1B1A">
        <w:t>ed</w:t>
      </w:r>
      <w:r w:rsidR="009D152E" w:rsidRPr="003A1B1A">
        <w:t xml:space="preserve">) </w:t>
      </w:r>
      <w:r w:rsidR="001E3D17" w:rsidRPr="003A1B1A">
        <w:t>only if</w:t>
      </w:r>
      <w:r w:rsidR="00D42028" w:rsidRPr="003A1B1A">
        <w:t xml:space="preserve"> </w:t>
      </w:r>
      <w:r w:rsidR="001E3D17" w:rsidRPr="003A1B1A">
        <w:t>a</w:t>
      </w:r>
      <w:r w:rsidR="0046463B" w:rsidRPr="003A1B1A">
        <w:t>n on</w:t>
      </w:r>
      <w:r w:rsidR="00AA52E4" w:rsidRPr="003A1B1A">
        <w:t>-</w:t>
      </w:r>
      <w:r w:rsidR="0046463B" w:rsidRPr="003A1B1A">
        <w:t xml:space="preserve">product </w:t>
      </w:r>
      <w:r w:rsidR="00D42028" w:rsidRPr="003A1B1A">
        <w:t xml:space="preserve">label </w:t>
      </w:r>
      <w:r w:rsidR="001E3D17" w:rsidRPr="003A1B1A">
        <w:t>is</w:t>
      </w:r>
      <w:r w:rsidR="00D42028" w:rsidRPr="003A1B1A">
        <w:t xml:space="preserve"> used on the packaging</w:t>
      </w:r>
      <w:r w:rsidR="0055263D">
        <w:t>,</w:t>
      </w:r>
      <w:r w:rsidR="00D42028" w:rsidRPr="003A1B1A">
        <w:t xml:space="preserve"> </w:t>
      </w:r>
      <w:r w:rsidR="009D152E" w:rsidRPr="003A1B1A">
        <w:t xml:space="preserve">on a </w:t>
      </w:r>
      <w:r w:rsidR="00D42028" w:rsidRPr="003A1B1A">
        <w:t>hang-tag</w:t>
      </w:r>
      <w:r w:rsidR="0055263D">
        <w:t>,</w:t>
      </w:r>
      <w:r w:rsidR="009D152E" w:rsidRPr="003A1B1A">
        <w:t xml:space="preserve"> or similar</w:t>
      </w:r>
      <w:r w:rsidR="00D42028" w:rsidRPr="003A1B1A">
        <w:t>.</w:t>
      </w:r>
    </w:p>
    <w:p w14:paraId="6F8EFADD" w14:textId="77777777" w:rsidR="009C6A97" w:rsidRPr="009F3880" w:rsidRDefault="009C6A97" w:rsidP="003A1B1A">
      <w:pPr>
        <w:pStyle w:val="FSCclause"/>
      </w:pPr>
    </w:p>
    <w:p w14:paraId="7EE0E076" w14:textId="5958B4EC" w:rsidR="009C6A97" w:rsidRDefault="009129B7" w:rsidP="003A1B1A">
      <w:pPr>
        <w:pStyle w:val="FSCclause"/>
      </w:pPr>
      <w:r>
        <w:t>4.</w:t>
      </w:r>
      <w:r w:rsidR="0032334B">
        <w:t>5</w:t>
      </w:r>
      <w:r>
        <w:tab/>
      </w:r>
      <w:r w:rsidR="000515CB" w:rsidRPr="003A1B1A">
        <w:t xml:space="preserve">Additional </w:t>
      </w:r>
      <w:r w:rsidR="00D46E23" w:rsidRPr="003A1B1A">
        <w:t xml:space="preserve">FSC </w:t>
      </w:r>
      <w:r w:rsidR="009C6A97" w:rsidRPr="003A1B1A">
        <w:t>logo</w:t>
      </w:r>
      <w:r w:rsidR="004D5E8E" w:rsidRPr="003A1B1A">
        <w:t>s</w:t>
      </w:r>
      <w:r w:rsidR="000515CB" w:rsidRPr="003A1B1A">
        <w:t xml:space="preserve"> or reference to FSC may be used only when the on-product label is visible </w:t>
      </w:r>
      <w:r w:rsidR="00E8383D" w:rsidRPr="003A1B1A">
        <w:t>to</w:t>
      </w:r>
      <w:r w:rsidR="000515CB" w:rsidRPr="003A1B1A">
        <w:t xml:space="preserve"> the consumer (</w:t>
      </w:r>
      <w:proofErr w:type="gramStart"/>
      <w:r w:rsidR="0055263D">
        <w:t>i.e.</w:t>
      </w:r>
      <w:proofErr w:type="gramEnd"/>
      <w:r w:rsidR="0055263D">
        <w:t xml:space="preserve"> the </w:t>
      </w:r>
      <w:r w:rsidR="000515CB" w:rsidRPr="003A1B1A">
        <w:t xml:space="preserve">label is accessible </w:t>
      </w:r>
      <w:r w:rsidR="00045EFA" w:rsidRPr="003A1B1A">
        <w:t>without</w:t>
      </w:r>
      <w:r w:rsidR="000515CB" w:rsidRPr="003A1B1A">
        <w:t xml:space="preserve"> damaging the sales packaging). </w:t>
      </w:r>
      <w:r w:rsidR="00D46E23" w:rsidRPr="003A1B1A">
        <w:t xml:space="preserve">For example, if the on-product label is inside the sales packaging, no </w:t>
      </w:r>
      <w:r w:rsidR="00AC1911" w:rsidRPr="000D2087">
        <w:t>additional logos, marks</w:t>
      </w:r>
      <w:r w:rsidR="0055263D">
        <w:t>,</w:t>
      </w:r>
      <w:r w:rsidR="00AC1911" w:rsidRPr="000D2087">
        <w:t xml:space="preserve"> or</w:t>
      </w:r>
      <w:r w:rsidR="00AC1911">
        <w:t xml:space="preserve"> </w:t>
      </w:r>
      <w:r w:rsidR="00D46E23" w:rsidRPr="003A1B1A">
        <w:t>reference</w:t>
      </w:r>
      <w:r w:rsidR="0055263D">
        <w:t>s</w:t>
      </w:r>
      <w:r w:rsidR="00D46E23" w:rsidRPr="003A1B1A">
        <w:t xml:space="preserve"> to FSC </w:t>
      </w:r>
      <w:r w:rsidR="000D2087">
        <w:t>shall</w:t>
      </w:r>
      <w:r w:rsidR="00D46E23" w:rsidRPr="003A1B1A">
        <w:t xml:space="preserve"> be applied on </w:t>
      </w:r>
      <w:r w:rsidR="0055263D">
        <w:t xml:space="preserve">the </w:t>
      </w:r>
      <w:r w:rsidR="00D46E23" w:rsidRPr="003A1B1A">
        <w:t>out</w:t>
      </w:r>
      <w:r w:rsidR="007A7289">
        <w:t xml:space="preserve">er surface of </w:t>
      </w:r>
      <w:r w:rsidR="00D46E23" w:rsidRPr="003A1B1A">
        <w:t>the packaging.</w:t>
      </w:r>
      <w:r w:rsidR="0076764F">
        <w:t xml:space="preserve"> </w:t>
      </w:r>
    </w:p>
    <w:p w14:paraId="3B21A23E" w14:textId="1459FC91" w:rsidR="00B13002" w:rsidRDefault="00B13002" w:rsidP="003A1B1A">
      <w:pPr>
        <w:pStyle w:val="FSCclause"/>
      </w:pPr>
    </w:p>
    <w:p w14:paraId="6927967D" w14:textId="61399D9C" w:rsidR="009C6A97" w:rsidRPr="009129B7" w:rsidRDefault="00F1537B" w:rsidP="003A1B1A">
      <w:pPr>
        <w:pStyle w:val="FSCclause"/>
        <w:rPr>
          <w:b/>
        </w:rPr>
      </w:pPr>
      <w:r w:rsidRPr="009129B7">
        <w:rPr>
          <w:b/>
        </w:rPr>
        <w:t>Segregation marks and l</w:t>
      </w:r>
      <w:r w:rsidR="008314D0" w:rsidRPr="009129B7">
        <w:rPr>
          <w:b/>
        </w:rPr>
        <w:t>ab</w:t>
      </w:r>
      <w:r w:rsidR="00EF0E0C" w:rsidRPr="009129B7">
        <w:rPr>
          <w:b/>
        </w:rPr>
        <w:t>elling</w:t>
      </w:r>
      <w:r w:rsidR="008314D0" w:rsidRPr="009129B7">
        <w:rPr>
          <w:b/>
        </w:rPr>
        <w:t xml:space="preserve"> </w:t>
      </w:r>
      <w:r w:rsidR="009C6A97" w:rsidRPr="009129B7">
        <w:rPr>
          <w:b/>
        </w:rPr>
        <w:t>semi</w:t>
      </w:r>
      <w:r w:rsidR="008314D0" w:rsidRPr="009129B7">
        <w:rPr>
          <w:b/>
        </w:rPr>
        <w:t>-finished products</w:t>
      </w:r>
    </w:p>
    <w:p w14:paraId="2EC52CE0" w14:textId="77777777" w:rsidR="009C6A97" w:rsidRPr="009F3880" w:rsidRDefault="009C6A97" w:rsidP="003A1B1A">
      <w:pPr>
        <w:pStyle w:val="FSCclause"/>
        <w:rPr>
          <w:b/>
        </w:rPr>
      </w:pPr>
    </w:p>
    <w:p w14:paraId="7C9860BA" w14:textId="08AFCBCE" w:rsidR="009C6A97" w:rsidRPr="009F3880" w:rsidRDefault="009129B7" w:rsidP="003A1B1A">
      <w:pPr>
        <w:pStyle w:val="FSCclause"/>
      </w:pPr>
      <w:r>
        <w:t>4.</w:t>
      </w:r>
      <w:r w:rsidR="0032334B">
        <w:t>6</w:t>
      </w:r>
      <w:r>
        <w:tab/>
      </w:r>
      <w:r w:rsidR="00C47CB9" w:rsidRPr="009F3880">
        <w:t xml:space="preserve">FSC trademarks may be used </w:t>
      </w:r>
      <w:r w:rsidR="004D5E8E" w:rsidRPr="009F3880">
        <w:t>t</w:t>
      </w:r>
      <w:r w:rsidR="00C47CB9" w:rsidRPr="009F3880">
        <w:t xml:space="preserve">o identify </w:t>
      </w:r>
      <w:r w:rsidR="006F2762" w:rsidRPr="009F3880">
        <w:t>FSC-</w:t>
      </w:r>
      <w:r w:rsidR="009C6A97" w:rsidRPr="009F3880">
        <w:t>certified</w:t>
      </w:r>
      <w:r w:rsidR="00C47CB9" w:rsidRPr="009F3880">
        <w:t xml:space="preserve"> materials in the chain of custody before the products are finished. It is not </w:t>
      </w:r>
      <w:r w:rsidR="00EC3C9F" w:rsidRPr="009F3880">
        <w:t xml:space="preserve">necessary </w:t>
      </w:r>
      <w:r w:rsidR="00C47CB9" w:rsidRPr="009F3880">
        <w:t xml:space="preserve">to submit </w:t>
      </w:r>
      <w:r w:rsidR="007733AE">
        <w:t xml:space="preserve">such </w:t>
      </w:r>
      <w:r w:rsidR="00C47CB9" w:rsidRPr="009F3880">
        <w:t xml:space="preserve">segregation marks for approval. All segregation marks shall be removed before the products go to the final point of </w:t>
      </w:r>
      <w:proofErr w:type="gramStart"/>
      <w:r w:rsidR="00C47CB9" w:rsidRPr="009F3880">
        <w:t>sale, or</w:t>
      </w:r>
      <w:proofErr w:type="gramEnd"/>
      <w:r w:rsidR="00C47CB9" w:rsidRPr="009F3880">
        <w:t xml:space="preserve"> are delivered to </w:t>
      </w:r>
      <w:r w:rsidR="009C6A97" w:rsidRPr="009F3880">
        <w:t>uncertified</w:t>
      </w:r>
      <w:r w:rsidR="00C47CB9" w:rsidRPr="009F3880">
        <w:t xml:space="preserve"> organizations.</w:t>
      </w:r>
    </w:p>
    <w:p w14:paraId="7CC3C131" w14:textId="77777777" w:rsidR="009C6A97" w:rsidRPr="009F3880" w:rsidRDefault="009C6A97" w:rsidP="003A1B1A">
      <w:pPr>
        <w:pStyle w:val="FSCclause"/>
      </w:pPr>
    </w:p>
    <w:p w14:paraId="273E520C" w14:textId="5B2A52E2" w:rsidR="009C6A97" w:rsidRPr="009F3880" w:rsidRDefault="009129B7" w:rsidP="00E5588A">
      <w:pPr>
        <w:pStyle w:val="FSCclause"/>
      </w:pPr>
      <w:r w:rsidRPr="000D2087">
        <w:t>4.</w:t>
      </w:r>
      <w:r w:rsidR="0032334B" w:rsidRPr="000D2087">
        <w:t>7</w:t>
      </w:r>
      <w:r w:rsidRPr="000D2087">
        <w:tab/>
      </w:r>
      <w:r w:rsidR="008314D0" w:rsidRPr="000D2087">
        <w:t xml:space="preserve">If </w:t>
      </w:r>
      <w:r w:rsidR="00E6350B" w:rsidRPr="000D2087">
        <w:t xml:space="preserve">an </w:t>
      </w:r>
      <w:r w:rsidR="008314D0" w:rsidRPr="000D2087">
        <w:t xml:space="preserve">organization wishes to label </w:t>
      </w:r>
      <w:r w:rsidR="009C6A97" w:rsidRPr="000D2087">
        <w:t>semi</w:t>
      </w:r>
      <w:r w:rsidR="008314D0" w:rsidRPr="000D2087">
        <w:t xml:space="preserve">-finished products, </w:t>
      </w:r>
      <w:r w:rsidR="009C6A97" w:rsidRPr="000D2087">
        <w:t>the FSC</w:t>
      </w:r>
      <w:r w:rsidR="008314D0" w:rsidRPr="000D2087">
        <w:t xml:space="preserve"> label </w:t>
      </w:r>
      <w:r w:rsidR="00BC1033" w:rsidRPr="000D2087">
        <w:t xml:space="preserve">shall </w:t>
      </w:r>
      <w:r w:rsidR="008314D0" w:rsidRPr="000D2087">
        <w:t>only be applied in</w:t>
      </w:r>
      <w:r w:rsidR="000769E8">
        <w:t xml:space="preserve"> such</w:t>
      </w:r>
      <w:r w:rsidR="008314D0" w:rsidRPr="000D2087">
        <w:t xml:space="preserve"> a way that </w:t>
      </w:r>
      <w:r w:rsidR="00AA52E4" w:rsidRPr="000D2087">
        <w:t xml:space="preserve">it </w:t>
      </w:r>
      <w:r w:rsidR="001F2A88" w:rsidRPr="000D2087">
        <w:t xml:space="preserve">can </w:t>
      </w:r>
      <w:r w:rsidR="00CD4DE8" w:rsidRPr="000D2087">
        <w:t>be remov</w:t>
      </w:r>
      <w:r w:rsidR="00A34B0A" w:rsidRPr="000D2087">
        <w:t>ed</w:t>
      </w:r>
      <w:r w:rsidR="008314D0" w:rsidRPr="000D2087">
        <w:t xml:space="preserve"> before </w:t>
      </w:r>
      <w:r w:rsidR="00050DFF" w:rsidRPr="000D2087">
        <w:t xml:space="preserve">or during </w:t>
      </w:r>
      <w:r w:rsidR="008314D0" w:rsidRPr="000D2087">
        <w:t>further processing</w:t>
      </w:r>
      <w:r w:rsidR="007E001C" w:rsidRPr="000D2087">
        <w:t>.</w:t>
      </w:r>
    </w:p>
    <w:p w14:paraId="1CDE6F9A" w14:textId="77777777" w:rsidR="009C6A97" w:rsidRPr="009F3880" w:rsidRDefault="009C6A97" w:rsidP="003A1B1A">
      <w:pPr>
        <w:pStyle w:val="FSCclause"/>
      </w:pPr>
    </w:p>
    <w:p w14:paraId="37182119" w14:textId="77777777" w:rsidR="009C6A97" w:rsidRPr="009129B7" w:rsidRDefault="00310478" w:rsidP="003A1B1A">
      <w:pPr>
        <w:pStyle w:val="FSCclause"/>
        <w:rPr>
          <w:b/>
        </w:rPr>
      </w:pPr>
      <w:r w:rsidRPr="009129B7">
        <w:rPr>
          <w:b/>
        </w:rPr>
        <w:t>Lab</w:t>
      </w:r>
      <w:r w:rsidR="00EF0E0C" w:rsidRPr="009129B7">
        <w:rPr>
          <w:b/>
        </w:rPr>
        <w:t>elling</w:t>
      </w:r>
      <w:r w:rsidR="00D42028" w:rsidRPr="009129B7">
        <w:rPr>
          <w:b/>
        </w:rPr>
        <w:t xml:space="preserve"> arrangements between organizations</w:t>
      </w:r>
    </w:p>
    <w:p w14:paraId="33BA7E52" w14:textId="77777777" w:rsidR="009C6A97" w:rsidRPr="009F3880" w:rsidRDefault="009C6A97" w:rsidP="003A1B1A">
      <w:pPr>
        <w:pStyle w:val="FSCclause"/>
      </w:pPr>
    </w:p>
    <w:p w14:paraId="7A73339C" w14:textId="5F75F166" w:rsidR="009C6A97" w:rsidRPr="009F3880" w:rsidRDefault="009129B7" w:rsidP="003A1B1A">
      <w:pPr>
        <w:pStyle w:val="FSCclause"/>
      </w:pPr>
      <w:r>
        <w:t>4.</w:t>
      </w:r>
      <w:r w:rsidR="0032334B">
        <w:t>8</w:t>
      </w:r>
      <w:r>
        <w:tab/>
      </w:r>
      <w:r w:rsidR="00D42028" w:rsidRPr="009F3880">
        <w:t xml:space="preserve">If two </w:t>
      </w:r>
      <w:r w:rsidR="009C6A97" w:rsidRPr="009F3880">
        <w:t>FSC-certified</w:t>
      </w:r>
      <w:r w:rsidR="00C4449A" w:rsidRPr="009F3880">
        <w:t xml:space="preserve"> </w:t>
      </w:r>
      <w:r w:rsidR="00D42028" w:rsidRPr="009F3880">
        <w:t>organizations enter into an agreement whereby the supplier labels products with the buyer</w:t>
      </w:r>
      <w:r w:rsidR="009C6A97" w:rsidRPr="009F3880">
        <w:t>’</w:t>
      </w:r>
      <w:r w:rsidR="00D42028" w:rsidRPr="009F3880">
        <w:t>s FSC trademark licen</w:t>
      </w:r>
      <w:r w:rsidR="00EC3C9F" w:rsidRPr="009F3880">
        <w:t>c</w:t>
      </w:r>
      <w:r w:rsidR="00D42028" w:rsidRPr="009F3880">
        <w:t>e code, the following conditions shall be met</w:t>
      </w:r>
      <w:r w:rsidR="00373C99">
        <w:t>:</w:t>
      </w:r>
    </w:p>
    <w:p w14:paraId="03C89CD6" w14:textId="051CEE4D" w:rsidR="009C6A97" w:rsidRPr="009F3880" w:rsidRDefault="00051955" w:rsidP="006C5ADA">
      <w:pPr>
        <w:pStyle w:val="FSCsub-clause"/>
        <w:numPr>
          <w:ilvl w:val="0"/>
          <w:numId w:val="74"/>
        </w:numPr>
      </w:pPr>
      <w:r w:rsidRPr="009F3880">
        <w:t xml:space="preserve">Products to be </w:t>
      </w:r>
      <w:r w:rsidR="00EF0E0C" w:rsidRPr="009F3880">
        <w:t>labelled</w:t>
      </w:r>
      <w:r w:rsidRPr="009F3880">
        <w:t xml:space="preserve"> shall be included in the certificate scope of both organizations.</w:t>
      </w:r>
    </w:p>
    <w:p w14:paraId="1584D731" w14:textId="50B1D475" w:rsidR="009C6A97" w:rsidRPr="009F3880" w:rsidRDefault="00D42028" w:rsidP="006C5ADA">
      <w:pPr>
        <w:pStyle w:val="FSCsub-clause"/>
        <w:numPr>
          <w:ilvl w:val="0"/>
          <w:numId w:val="74"/>
        </w:numPr>
      </w:pPr>
      <w:r w:rsidRPr="009F3880">
        <w:t xml:space="preserve">Both parties shall inform their certification bodies in writing about the agreement. This information shall include the definition of </w:t>
      </w:r>
      <w:r w:rsidR="00364B94" w:rsidRPr="009F3880">
        <w:t xml:space="preserve">the </w:t>
      </w:r>
      <w:r w:rsidR="00E6350B" w:rsidRPr="00771F41">
        <w:t>certification body or</w:t>
      </w:r>
      <w:r w:rsidR="00E6350B">
        <w:t xml:space="preserve"> </w:t>
      </w:r>
      <w:r w:rsidR="005E7E4A">
        <w:t xml:space="preserve">the </w:t>
      </w:r>
      <w:r w:rsidR="006C4B78" w:rsidRPr="009F3880">
        <w:t xml:space="preserve">certificate holder </w:t>
      </w:r>
      <w:r w:rsidR="005E10A0">
        <w:t xml:space="preserve">with </w:t>
      </w:r>
      <w:r w:rsidR="005E7E4A">
        <w:t xml:space="preserve">an </w:t>
      </w:r>
      <w:r w:rsidR="005E10A0">
        <w:t xml:space="preserve">approved trademark use management system </w:t>
      </w:r>
      <w:r w:rsidR="004E4C9D" w:rsidRPr="009F3880">
        <w:t xml:space="preserve">that </w:t>
      </w:r>
      <w:r w:rsidRPr="009F3880">
        <w:t xml:space="preserve">shall be responsible for approval of </w:t>
      </w:r>
      <w:r w:rsidR="004E4C9D" w:rsidRPr="009F3880">
        <w:t>on-</w:t>
      </w:r>
      <w:r w:rsidRPr="009F3880">
        <w:t>product labels</w:t>
      </w:r>
      <w:r w:rsidR="004E4C9D" w:rsidRPr="009F3880">
        <w:t>.</w:t>
      </w:r>
    </w:p>
    <w:p w14:paraId="50535210" w14:textId="36D80537" w:rsidR="009C6A97" w:rsidRDefault="00D42028" w:rsidP="006C5ADA">
      <w:pPr>
        <w:pStyle w:val="FSCsub-clause"/>
        <w:numPr>
          <w:ilvl w:val="0"/>
          <w:numId w:val="74"/>
        </w:numPr>
      </w:pPr>
      <w:r w:rsidRPr="009F3880">
        <w:t xml:space="preserve">The </w:t>
      </w:r>
      <w:r w:rsidR="006C4B78" w:rsidRPr="009F3880">
        <w:t>supplier</w:t>
      </w:r>
      <w:r w:rsidRPr="009F3880">
        <w:t xml:space="preserve"> is responsible for ensuring that the buyer</w:t>
      </w:r>
      <w:r w:rsidR="009C6A97" w:rsidRPr="009F3880">
        <w:t>’</w:t>
      </w:r>
      <w:r w:rsidRPr="009F3880">
        <w:t xml:space="preserve">s code is used </w:t>
      </w:r>
      <w:r w:rsidR="00EC3C9F" w:rsidRPr="009F3880">
        <w:t xml:space="preserve">only </w:t>
      </w:r>
      <w:r w:rsidRPr="009F3880">
        <w:t xml:space="preserve">on </w:t>
      </w:r>
      <w:r w:rsidR="00CA3118">
        <w:t xml:space="preserve">eligible </w:t>
      </w:r>
      <w:r w:rsidRPr="009F3880">
        <w:t xml:space="preserve">products </w:t>
      </w:r>
      <w:r w:rsidR="00EC3C9F" w:rsidRPr="009F3880">
        <w:t xml:space="preserve">that </w:t>
      </w:r>
      <w:r w:rsidRPr="009F3880">
        <w:t>are supplied to that buyer.</w:t>
      </w:r>
    </w:p>
    <w:p w14:paraId="136EB32B" w14:textId="66F6C8F6" w:rsidR="00A53323" w:rsidRPr="009F3880" w:rsidRDefault="005E7E4A" w:rsidP="006C5ADA">
      <w:pPr>
        <w:pStyle w:val="FSCsub-clause"/>
        <w:numPr>
          <w:ilvl w:val="0"/>
          <w:numId w:val="74"/>
        </w:numPr>
      </w:pPr>
      <w:r>
        <w:t>If</w:t>
      </w:r>
      <w:r w:rsidR="00A53323">
        <w:t xml:space="preserve"> contractors are being used by the supplier, the supplier is responsible for ensuring that contractors only use it for </w:t>
      </w:r>
      <w:r w:rsidR="00CA3118">
        <w:t xml:space="preserve">eligible </w:t>
      </w:r>
      <w:r w:rsidR="00A53323">
        <w:t>products supplied to the buyer.</w:t>
      </w:r>
    </w:p>
    <w:p w14:paraId="4CB8D171" w14:textId="77777777" w:rsidR="00AD22A9" w:rsidRPr="00AD22A9" w:rsidRDefault="003E57CB" w:rsidP="00C22C21">
      <w:pPr>
        <w:pStyle w:val="FSCsub-clause"/>
        <w:numPr>
          <w:ilvl w:val="0"/>
          <w:numId w:val="74"/>
        </w:numPr>
        <w:rPr>
          <w:b/>
        </w:rPr>
      </w:pPr>
      <w:r w:rsidRPr="009F3880">
        <w:t>Both organizations</w:t>
      </w:r>
      <w:r w:rsidR="00D42028" w:rsidRPr="009F3880">
        <w:t xml:space="preserve"> shall keep </w:t>
      </w:r>
      <w:r w:rsidR="0058597D" w:rsidRPr="009F3880">
        <w:t xml:space="preserve">the </w:t>
      </w:r>
      <w:r w:rsidR="0076764F">
        <w:t>agreement</w:t>
      </w:r>
      <w:r w:rsidR="0076764F" w:rsidRPr="009F3880">
        <w:t xml:space="preserve"> </w:t>
      </w:r>
      <w:r w:rsidR="00D42028" w:rsidRPr="009F3880">
        <w:t xml:space="preserve">easily available for </w:t>
      </w:r>
      <w:r w:rsidR="0058597D" w:rsidRPr="009F3880">
        <w:t xml:space="preserve">auditing </w:t>
      </w:r>
      <w:r w:rsidR="00283917" w:rsidRPr="009F3880">
        <w:t xml:space="preserve">by </w:t>
      </w:r>
      <w:r w:rsidR="00D42028" w:rsidRPr="009F3880">
        <w:t>certification bod</w:t>
      </w:r>
      <w:r w:rsidR="00CD4DE8" w:rsidRPr="009F3880">
        <w:t>ies</w:t>
      </w:r>
      <w:r w:rsidR="004E4C9D" w:rsidRPr="009F3880">
        <w:t>.</w:t>
      </w:r>
      <w:bookmarkStart w:id="19" w:name="_Toc306970311"/>
    </w:p>
    <w:p w14:paraId="1F30FA1C" w14:textId="77777777" w:rsidR="00AD22A9" w:rsidRDefault="00AD22A9" w:rsidP="00AD22A9">
      <w:pPr>
        <w:pStyle w:val="FSCsub-clause"/>
        <w:ind w:left="0" w:firstLine="0"/>
      </w:pPr>
    </w:p>
    <w:p w14:paraId="2B3F4F8F" w14:textId="77777777" w:rsidR="00E56291" w:rsidRDefault="00E56291" w:rsidP="00E56291">
      <w:pPr>
        <w:pStyle w:val="FSCnormal"/>
        <w:keepNext/>
        <w:rPr>
          <w:b/>
        </w:rPr>
      </w:pPr>
      <w:r w:rsidRPr="00B13002">
        <w:rPr>
          <w:b/>
        </w:rPr>
        <w:t>Using references to controlled wood on product</w:t>
      </w:r>
    </w:p>
    <w:p w14:paraId="1D2CD523" w14:textId="77777777" w:rsidR="00AD22A9" w:rsidRPr="009F3880" w:rsidRDefault="00AD22A9" w:rsidP="00AD22A9">
      <w:pPr>
        <w:pStyle w:val="FSCnormal"/>
        <w:keepNext/>
      </w:pPr>
    </w:p>
    <w:p w14:paraId="60142409" w14:textId="7FB762D4" w:rsidR="006406C6" w:rsidRPr="003A1B1A" w:rsidRDefault="006406C6" w:rsidP="006406C6">
      <w:pPr>
        <w:pStyle w:val="FSCclause"/>
      </w:pPr>
      <w:r>
        <w:t>4.9</w:t>
      </w:r>
      <w:r>
        <w:tab/>
      </w:r>
      <w:r w:rsidRPr="00B13002">
        <w:t xml:space="preserve">Certificate holders may use the </w:t>
      </w:r>
      <w:r>
        <w:t xml:space="preserve">controlled wood </w:t>
      </w:r>
      <w:r w:rsidRPr="00B13002">
        <w:t>statements</w:t>
      </w:r>
      <w:r>
        <w:t xml:space="preserve"> presented</w:t>
      </w:r>
      <w:r w:rsidRPr="00B13002">
        <w:t xml:space="preserve"> in Annex C to explain the meaning of controlled wood </w:t>
      </w:r>
      <w:r>
        <w:t>when</w:t>
      </w:r>
      <w:r w:rsidRPr="00B13002">
        <w:t xml:space="preserve"> </w:t>
      </w:r>
      <w:r>
        <w:t xml:space="preserve">describing the materials of a </w:t>
      </w:r>
      <w:r w:rsidRPr="00B13002">
        <w:t>MIX labelled product. On product, the</w:t>
      </w:r>
      <w:r>
        <w:t>se</w:t>
      </w:r>
      <w:r w:rsidRPr="00B13002">
        <w:t xml:space="preserve"> statements shall </w:t>
      </w:r>
      <w:r>
        <w:t xml:space="preserve">only </w:t>
      </w:r>
      <w:r w:rsidRPr="00B13002">
        <w:t>be used in addition to the FSC MIX label</w:t>
      </w:r>
      <w:r>
        <w:t xml:space="preserve"> and in addition to a description of the MIX label such as those in Annex C</w:t>
      </w:r>
      <w:r w:rsidRPr="00B13002">
        <w:t>.</w:t>
      </w:r>
    </w:p>
    <w:p w14:paraId="4CAABDE0" w14:textId="505D1D11" w:rsidR="00927C18" w:rsidRPr="007E1568" w:rsidRDefault="00927C18" w:rsidP="00AD22A9">
      <w:pPr>
        <w:pStyle w:val="FSCsub-clause"/>
        <w:ind w:left="0" w:firstLine="0"/>
        <w:rPr>
          <w:b/>
        </w:rPr>
      </w:pPr>
      <w:r w:rsidRPr="007E1568">
        <w:rPr>
          <w:b/>
        </w:rPr>
        <w:br w:type="page"/>
      </w:r>
    </w:p>
    <w:p w14:paraId="7090ECAB" w14:textId="75826AF3" w:rsidR="009C6A97" w:rsidRPr="009F3880" w:rsidRDefault="008C58AE" w:rsidP="00B978F4">
      <w:pPr>
        <w:pStyle w:val="FSCsection"/>
      </w:pPr>
      <w:bookmarkStart w:id="20" w:name="_Toc485212106"/>
      <w:r w:rsidRPr="009F3880">
        <w:lastRenderedPageBreak/>
        <w:t>Part III: Promoti</w:t>
      </w:r>
      <w:r w:rsidR="007B2F76">
        <w:t>ng FSC</w:t>
      </w:r>
      <w:r w:rsidR="001031E0">
        <w:t>-</w:t>
      </w:r>
      <w:r w:rsidR="007B2F76">
        <w:t>certified products and FSC certification</w:t>
      </w:r>
      <w:bookmarkEnd w:id="20"/>
      <w:r w:rsidRPr="009F3880">
        <w:t xml:space="preserve"> </w:t>
      </w:r>
      <w:bookmarkEnd w:id="19"/>
    </w:p>
    <w:p w14:paraId="64689E9B" w14:textId="22FAAE65" w:rsidR="009C6A97" w:rsidRPr="006C5ADA" w:rsidRDefault="00AC09A9" w:rsidP="00A70A36">
      <w:pPr>
        <w:pStyle w:val="FSCsubheading1"/>
        <w:numPr>
          <w:ilvl w:val="0"/>
          <w:numId w:val="3"/>
        </w:numPr>
        <w:rPr>
          <w:sz w:val="24"/>
          <w:szCs w:val="24"/>
        </w:rPr>
      </w:pPr>
      <w:bookmarkStart w:id="21" w:name="_Toc485212107"/>
      <w:r w:rsidRPr="006C5ADA">
        <w:rPr>
          <w:sz w:val="24"/>
          <w:szCs w:val="24"/>
        </w:rPr>
        <w:t>P</w:t>
      </w:r>
      <w:r w:rsidR="00D47E59" w:rsidRPr="006C5ADA">
        <w:rPr>
          <w:sz w:val="24"/>
          <w:szCs w:val="24"/>
        </w:rPr>
        <w:t>romotional elements</w:t>
      </w:r>
      <w:bookmarkEnd w:id="21"/>
    </w:p>
    <w:p w14:paraId="7F786849" w14:textId="5D3AC50F" w:rsidR="005861DD" w:rsidRDefault="00A70A36" w:rsidP="00A70A36">
      <w:pPr>
        <w:pStyle w:val="FSCclause"/>
      </w:pPr>
      <w:r>
        <w:t>5.1</w:t>
      </w:r>
      <w:r>
        <w:tab/>
      </w:r>
      <w:r w:rsidR="00CD4DE8" w:rsidRPr="009F3880">
        <w:t xml:space="preserve">Organizations may promote </w:t>
      </w:r>
      <w:r w:rsidR="009C6A97" w:rsidRPr="009F3880">
        <w:t>FSC-certified</w:t>
      </w:r>
      <w:r w:rsidR="00CD4DE8" w:rsidRPr="009F3880">
        <w:t xml:space="preserve"> products and their status as an FSC certificate holder with </w:t>
      </w:r>
      <w:r w:rsidR="005861DD">
        <w:t>FSC trademarks</w:t>
      </w:r>
      <w:r w:rsidR="000D2087">
        <w:t xml:space="preserve"> (1.1)</w:t>
      </w:r>
      <w:r w:rsidR="005861DD">
        <w:t xml:space="preserve">. </w:t>
      </w:r>
    </w:p>
    <w:p w14:paraId="6EBB8303" w14:textId="77777777" w:rsidR="00DA52F9" w:rsidRDefault="00DA52F9" w:rsidP="00A70A36">
      <w:pPr>
        <w:pStyle w:val="FSCclause"/>
      </w:pPr>
    </w:p>
    <w:tbl>
      <w:tblPr>
        <w:tblW w:w="8618" w:type="dxa"/>
        <w:tblInd w:w="562" w:type="dxa"/>
        <w:tblBorders>
          <w:left w:val="single" w:sz="18" w:space="0" w:color="808080" w:themeColor="background1" w:themeShade="80"/>
        </w:tblBorders>
        <w:tblLook w:val="00A0" w:firstRow="1" w:lastRow="0" w:firstColumn="1" w:lastColumn="0" w:noHBand="0" w:noVBand="0"/>
      </w:tblPr>
      <w:tblGrid>
        <w:gridCol w:w="8618"/>
      </w:tblGrid>
      <w:tr w:rsidR="0040758A" w:rsidRPr="000B34FB" w14:paraId="4EA5D19B" w14:textId="77777777" w:rsidTr="0049406D">
        <w:trPr>
          <w:trHeight w:val="70"/>
        </w:trPr>
        <w:tc>
          <w:tcPr>
            <w:tcW w:w="8618" w:type="dxa"/>
            <w:hideMark/>
          </w:tcPr>
          <w:p w14:paraId="2489C75D" w14:textId="741FF032" w:rsidR="0040758A" w:rsidRPr="00E43BFB" w:rsidRDefault="0040758A" w:rsidP="0049406D">
            <w:pPr>
              <w:pStyle w:val="FSCcaption"/>
              <w:rPr>
                <w:b/>
                <w:color w:val="808080" w:themeColor="background1" w:themeShade="80"/>
              </w:rPr>
            </w:pPr>
            <w:r>
              <w:rPr>
                <w:b/>
                <w:color w:val="808080" w:themeColor="background1" w:themeShade="80"/>
              </w:rPr>
              <w:t>Note</w:t>
            </w:r>
            <w:r w:rsidRPr="00E43BFB">
              <w:rPr>
                <w:b/>
                <w:color w:val="808080" w:themeColor="background1" w:themeShade="80"/>
              </w:rPr>
              <w:t xml:space="preserve"> 5</w:t>
            </w:r>
            <w:r w:rsidRPr="003C46E9">
              <w:rPr>
                <w:b/>
                <w:color w:val="808080" w:themeColor="background1" w:themeShade="80"/>
              </w:rPr>
              <w:t xml:space="preserve">. </w:t>
            </w:r>
            <w:r w:rsidR="00CB11E8" w:rsidRPr="003C46E9">
              <w:rPr>
                <w:b/>
                <w:color w:val="808080" w:themeColor="background1" w:themeShade="80"/>
              </w:rPr>
              <w:t>Messaging</w:t>
            </w:r>
            <w:r w:rsidRPr="00E43BFB">
              <w:rPr>
                <w:b/>
                <w:color w:val="808080" w:themeColor="background1" w:themeShade="80"/>
              </w:rPr>
              <w:t xml:space="preserve"> about FSC and FSC-certified products</w:t>
            </w:r>
          </w:p>
          <w:p w14:paraId="54B21393" w14:textId="472C1FEE" w:rsidR="0040758A" w:rsidRPr="00E43BFB" w:rsidRDefault="0040758A" w:rsidP="0049406D">
            <w:pPr>
              <w:pStyle w:val="FSCboxtext"/>
              <w:rPr>
                <w:bCs/>
                <w:color w:val="808080" w:themeColor="background1" w:themeShade="80"/>
              </w:rPr>
            </w:pPr>
            <w:r>
              <w:rPr>
                <w:color w:val="808080" w:themeColor="background1" w:themeShade="80"/>
              </w:rPr>
              <w:t>In Annex C</w:t>
            </w:r>
            <w:r w:rsidRPr="00E43BFB">
              <w:rPr>
                <w:color w:val="808080" w:themeColor="background1" w:themeShade="80"/>
              </w:rPr>
              <w:t xml:space="preserve"> of this document, examples of describing FSC and FSC-certified products are presented. For more marketing material</w:t>
            </w:r>
            <w:r w:rsidR="001031E0">
              <w:rPr>
                <w:color w:val="808080" w:themeColor="background1" w:themeShade="80"/>
              </w:rPr>
              <w:t>s</w:t>
            </w:r>
            <w:r w:rsidRPr="00E43BFB">
              <w:rPr>
                <w:color w:val="808080" w:themeColor="background1" w:themeShade="80"/>
              </w:rPr>
              <w:t xml:space="preserve">, please visit </w:t>
            </w:r>
            <w:hyperlink r:id="rId31" w:history="1">
              <w:r w:rsidRPr="00593044">
                <w:rPr>
                  <w:rStyle w:val="Hyperlink"/>
                  <w:color w:val="808080" w:themeColor="background1" w:themeShade="80"/>
                  <w:szCs w:val="20"/>
                  <w:u w:val="none"/>
                </w:rPr>
                <w:t>marketingtoolkit.fsc.org</w:t>
              </w:r>
            </w:hyperlink>
          </w:p>
        </w:tc>
      </w:tr>
    </w:tbl>
    <w:p w14:paraId="1A2A5ECC" w14:textId="77777777" w:rsidR="00DD7F23" w:rsidRDefault="00DD7F23" w:rsidP="00DD7F23">
      <w:pPr>
        <w:pStyle w:val="FSCclause"/>
      </w:pPr>
    </w:p>
    <w:p w14:paraId="4BDEE7E8" w14:textId="77777777" w:rsidR="00DD7F23" w:rsidRDefault="005861DD" w:rsidP="00DD7F23">
      <w:pPr>
        <w:pStyle w:val="FSCclause"/>
      </w:pPr>
      <w:r>
        <w:t xml:space="preserve">5.2 </w:t>
      </w:r>
      <w:r>
        <w:tab/>
        <w:t xml:space="preserve">When promoting with </w:t>
      </w:r>
      <w:r w:rsidR="00CD4DE8" w:rsidRPr="009F3880">
        <w:t xml:space="preserve">FSC </w:t>
      </w:r>
      <w:r w:rsidR="009C6A97" w:rsidRPr="009F3880">
        <w:t>logo</w:t>
      </w:r>
      <w:r w:rsidR="001031E0">
        <w:t>,</w:t>
      </w:r>
      <w:r w:rsidR="00CD4DE8" w:rsidRPr="009F3880">
        <w:t xml:space="preserve"> </w:t>
      </w:r>
      <w:r>
        <w:t>the elements shall be:</w:t>
      </w:r>
    </w:p>
    <w:p w14:paraId="7C84E11F" w14:textId="41738AD8" w:rsidR="00DD7F23" w:rsidRDefault="005861DD" w:rsidP="00DD7F23">
      <w:pPr>
        <w:pStyle w:val="FSCclause"/>
        <w:rPr>
          <w:rStyle w:val="CommentReference"/>
          <w:rFonts w:asciiTheme="minorHAnsi" w:eastAsiaTheme="minorEastAsia" w:hAnsiTheme="minorHAnsi" w:cstheme="minorBidi"/>
          <w:color w:val="auto"/>
          <w:lang w:eastAsia="ja-JP"/>
        </w:rPr>
      </w:pPr>
      <w:r>
        <w:t xml:space="preserve">  </w:t>
      </w:r>
      <w:r w:rsidR="00224FBD">
        <w:t xml:space="preserve"> </w:t>
      </w:r>
    </w:p>
    <w:p w14:paraId="62FAD400" w14:textId="766A9DD3" w:rsidR="005861DD" w:rsidRDefault="00A473E2" w:rsidP="00DD7F23">
      <w:pPr>
        <w:pStyle w:val="FSCclause"/>
        <w:jc w:val="center"/>
      </w:pPr>
      <w:r>
        <w:rPr>
          <w:noProof/>
          <w:lang w:val="en-US"/>
        </w:rPr>
        <w:drawing>
          <wp:inline distT="0" distB="0" distL="0" distR="0" wp14:anchorId="16E5448D" wp14:editId="4C924EAB">
            <wp:extent cx="2220001" cy="133651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5-2.jpg"/>
                    <pic:cNvPicPr/>
                  </pic:nvPicPr>
                  <pic:blipFill>
                    <a:blip r:embed="rId32">
                      <a:extLst>
                        <a:ext uri="{28A0092B-C50C-407E-A947-70E740481C1C}">
                          <a14:useLocalDpi xmlns:a14="http://schemas.microsoft.com/office/drawing/2010/main" val="0"/>
                        </a:ext>
                      </a:extLst>
                    </a:blip>
                    <a:stretch>
                      <a:fillRect/>
                    </a:stretch>
                  </pic:blipFill>
                  <pic:spPr bwMode="auto">
                    <a:xfrm>
                      <a:off x="0" y="0"/>
                      <a:ext cx="2220001" cy="1336510"/>
                    </a:xfrm>
                    <a:prstGeom prst="rect">
                      <a:avLst/>
                    </a:prstGeom>
                    <a:ln>
                      <a:noFill/>
                    </a:ln>
                    <a:extLst>
                      <a:ext uri="{53640926-AAD7-44D8-BBD7-CCE9431645EC}">
                        <a14:shadowObscured xmlns:a14="http://schemas.microsoft.com/office/drawing/2010/main"/>
                      </a:ext>
                    </a:extLst>
                  </pic:spPr>
                </pic:pic>
              </a:graphicData>
            </a:graphic>
          </wp:inline>
        </w:drawing>
      </w:r>
    </w:p>
    <w:p w14:paraId="40FB3E2B" w14:textId="669AEF16" w:rsidR="00DD7F23" w:rsidRDefault="00DD7F23" w:rsidP="00D366F3">
      <w:pPr>
        <w:pStyle w:val="FSCclause"/>
        <w:ind w:left="0" w:firstLine="0"/>
        <w:rPr>
          <w:color w:val="FF0000"/>
          <w:sz w:val="20"/>
          <w:szCs w:val="20"/>
        </w:rPr>
      </w:pPr>
    </w:p>
    <w:p w14:paraId="018A3171" w14:textId="7416678F" w:rsidR="005861DD" w:rsidRDefault="00DD7F23" w:rsidP="00DD7F23">
      <w:pPr>
        <w:pStyle w:val="FSCclause"/>
        <w:ind w:left="1440" w:firstLine="0"/>
        <w:rPr>
          <w:sz w:val="20"/>
          <w:szCs w:val="20"/>
        </w:rPr>
      </w:pPr>
      <w:r w:rsidRPr="008D09C8">
        <w:rPr>
          <w:color w:val="FF0000"/>
          <w:sz w:val="20"/>
          <w:szCs w:val="20"/>
        </w:rPr>
        <w:t>*</w:t>
      </w:r>
      <w:r w:rsidRPr="008D09C8">
        <w:rPr>
          <w:sz w:val="20"/>
          <w:szCs w:val="20"/>
        </w:rPr>
        <w:t> Compulsory element</w:t>
      </w:r>
    </w:p>
    <w:p w14:paraId="39922476" w14:textId="77777777" w:rsidR="00457FDF" w:rsidRDefault="00457FDF" w:rsidP="00DD7F23">
      <w:pPr>
        <w:pStyle w:val="FSCclause"/>
        <w:ind w:left="1440" w:firstLine="0"/>
        <w:rPr>
          <w:sz w:val="20"/>
          <w:szCs w:val="20"/>
        </w:rPr>
      </w:pPr>
    </w:p>
    <w:p w14:paraId="395E2F18" w14:textId="23FE6776" w:rsidR="00D366F3" w:rsidRPr="00457FDF" w:rsidRDefault="00D366F3" w:rsidP="000C41D2">
      <w:pPr>
        <w:pStyle w:val="FSCclause"/>
        <w:ind w:hanging="27"/>
        <w:rPr>
          <w:sz w:val="20"/>
          <w:szCs w:val="20"/>
        </w:rPr>
      </w:pPr>
      <w:r w:rsidRPr="00457FDF">
        <w:rPr>
          <w:sz w:val="20"/>
          <w:szCs w:val="20"/>
        </w:rPr>
        <w:t xml:space="preserve">The </w:t>
      </w:r>
      <w:r w:rsidR="00457FDF" w:rsidRPr="00457FDF">
        <w:rPr>
          <w:sz w:val="20"/>
          <w:szCs w:val="20"/>
        </w:rPr>
        <w:t xml:space="preserve">‘promotional panel’ </w:t>
      </w:r>
      <w:r w:rsidRPr="00457FDF">
        <w:rPr>
          <w:sz w:val="20"/>
          <w:szCs w:val="20"/>
        </w:rPr>
        <w:t xml:space="preserve">arrangement </w:t>
      </w:r>
      <w:r w:rsidR="000C41D2" w:rsidRPr="00457FDF">
        <w:rPr>
          <w:sz w:val="20"/>
          <w:szCs w:val="20"/>
        </w:rPr>
        <w:t xml:space="preserve">shown </w:t>
      </w:r>
      <w:r w:rsidRPr="00457FDF">
        <w:rPr>
          <w:sz w:val="20"/>
          <w:szCs w:val="20"/>
        </w:rPr>
        <w:t>is</w:t>
      </w:r>
      <w:r w:rsidR="000643BE" w:rsidRPr="00457FDF">
        <w:rPr>
          <w:sz w:val="20"/>
          <w:szCs w:val="20"/>
        </w:rPr>
        <w:t xml:space="preserve"> </w:t>
      </w:r>
      <w:r w:rsidR="00457FDF" w:rsidRPr="00457FDF">
        <w:rPr>
          <w:sz w:val="20"/>
          <w:szCs w:val="20"/>
        </w:rPr>
        <w:t xml:space="preserve">available in the </w:t>
      </w:r>
      <w:r w:rsidR="006B6033">
        <w:rPr>
          <w:sz w:val="20"/>
          <w:szCs w:val="20"/>
        </w:rPr>
        <w:t>trademark portal</w:t>
      </w:r>
      <w:r w:rsidR="00457FDF" w:rsidRPr="00457FDF">
        <w:rPr>
          <w:sz w:val="20"/>
          <w:szCs w:val="20"/>
        </w:rPr>
        <w:t xml:space="preserve">. </w:t>
      </w:r>
    </w:p>
    <w:p w14:paraId="6D418B2D" w14:textId="77777777" w:rsidR="00D366F3" w:rsidRPr="009F3880" w:rsidRDefault="00D366F3" w:rsidP="00D366F3">
      <w:pPr>
        <w:pStyle w:val="FSCclause"/>
      </w:pPr>
    </w:p>
    <w:p w14:paraId="21CF24C2" w14:textId="71D3EB50" w:rsidR="005861DD" w:rsidRDefault="00F24FF3" w:rsidP="00F24FF3">
      <w:pPr>
        <w:pStyle w:val="FSCclause"/>
      </w:pPr>
      <w:r>
        <w:t>5.3</w:t>
      </w:r>
      <w:r>
        <w:tab/>
      </w:r>
      <w:r w:rsidR="005861DD">
        <w:t xml:space="preserve">When promoting with </w:t>
      </w:r>
      <w:r w:rsidR="00FC3BFE">
        <w:t>‘</w:t>
      </w:r>
      <w:r w:rsidR="005861DD">
        <w:t xml:space="preserve">Forests </w:t>
      </w:r>
      <w:proofErr w:type="gramStart"/>
      <w:r w:rsidR="00DF01FE">
        <w:t>F</w:t>
      </w:r>
      <w:r w:rsidR="005861DD">
        <w:t>or</w:t>
      </w:r>
      <w:proofErr w:type="gramEnd"/>
      <w:r w:rsidR="005861DD">
        <w:t xml:space="preserve"> All Forever</w:t>
      </w:r>
      <w:r w:rsidR="00FC3BFE">
        <w:t>’</w:t>
      </w:r>
      <w:r w:rsidR="005861DD">
        <w:t xml:space="preserve"> marks, the elements shall be: </w:t>
      </w:r>
    </w:p>
    <w:p w14:paraId="0365A536" w14:textId="77777777" w:rsidR="005861DD" w:rsidRDefault="005861DD" w:rsidP="00AC1911">
      <w:pPr>
        <w:pStyle w:val="FSCclause"/>
      </w:pPr>
    </w:p>
    <w:p w14:paraId="3F5E20C3" w14:textId="0EB65A82" w:rsidR="009C6A97" w:rsidRDefault="00A473E2" w:rsidP="00593044">
      <w:pPr>
        <w:pStyle w:val="FSCclause"/>
        <w:jc w:val="center"/>
      </w:pPr>
      <w:r>
        <w:rPr>
          <w:noProof/>
          <w:lang w:val="en-US"/>
        </w:rPr>
        <w:drawing>
          <wp:inline distT="0" distB="0" distL="0" distR="0" wp14:anchorId="469D15C2" wp14:editId="23E0DC8D">
            <wp:extent cx="2469649" cy="1302443"/>
            <wp:effectExtent l="0" t="0" r="698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5-3.jpg"/>
                    <pic:cNvPicPr/>
                  </pic:nvPicPr>
                  <pic:blipFill>
                    <a:blip r:embed="rId33">
                      <a:extLst>
                        <a:ext uri="{28A0092B-C50C-407E-A947-70E740481C1C}">
                          <a14:useLocalDpi xmlns:a14="http://schemas.microsoft.com/office/drawing/2010/main" val="0"/>
                        </a:ext>
                      </a:extLst>
                    </a:blip>
                    <a:stretch>
                      <a:fillRect/>
                    </a:stretch>
                  </pic:blipFill>
                  <pic:spPr bwMode="auto">
                    <a:xfrm>
                      <a:off x="0" y="0"/>
                      <a:ext cx="2469649" cy="1302443"/>
                    </a:xfrm>
                    <a:prstGeom prst="rect">
                      <a:avLst/>
                    </a:prstGeom>
                    <a:ln>
                      <a:noFill/>
                    </a:ln>
                    <a:extLst>
                      <a:ext uri="{53640926-AAD7-44D8-BBD7-CCE9431645EC}">
                        <a14:shadowObscured xmlns:a14="http://schemas.microsoft.com/office/drawing/2010/main"/>
                      </a:ext>
                    </a:extLst>
                  </pic:spPr>
                </pic:pic>
              </a:graphicData>
            </a:graphic>
          </wp:inline>
        </w:drawing>
      </w:r>
    </w:p>
    <w:p w14:paraId="2B11F6AB" w14:textId="77777777" w:rsidR="000000ED" w:rsidRDefault="000000ED" w:rsidP="00593044">
      <w:pPr>
        <w:pStyle w:val="FSCclause"/>
        <w:jc w:val="center"/>
      </w:pPr>
    </w:p>
    <w:p w14:paraId="77169A23" w14:textId="77777777" w:rsidR="00F24FF3" w:rsidRDefault="00F24FF3" w:rsidP="00F24FF3">
      <w:pPr>
        <w:pStyle w:val="FSCclause"/>
        <w:ind w:left="1440" w:firstLine="0"/>
        <w:rPr>
          <w:sz w:val="20"/>
          <w:szCs w:val="20"/>
        </w:rPr>
      </w:pPr>
      <w:r w:rsidRPr="008D09C8">
        <w:rPr>
          <w:color w:val="FF0000"/>
          <w:sz w:val="20"/>
          <w:szCs w:val="20"/>
        </w:rPr>
        <w:t>*</w:t>
      </w:r>
      <w:r w:rsidRPr="008D09C8">
        <w:rPr>
          <w:sz w:val="20"/>
          <w:szCs w:val="20"/>
        </w:rPr>
        <w:t> Compulsory element</w:t>
      </w:r>
    </w:p>
    <w:p w14:paraId="368D8E2C" w14:textId="77777777" w:rsidR="00457FDF" w:rsidRDefault="00457FDF" w:rsidP="00F24FF3">
      <w:pPr>
        <w:pStyle w:val="FSCclause"/>
        <w:ind w:left="1440" w:firstLine="0"/>
        <w:rPr>
          <w:sz w:val="20"/>
          <w:szCs w:val="20"/>
        </w:rPr>
      </w:pPr>
    </w:p>
    <w:p w14:paraId="60D318E6" w14:textId="184D7806" w:rsidR="00D366F3" w:rsidRPr="00457FDF" w:rsidRDefault="00D366F3" w:rsidP="000C41D2">
      <w:pPr>
        <w:pStyle w:val="FSCclause"/>
        <w:ind w:hanging="27"/>
        <w:rPr>
          <w:sz w:val="20"/>
          <w:szCs w:val="20"/>
        </w:rPr>
      </w:pPr>
      <w:r w:rsidRPr="00457FDF">
        <w:rPr>
          <w:sz w:val="20"/>
          <w:szCs w:val="20"/>
        </w:rPr>
        <w:t xml:space="preserve">The arrangement </w:t>
      </w:r>
      <w:r w:rsidR="000C41D2" w:rsidRPr="00457FDF">
        <w:rPr>
          <w:sz w:val="20"/>
          <w:szCs w:val="20"/>
        </w:rPr>
        <w:t xml:space="preserve">shown </w:t>
      </w:r>
      <w:r w:rsidRPr="00457FDF">
        <w:rPr>
          <w:sz w:val="20"/>
          <w:szCs w:val="20"/>
        </w:rPr>
        <w:t>here i</w:t>
      </w:r>
      <w:r w:rsidR="00457FDF" w:rsidRPr="00457FDF">
        <w:rPr>
          <w:sz w:val="20"/>
          <w:szCs w:val="20"/>
        </w:rPr>
        <w:t>s for illustrative purposes only.</w:t>
      </w:r>
    </w:p>
    <w:p w14:paraId="1D6F1DB4" w14:textId="77777777" w:rsidR="00D366F3" w:rsidRDefault="00D366F3" w:rsidP="00593044">
      <w:pPr>
        <w:pStyle w:val="FSCclause"/>
        <w:jc w:val="center"/>
      </w:pPr>
    </w:p>
    <w:p w14:paraId="08814770" w14:textId="3B0B24AB" w:rsidR="009C6A97" w:rsidRPr="009F3880" w:rsidRDefault="003C0CE9" w:rsidP="003C0CE9">
      <w:pPr>
        <w:pStyle w:val="FSCclause"/>
      </w:pPr>
      <w:r>
        <w:t>5.</w:t>
      </w:r>
      <w:r w:rsidR="008E1A5B">
        <w:t>4</w:t>
      </w:r>
      <w:r>
        <w:tab/>
      </w:r>
      <w:r w:rsidR="005B0535" w:rsidRPr="009F3880">
        <w:t xml:space="preserve">The elements may </w:t>
      </w:r>
      <w:r w:rsidR="001031E0" w:rsidRPr="009F3880">
        <w:t xml:space="preserve">also </w:t>
      </w:r>
      <w:r w:rsidR="005B0535" w:rsidRPr="009F3880">
        <w:t>be presented separately, for example on different parts of a web page.</w:t>
      </w:r>
      <w:r w:rsidR="00CB11E8">
        <w:t xml:space="preserve"> </w:t>
      </w:r>
      <w:r w:rsidR="00CB11E8" w:rsidRPr="003C46E9">
        <w:t xml:space="preserve">One use of </w:t>
      </w:r>
      <w:r w:rsidR="001031E0">
        <w:t xml:space="preserve">an </w:t>
      </w:r>
      <w:r w:rsidR="00CB11E8" w:rsidRPr="003C46E9">
        <w:t xml:space="preserve">element </w:t>
      </w:r>
      <w:r w:rsidR="004A2D6C">
        <w:t>(</w:t>
      </w:r>
      <w:proofErr w:type="gramStart"/>
      <w:r w:rsidR="00CB11E8" w:rsidRPr="003C46E9">
        <w:t>e.g.</w:t>
      </w:r>
      <w:proofErr w:type="gramEnd"/>
      <w:r w:rsidR="00CB11E8" w:rsidRPr="003C46E9">
        <w:t xml:space="preserve"> license code</w:t>
      </w:r>
      <w:r w:rsidR="004A2D6C">
        <w:t>)</w:t>
      </w:r>
      <w:r w:rsidR="00CB11E8" w:rsidRPr="003C46E9">
        <w:t xml:space="preserve"> per material is sufficient.</w:t>
      </w:r>
      <w:r w:rsidR="005B0535" w:rsidRPr="009F3880">
        <w:t xml:space="preserve"> </w:t>
      </w:r>
    </w:p>
    <w:p w14:paraId="629E59AB" w14:textId="77777777" w:rsidR="009C6A97" w:rsidRPr="009F3880" w:rsidRDefault="009C6A97" w:rsidP="003C0CE9">
      <w:pPr>
        <w:pStyle w:val="FSCclause"/>
      </w:pPr>
    </w:p>
    <w:p w14:paraId="28F285AF" w14:textId="358A7CA7" w:rsidR="008E1A5B" w:rsidRDefault="003C0CE9" w:rsidP="003C0CE9">
      <w:pPr>
        <w:pStyle w:val="FSCclause"/>
      </w:pPr>
      <w:r>
        <w:t>5.</w:t>
      </w:r>
      <w:r w:rsidR="008E1A5B">
        <w:t>5</w:t>
      </w:r>
      <w:r>
        <w:tab/>
      </w:r>
      <w:r w:rsidR="008E1A5B">
        <w:t>When referring to FSC certification wit</w:t>
      </w:r>
      <w:r w:rsidR="00AC1911">
        <w:t>hout using FSC</w:t>
      </w:r>
      <w:r w:rsidR="004A2D6C">
        <w:t xml:space="preserve"> </w:t>
      </w:r>
      <w:r w:rsidR="00AC1911">
        <w:t xml:space="preserve">logo or </w:t>
      </w:r>
      <w:r w:rsidR="00FC3BFE">
        <w:t>‘</w:t>
      </w:r>
      <w:r w:rsidR="00AC1911">
        <w:t xml:space="preserve">Forests </w:t>
      </w:r>
      <w:proofErr w:type="gramStart"/>
      <w:r w:rsidR="00AC1911">
        <w:t>For</w:t>
      </w:r>
      <w:proofErr w:type="gramEnd"/>
      <w:r w:rsidR="00AC1911">
        <w:t xml:space="preserve"> All Forever</w:t>
      </w:r>
      <w:r w:rsidR="00FC3BFE">
        <w:t>’</w:t>
      </w:r>
      <w:r w:rsidR="00AC1911">
        <w:t xml:space="preserve"> marks, the</w:t>
      </w:r>
      <w:r w:rsidR="008E1A5B">
        <w:t xml:space="preserve"> license code shall be included</w:t>
      </w:r>
      <w:r w:rsidR="00CB11E8">
        <w:t xml:space="preserve"> at least once per material</w:t>
      </w:r>
      <w:r w:rsidR="008E1A5B">
        <w:t xml:space="preserve">. </w:t>
      </w:r>
    </w:p>
    <w:p w14:paraId="350985B6" w14:textId="77777777" w:rsidR="00566D18" w:rsidRDefault="00566D18" w:rsidP="00566D18">
      <w:pPr>
        <w:pStyle w:val="FSCclause"/>
        <w:jc w:val="center"/>
      </w:pPr>
    </w:p>
    <w:p w14:paraId="6E4230D4" w14:textId="20692259" w:rsidR="00E14642" w:rsidRDefault="003C0CE9" w:rsidP="00E5588A">
      <w:pPr>
        <w:pStyle w:val="FSCclause"/>
      </w:pPr>
      <w:r w:rsidRPr="003C0CE9">
        <w:t>5.</w:t>
      </w:r>
      <w:r w:rsidR="00A71D1F">
        <w:t>6</w:t>
      </w:r>
      <w:r w:rsidRPr="003C0CE9">
        <w:tab/>
      </w:r>
      <w:r w:rsidR="0004386D" w:rsidRPr="003C0CE9">
        <w:t>Organ</w:t>
      </w:r>
      <w:r w:rsidR="009C6A97" w:rsidRPr="003C0CE9">
        <w:t>iza</w:t>
      </w:r>
      <w:r w:rsidR="0004386D" w:rsidRPr="003C0CE9">
        <w:t xml:space="preserve">tions are responsible for </w:t>
      </w:r>
      <w:r w:rsidR="00AC6606" w:rsidRPr="003C0CE9">
        <w:t xml:space="preserve">their own </w:t>
      </w:r>
      <w:r w:rsidR="0004386D" w:rsidRPr="003C0CE9">
        <w:t xml:space="preserve">compliance with national </w:t>
      </w:r>
      <w:r w:rsidR="0004386D" w:rsidRPr="009F3880">
        <w:t xml:space="preserve">consumer protection laws in those countries in which products are </w:t>
      </w:r>
      <w:r w:rsidR="00965C03" w:rsidRPr="009F3880">
        <w:t>promoted</w:t>
      </w:r>
      <w:r w:rsidR="00965C03">
        <w:t xml:space="preserve"> and</w:t>
      </w:r>
      <w:r w:rsidR="008E6484">
        <w:t xml:space="preserve"> promotional material</w:t>
      </w:r>
      <w:r w:rsidR="00905EA5">
        <w:t>s</w:t>
      </w:r>
      <w:r w:rsidR="008E6484">
        <w:t xml:space="preserve"> </w:t>
      </w:r>
      <w:r w:rsidR="0004386D" w:rsidRPr="009F3880">
        <w:t>distributed.</w:t>
      </w:r>
    </w:p>
    <w:p w14:paraId="7C582674" w14:textId="77777777" w:rsidR="00E14642" w:rsidRPr="009F3880" w:rsidRDefault="00E14642" w:rsidP="00E14642">
      <w:pPr>
        <w:pStyle w:val="FSCnormal"/>
        <w:rPr>
          <w:bCs/>
        </w:rPr>
      </w:pPr>
    </w:p>
    <w:tbl>
      <w:tblPr>
        <w:tblW w:w="8618" w:type="dxa"/>
        <w:tblInd w:w="562" w:type="dxa"/>
        <w:tblBorders>
          <w:left w:val="single" w:sz="18" w:space="0" w:color="808080" w:themeColor="background1" w:themeShade="80"/>
        </w:tblBorders>
        <w:tblLook w:val="00A0" w:firstRow="1" w:lastRow="0" w:firstColumn="1" w:lastColumn="0" w:noHBand="0" w:noVBand="0"/>
      </w:tblPr>
      <w:tblGrid>
        <w:gridCol w:w="8618"/>
      </w:tblGrid>
      <w:tr w:rsidR="00E14642" w:rsidRPr="000B34FB" w14:paraId="7D780166" w14:textId="77777777" w:rsidTr="00D13EDD">
        <w:trPr>
          <w:trHeight w:val="444"/>
        </w:trPr>
        <w:tc>
          <w:tcPr>
            <w:tcW w:w="8618" w:type="dxa"/>
            <w:hideMark/>
          </w:tcPr>
          <w:p w14:paraId="5CC830A4" w14:textId="4165D94F" w:rsidR="00E14642" w:rsidRPr="00E43BFB" w:rsidRDefault="00E14642" w:rsidP="000000ED">
            <w:pPr>
              <w:pStyle w:val="FSCcaption"/>
              <w:rPr>
                <w:b/>
                <w:color w:val="808080" w:themeColor="background1" w:themeShade="80"/>
              </w:rPr>
            </w:pPr>
            <w:r>
              <w:rPr>
                <w:b/>
                <w:color w:val="808080" w:themeColor="background1" w:themeShade="80"/>
              </w:rPr>
              <w:t>Note</w:t>
            </w:r>
            <w:r w:rsidRPr="00E43BFB">
              <w:rPr>
                <w:b/>
                <w:color w:val="808080" w:themeColor="background1" w:themeShade="80"/>
              </w:rPr>
              <w:t xml:space="preserve"> </w:t>
            </w:r>
            <w:r w:rsidR="00905EA5">
              <w:rPr>
                <w:b/>
                <w:color w:val="808080" w:themeColor="background1" w:themeShade="80"/>
              </w:rPr>
              <w:t>6</w:t>
            </w:r>
            <w:r w:rsidRPr="00E43BFB">
              <w:rPr>
                <w:b/>
                <w:color w:val="808080" w:themeColor="background1" w:themeShade="80"/>
              </w:rPr>
              <w:t xml:space="preserve">. </w:t>
            </w:r>
            <w:r>
              <w:rPr>
                <w:b/>
                <w:color w:val="808080" w:themeColor="background1" w:themeShade="80"/>
              </w:rPr>
              <w:t xml:space="preserve">National </w:t>
            </w:r>
            <w:r w:rsidR="00593044">
              <w:rPr>
                <w:b/>
                <w:color w:val="808080" w:themeColor="background1" w:themeShade="80"/>
              </w:rPr>
              <w:t>consumer protection laws</w:t>
            </w:r>
            <w:r>
              <w:rPr>
                <w:b/>
                <w:color w:val="808080" w:themeColor="background1" w:themeShade="80"/>
              </w:rPr>
              <w:t xml:space="preserve"> </w:t>
            </w:r>
            <w:r w:rsidR="00593044">
              <w:rPr>
                <w:b/>
                <w:color w:val="808080" w:themeColor="background1" w:themeShade="80"/>
              </w:rPr>
              <w:t xml:space="preserve">and </w:t>
            </w:r>
            <w:r>
              <w:rPr>
                <w:b/>
                <w:color w:val="808080" w:themeColor="background1" w:themeShade="80"/>
              </w:rPr>
              <w:t>FSC audits</w:t>
            </w:r>
          </w:p>
          <w:p w14:paraId="06FEF134" w14:textId="27C3FDFB" w:rsidR="00E14642" w:rsidRPr="00E43BFB" w:rsidRDefault="00E14642" w:rsidP="00593044">
            <w:pPr>
              <w:pStyle w:val="FSCboxtext"/>
              <w:rPr>
                <w:bCs/>
                <w:color w:val="808080" w:themeColor="background1" w:themeShade="80"/>
              </w:rPr>
            </w:pPr>
            <w:r w:rsidRPr="004E1216">
              <w:rPr>
                <w:color w:val="808080" w:themeColor="background1" w:themeShade="80"/>
              </w:rPr>
              <w:t>FSC certification audit</w:t>
            </w:r>
            <w:r w:rsidR="00EC2397">
              <w:rPr>
                <w:color w:val="808080" w:themeColor="background1" w:themeShade="80"/>
              </w:rPr>
              <w:t>s</w:t>
            </w:r>
            <w:r>
              <w:rPr>
                <w:color w:val="808080" w:themeColor="background1" w:themeShade="80"/>
              </w:rPr>
              <w:t xml:space="preserve"> do not include compliance with </w:t>
            </w:r>
            <w:r w:rsidR="00593044">
              <w:rPr>
                <w:color w:val="808080" w:themeColor="background1" w:themeShade="80"/>
              </w:rPr>
              <w:t>such requirements and</w:t>
            </w:r>
            <w:r>
              <w:rPr>
                <w:color w:val="808080" w:themeColor="background1" w:themeShade="80"/>
              </w:rPr>
              <w:t xml:space="preserve"> laws.</w:t>
            </w:r>
          </w:p>
        </w:tc>
      </w:tr>
    </w:tbl>
    <w:p w14:paraId="5732BE3C" w14:textId="77777777" w:rsidR="00FD20E9" w:rsidRDefault="00FD20E9" w:rsidP="00E14642">
      <w:pPr>
        <w:pStyle w:val="FSCnormal"/>
        <w:rPr>
          <w:b/>
        </w:rPr>
      </w:pPr>
    </w:p>
    <w:p w14:paraId="7D0AEA70" w14:textId="77777777" w:rsidR="00E574CF" w:rsidRDefault="00E574CF" w:rsidP="00E574CF">
      <w:pPr>
        <w:pStyle w:val="FSCnormal"/>
        <w:ind w:left="360"/>
        <w:rPr>
          <w:b/>
          <w:sz w:val="24"/>
        </w:rPr>
      </w:pPr>
    </w:p>
    <w:p w14:paraId="5FCEFFEA" w14:textId="58062282" w:rsidR="00E14642" w:rsidRPr="00F24FF3" w:rsidRDefault="00E14642" w:rsidP="00E14642">
      <w:pPr>
        <w:pStyle w:val="FSCnormal"/>
        <w:numPr>
          <w:ilvl w:val="0"/>
          <w:numId w:val="3"/>
        </w:numPr>
        <w:rPr>
          <w:b/>
          <w:sz w:val="24"/>
        </w:rPr>
      </w:pPr>
      <w:r w:rsidRPr="00F24FF3">
        <w:rPr>
          <w:b/>
          <w:sz w:val="24"/>
        </w:rPr>
        <w:t>Promotional use requirements</w:t>
      </w:r>
    </w:p>
    <w:p w14:paraId="3670086E" w14:textId="77777777" w:rsidR="00E14642" w:rsidRDefault="00E14642" w:rsidP="00E14642">
      <w:pPr>
        <w:pStyle w:val="FSCnormal"/>
        <w:tabs>
          <w:tab w:val="clear" w:pos="2268"/>
          <w:tab w:val="left" w:pos="0"/>
        </w:tabs>
        <w:rPr>
          <w:b/>
        </w:rPr>
      </w:pPr>
    </w:p>
    <w:p w14:paraId="1063A5A7" w14:textId="440F1415" w:rsidR="0049406D" w:rsidRPr="007075D3" w:rsidRDefault="0049406D" w:rsidP="00E14642">
      <w:pPr>
        <w:pStyle w:val="FSCnormal"/>
        <w:tabs>
          <w:tab w:val="clear" w:pos="2268"/>
          <w:tab w:val="left" w:pos="0"/>
        </w:tabs>
      </w:pPr>
      <w:r w:rsidRPr="00E14642">
        <w:rPr>
          <w:b/>
        </w:rPr>
        <w:t>Promotion</w:t>
      </w:r>
      <w:r w:rsidR="00E14642">
        <w:rPr>
          <w:b/>
        </w:rPr>
        <w:t>al</w:t>
      </w:r>
      <w:r w:rsidRPr="00E14642">
        <w:rPr>
          <w:b/>
        </w:rPr>
        <w:t xml:space="preserve"> materials listing products</w:t>
      </w:r>
    </w:p>
    <w:p w14:paraId="58F6B819" w14:textId="77777777" w:rsidR="0049406D" w:rsidRPr="0049406D" w:rsidRDefault="0049406D" w:rsidP="00E14642">
      <w:pPr>
        <w:pStyle w:val="FSCnormal"/>
      </w:pPr>
    </w:p>
    <w:p w14:paraId="5172B280" w14:textId="24F34C9E" w:rsidR="009C6A97" w:rsidRPr="00BE6E08" w:rsidRDefault="00300CFD" w:rsidP="008D2839">
      <w:pPr>
        <w:pStyle w:val="FSCclause"/>
      </w:pPr>
      <w:r w:rsidRPr="00BE6E08">
        <w:t>6.1</w:t>
      </w:r>
      <w:r w:rsidR="008D2839" w:rsidRPr="00BE6E08">
        <w:tab/>
      </w:r>
      <w:r w:rsidR="002F0767" w:rsidRPr="00BE6E08">
        <w:t xml:space="preserve">It is sufficient to present </w:t>
      </w:r>
      <w:r w:rsidR="00D5295A">
        <w:t>the</w:t>
      </w:r>
      <w:r w:rsidR="00D5295A" w:rsidRPr="00BE6E08">
        <w:t xml:space="preserve"> </w:t>
      </w:r>
      <w:r w:rsidR="002F0767" w:rsidRPr="00BE6E08">
        <w:t>promotional elements (</w:t>
      </w:r>
      <w:r w:rsidR="00000EE0">
        <w:t xml:space="preserve">see clauses </w:t>
      </w:r>
      <w:r w:rsidR="00612A4A" w:rsidRPr="00BE6E08">
        <w:t>5.</w:t>
      </w:r>
      <w:r w:rsidR="004E1479">
        <w:t>2</w:t>
      </w:r>
      <w:r w:rsidR="00000EE0">
        <w:t xml:space="preserve"> and</w:t>
      </w:r>
      <w:r w:rsidR="004E1479">
        <w:t xml:space="preserve"> 5.3</w:t>
      </w:r>
      <w:r w:rsidR="002F0767" w:rsidRPr="00BE6E08">
        <w:t>)</w:t>
      </w:r>
      <w:r w:rsidR="00612A4A" w:rsidRPr="00BE6E08">
        <w:t xml:space="preserve"> only once in catal</w:t>
      </w:r>
      <w:r w:rsidR="009C6A97" w:rsidRPr="00BE6E08">
        <w:t>ogue</w:t>
      </w:r>
      <w:r w:rsidR="00612A4A" w:rsidRPr="00BE6E08">
        <w:t>s, brochures</w:t>
      </w:r>
      <w:r w:rsidR="002F0767" w:rsidRPr="00BE6E08">
        <w:t>,</w:t>
      </w:r>
      <w:r w:rsidR="00612A4A" w:rsidRPr="00BE6E08">
        <w:t xml:space="preserve"> websites</w:t>
      </w:r>
      <w:r w:rsidR="00144B08" w:rsidRPr="00BE6E08">
        <w:t>,</w:t>
      </w:r>
      <w:r w:rsidR="002F0767" w:rsidRPr="00BE6E08">
        <w:t xml:space="preserve"> etc.</w:t>
      </w:r>
      <w:r w:rsidR="00D1516C" w:rsidRPr="00BE6E08">
        <w:t xml:space="preserve"> </w:t>
      </w:r>
      <w:r w:rsidR="002F0767" w:rsidRPr="00BE6E08">
        <w:t xml:space="preserve">If they </w:t>
      </w:r>
      <w:r w:rsidR="00612A4A" w:rsidRPr="00BE6E08">
        <w:t xml:space="preserve">list both </w:t>
      </w:r>
      <w:r w:rsidR="009C6A97" w:rsidRPr="00BE6E08">
        <w:t>FSC-certified</w:t>
      </w:r>
      <w:r w:rsidR="00612A4A" w:rsidRPr="00BE6E08">
        <w:t xml:space="preserve"> and </w:t>
      </w:r>
      <w:r w:rsidR="009C6A97" w:rsidRPr="00BE6E08">
        <w:t>uncertified</w:t>
      </w:r>
      <w:r w:rsidR="00612A4A" w:rsidRPr="00BE6E08">
        <w:t xml:space="preserve"> products, a text such as </w:t>
      </w:r>
      <w:r w:rsidR="009C6A97" w:rsidRPr="00BE6E08">
        <w:t>“</w:t>
      </w:r>
      <w:r w:rsidR="00612A4A" w:rsidRPr="00BE6E08">
        <w:t>Look for our FSC</w:t>
      </w:r>
      <w:r w:rsidR="00612A4A" w:rsidRPr="00BE6E08">
        <w:rPr>
          <w:vertAlign w:val="superscript"/>
        </w:rPr>
        <w:t>®</w:t>
      </w:r>
      <w:r w:rsidR="00144B08" w:rsidRPr="00BE6E08">
        <w:t>-</w:t>
      </w:r>
      <w:r w:rsidR="00612A4A" w:rsidRPr="00BE6E08">
        <w:t>certified products</w:t>
      </w:r>
      <w:r w:rsidR="009C6A97" w:rsidRPr="00BE6E08">
        <w:t>”</w:t>
      </w:r>
      <w:r w:rsidR="00612A4A" w:rsidRPr="00BE6E08">
        <w:t xml:space="preserve"> shall be used </w:t>
      </w:r>
      <w:r w:rsidR="00364B94" w:rsidRPr="00BE6E08">
        <w:t xml:space="preserve">next to the promotional elements </w:t>
      </w:r>
      <w:r w:rsidR="00612A4A" w:rsidRPr="00BE6E08">
        <w:t xml:space="preserve">and </w:t>
      </w:r>
      <w:r w:rsidR="009C6A97" w:rsidRPr="00BE6E08">
        <w:t>the FSC-certified</w:t>
      </w:r>
      <w:r w:rsidR="00612A4A" w:rsidRPr="00BE6E08">
        <w:t xml:space="preserve"> products shall be clearly identified.</w:t>
      </w:r>
      <w:r w:rsidR="0099696B" w:rsidRPr="00BE6E08">
        <w:t xml:space="preserve"> If some or </w:t>
      </w:r>
      <w:proofErr w:type="gramStart"/>
      <w:r w:rsidR="0099696B" w:rsidRPr="00BE6E08">
        <w:t xml:space="preserve">all </w:t>
      </w:r>
      <w:r w:rsidR="00144B08" w:rsidRPr="00BE6E08">
        <w:t>of</w:t>
      </w:r>
      <w:proofErr w:type="gramEnd"/>
      <w:r w:rsidR="00144B08" w:rsidRPr="00BE6E08">
        <w:t xml:space="preserve"> the </w:t>
      </w:r>
      <w:r w:rsidR="0099696B" w:rsidRPr="00BE6E08">
        <w:t xml:space="preserve">products are available </w:t>
      </w:r>
      <w:r w:rsidR="00694126">
        <w:t xml:space="preserve">as </w:t>
      </w:r>
      <w:r w:rsidR="006F2762" w:rsidRPr="00BE6E08">
        <w:t xml:space="preserve">FSC </w:t>
      </w:r>
      <w:r w:rsidR="009C6A97" w:rsidRPr="00BE6E08">
        <w:t>certified</w:t>
      </w:r>
      <w:r w:rsidR="0099696B" w:rsidRPr="00BE6E08">
        <w:t xml:space="preserve"> on request only, this shall be clearly stated.</w:t>
      </w:r>
    </w:p>
    <w:p w14:paraId="3836BAE2" w14:textId="77777777" w:rsidR="009C6A97" w:rsidRPr="00BE6E08" w:rsidRDefault="009C6A97" w:rsidP="008D2839">
      <w:pPr>
        <w:pStyle w:val="FSCclause"/>
      </w:pPr>
    </w:p>
    <w:p w14:paraId="3443666A" w14:textId="24CF1959" w:rsidR="009C6A97" w:rsidRPr="00BE6E08" w:rsidRDefault="00300CFD" w:rsidP="00E5588A">
      <w:pPr>
        <w:pStyle w:val="FSCclause"/>
      </w:pPr>
      <w:r w:rsidRPr="00BE6E08">
        <w:t>6.2</w:t>
      </w:r>
      <w:r w:rsidR="008D2839" w:rsidRPr="00BE6E08">
        <w:tab/>
      </w:r>
      <w:r w:rsidR="001853A8" w:rsidRPr="00BE6E08">
        <w:t xml:space="preserve">If </w:t>
      </w:r>
      <w:r w:rsidR="009C6A97" w:rsidRPr="00BE6E08">
        <w:t>the FSC</w:t>
      </w:r>
      <w:r w:rsidR="001853A8" w:rsidRPr="00BE6E08">
        <w:t xml:space="preserve"> trademarks are used </w:t>
      </w:r>
      <w:r w:rsidR="000475AB" w:rsidRPr="00BE6E08">
        <w:t xml:space="preserve">for promotion </w:t>
      </w:r>
      <w:r w:rsidR="001853A8" w:rsidRPr="00BE6E08">
        <w:t>on invoice templates, delivery notes</w:t>
      </w:r>
      <w:r w:rsidR="00613602" w:rsidRPr="00BE6E08">
        <w:t>,</w:t>
      </w:r>
      <w:r w:rsidR="001853A8" w:rsidRPr="00BE6E08">
        <w:t xml:space="preserve"> and similar documents that may be used for FSC and non-FSC products, the following or similar statement shall be included: </w:t>
      </w:r>
      <w:r w:rsidR="009C6A97" w:rsidRPr="00BE6E08">
        <w:t>“</w:t>
      </w:r>
      <w:r w:rsidR="001853A8" w:rsidRPr="00BE6E08">
        <w:t>Only the products that are identified as such on this document are FSC</w:t>
      </w:r>
      <w:r w:rsidR="00670E48" w:rsidRPr="00BE6E08">
        <w:rPr>
          <w:vertAlign w:val="superscript"/>
        </w:rPr>
        <w:t>®</w:t>
      </w:r>
      <w:r w:rsidR="001853A8" w:rsidRPr="00BE6E08">
        <w:t xml:space="preserve"> certified</w:t>
      </w:r>
      <w:r w:rsidR="00613602" w:rsidRPr="00BE6E08">
        <w:t>.</w:t>
      </w:r>
      <w:r w:rsidR="009C6A97" w:rsidRPr="00BE6E08">
        <w:t>”</w:t>
      </w:r>
      <w:r w:rsidR="00D727F2">
        <w:t xml:space="preserve"> </w:t>
      </w:r>
    </w:p>
    <w:p w14:paraId="18BCD0CB" w14:textId="77777777" w:rsidR="009C6A97" w:rsidRPr="00BE6E08" w:rsidRDefault="009C6A97" w:rsidP="008D2839">
      <w:pPr>
        <w:pStyle w:val="FSCclause"/>
      </w:pPr>
    </w:p>
    <w:p w14:paraId="48A25518" w14:textId="77777777" w:rsidR="009C6A97" w:rsidRPr="00BE6E08" w:rsidRDefault="001E3DE2" w:rsidP="008D2839">
      <w:pPr>
        <w:pStyle w:val="FSCnormal"/>
        <w:rPr>
          <w:b/>
        </w:rPr>
      </w:pPr>
      <w:r w:rsidRPr="00BE6E08">
        <w:rPr>
          <w:b/>
        </w:rPr>
        <w:t>P</w:t>
      </w:r>
      <w:r w:rsidR="00C05910" w:rsidRPr="00BE6E08">
        <w:rPr>
          <w:b/>
        </w:rPr>
        <w:t>romotional items</w:t>
      </w:r>
      <w:r w:rsidRPr="00BE6E08">
        <w:rPr>
          <w:b/>
        </w:rPr>
        <w:t xml:space="preserve"> and trade fairs</w:t>
      </w:r>
    </w:p>
    <w:p w14:paraId="16A75103" w14:textId="77777777" w:rsidR="009C6A97" w:rsidRPr="00BE6E08" w:rsidRDefault="009C6A97" w:rsidP="008D2839">
      <w:pPr>
        <w:pStyle w:val="FSCclause"/>
      </w:pPr>
    </w:p>
    <w:p w14:paraId="253CAADF" w14:textId="78036F03" w:rsidR="009C6A97" w:rsidRPr="00BE6E08" w:rsidRDefault="008D2839" w:rsidP="008D2839">
      <w:pPr>
        <w:pStyle w:val="FSCclause"/>
      </w:pPr>
      <w:r w:rsidRPr="00BE6E08">
        <w:t>6.</w:t>
      </w:r>
      <w:r w:rsidR="00BF20D5" w:rsidRPr="00BE6E08">
        <w:t>3</w:t>
      </w:r>
      <w:r w:rsidRPr="00BE6E08">
        <w:tab/>
      </w:r>
      <w:r w:rsidR="009C6A97" w:rsidRPr="00BE6E08">
        <w:t>The FSC</w:t>
      </w:r>
      <w:r w:rsidR="00C05910" w:rsidRPr="00BE6E08">
        <w:t xml:space="preserve"> </w:t>
      </w:r>
      <w:r w:rsidR="009C6A97" w:rsidRPr="00BE6E08">
        <w:t>logo</w:t>
      </w:r>
      <w:r w:rsidR="00FC0714" w:rsidRPr="00BE6E08">
        <w:t xml:space="preserve"> (</w:t>
      </w:r>
      <w:r w:rsidR="00694126">
        <w:t xml:space="preserve">see clause </w:t>
      </w:r>
      <w:r w:rsidR="00FC0714" w:rsidRPr="00BE6E08">
        <w:t>1.1</w:t>
      </w:r>
      <w:r w:rsidR="00613602" w:rsidRPr="00BE6E08">
        <w:t>(</w:t>
      </w:r>
      <w:r w:rsidR="00B4168C">
        <w:t>c</w:t>
      </w:r>
      <w:r w:rsidR="00613602" w:rsidRPr="00BE6E08">
        <w:t>)</w:t>
      </w:r>
      <w:r w:rsidR="00FC0714" w:rsidRPr="00BE6E08">
        <w:t>)</w:t>
      </w:r>
      <w:r w:rsidR="006E7C4D">
        <w:t xml:space="preserve"> with the license code</w:t>
      </w:r>
      <w:r w:rsidR="00FC0714" w:rsidRPr="00BE6E08">
        <w:t xml:space="preserve"> </w:t>
      </w:r>
      <w:r w:rsidR="00C05910" w:rsidRPr="00BE6E08">
        <w:t xml:space="preserve">may be used on </w:t>
      </w:r>
      <w:r w:rsidR="00670E48" w:rsidRPr="00BE6E08">
        <w:t xml:space="preserve">promotional items </w:t>
      </w:r>
      <w:r w:rsidR="00690222" w:rsidRPr="00BE6E08">
        <w:t>not for sale</w:t>
      </w:r>
      <w:r w:rsidR="00694126">
        <w:t>,</w:t>
      </w:r>
      <w:r w:rsidR="00690222" w:rsidRPr="00BE6E08">
        <w:t xml:space="preserve"> </w:t>
      </w:r>
      <w:r w:rsidR="00670E48" w:rsidRPr="00BE6E08">
        <w:t xml:space="preserve">such as </w:t>
      </w:r>
      <w:r w:rsidR="00C05910" w:rsidRPr="00BE6E08">
        <w:t xml:space="preserve">mugs, pens, T-shirts, caps, banners, </w:t>
      </w:r>
      <w:r w:rsidR="00694126">
        <w:t xml:space="preserve">and </w:t>
      </w:r>
      <w:r w:rsidR="00C05910" w:rsidRPr="00BE6E08">
        <w:t xml:space="preserve">company vehicles. </w:t>
      </w:r>
    </w:p>
    <w:p w14:paraId="2373EE80" w14:textId="77777777" w:rsidR="009C6A97" w:rsidRPr="00BE6E08" w:rsidRDefault="009C6A97" w:rsidP="008D2839">
      <w:pPr>
        <w:pStyle w:val="FSCclause"/>
      </w:pPr>
    </w:p>
    <w:p w14:paraId="343E7193" w14:textId="1CC496A9" w:rsidR="009C6A97" w:rsidRPr="00BE6E08" w:rsidRDefault="00BF20D5" w:rsidP="008D2839">
      <w:pPr>
        <w:pStyle w:val="FSCclause"/>
      </w:pPr>
      <w:r w:rsidRPr="00BE6E08">
        <w:t>6.4</w:t>
      </w:r>
      <w:r w:rsidR="008D2839" w:rsidRPr="00BE6E08">
        <w:tab/>
      </w:r>
      <w:r w:rsidR="00C05910" w:rsidRPr="00BE6E08">
        <w:t>If promotional items are made wholly or partly of wood (</w:t>
      </w:r>
      <w:proofErr w:type="gramStart"/>
      <w:r w:rsidR="009A2F57" w:rsidRPr="00BE6E08">
        <w:t>e.g.</w:t>
      </w:r>
      <w:proofErr w:type="gramEnd"/>
      <w:r w:rsidR="00C05910" w:rsidRPr="00BE6E08">
        <w:t xml:space="preserve"> pencils or memory sticks)</w:t>
      </w:r>
      <w:r w:rsidR="009A2F57" w:rsidRPr="00BE6E08">
        <w:t>,</w:t>
      </w:r>
      <w:r w:rsidR="00C05910" w:rsidRPr="00BE6E08">
        <w:t xml:space="preserve"> they must meet the applicable </w:t>
      </w:r>
      <w:r w:rsidR="00EF0E0C" w:rsidRPr="00BE6E08">
        <w:t>labelling</w:t>
      </w:r>
      <w:r w:rsidR="00C05910" w:rsidRPr="00BE6E08">
        <w:t xml:space="preserve"> requirements as specified by FSC-</w:t>
      </w:r>
      <w:r w:rsidR="00EF0E0C" w:rsidRPr="00BE6E08">
        <w:t>STD-40-0</w:t>
      </w:r>
      <w:r w:rsidR="00C05910" w:rsidRPr="00BE6E08">
        <w:t>04</w:t>
      </w:r>
      <w:r w:rsidR="00613602" w:rsidRPr="00BE6E08">
        <w:t>,</w:t>
      </w:r>
      <w:r w:rsidR="00C05910" w:rsidRPr="00BE6E08">
        <w:t xml:space="preserve"> </w:t>
      </w:r>
      <w:r w:rsidR="00AA64C1" w:rsidRPr="00BE6E08">
        <w:t>but do not need to carry an on-product label.</w:t>
      </w:r>
    </w:p>
    <w:p w14:paraId="5A97DBF5" w14:textId="77777777" w:rsidR="009C6A97" w:rsidRPr="00BE6E08" w:rsidRDefault="009C6A97" w:rsidP="008D2839">
      <w:pPr>
        <w:pStyle w:val="FSCclause"/>
      </w:pPr>
    </w:p>
    <w:p w14:paraId="7D27743A" w14:textId="4183FEF7" w:rsidR="009C6A97" w:rsidRPr="00BE6E08" w:rsidRDefault="00BF20D5" w:rsidP="008D2839">
      <w:pPr>
        <w:pStyle w:val="FSCclause"/>
      </w:pPr>
      <w:r w:rsidRPr="00BE6E08">
        <w:t>6.5</w:t>
      </w:r>
      <w:r w:rsidR="008D2839" w:rsidRPr="00BE6E08">
        <w:tab/>
      </w:r>
      <w:r w:rsidR="00C05910" w:rsidRPr="00BE6E08">
        <w:t>When FSC trademarks are used for promotion at trade fairs, the organization shall</w:t>
      </w:r>
      <w:r w:rsidR="009A2F57" w:rsidRPr="00BE6E08">
        <w:t>:</w:t>
      </w:r>
    </w:p>
    <w:p w14:paraId="67413FA5" w14:textId="328DDDCA" w:rsidR="00694126" w:rsidRPr="00BE6E08" w:rsidRDefault="00716C37" w:rsidP="00B4168C">
      <w:pPr>
        <w:pStyle w:val="FSCsub-clause"/>
        <w:numPr>
          <w:ilvl w:val="0"/>
          <w:numId w:val="76"/>
        </w:numPr>
        <w:tabs>
          <w:tab w:val="clear" w:pos="340"/>
          <w:tab w:val="left" w:pos="0"/>
        </w:tabs>
      </w:pPr>
      <w:r w:rsidRPr="00BE6E08">
        <w:t xml:space="preserve">clearly mark which products are </w:t>
      </w:r>
      <w:r w:rsidR="006F2762" w:rsidRPr="00BE6E08">
        <w:t xml:space="preserve">FSC </w:t>
      </w:r>
      <w:r w:rsidR="009C6A97" w:rsidRPr="00BE6E08">
        <w:t>certified</w:t>
      </w:r>
      <w:r w:rsidR="00694126">
        <w:t>,</w:t>
      </w:r>
      <w:r w:rsidRPr="00BE6E08">
        <w:t xml:space="preserve"> or</w:t>
      </w:r>
    </w:p>
    <w:p w14:paraId="3919DA8F" w14:textId="07825797" w:rsidR="00694126" w:rsidRDefault="00716C37" w:rsidP="00B4168C">
      <w:pPr>
        <w:pStyle w:val="FSCsub-clause"/>
        <w:numPr>
          <w:ilvl w:val="0"/>
          <w:numId w:val="76"/>
        </w:numPr>
        <w:tabs>
          <w:tab w:val="clear" w:pos="340"/>
          <w:tab w:val="left" w:pos="0"/>
        </w:tabs>
      </w:pPr>
      <w:r w:rsidRPr="00BE6E08">
        <w:t xml:space="preserve">add a visible disclaimer stating </w:t>
      </w:r>
      <w:r w:rsidR="00613602" w:rsidRPr="00BE6E08">
        <w:t>“</w:t>
      </w:r>
      <w:r w:rsidRPr="00BE6E08">
        <w:t xml:space="preserve">Ask for our </w:t>
      </w:r>
      <w:r w:rsidR="009C6A97" w:rsidRPr="00BE6E08">
        <w:t>FSC</w:t>
      </w:r>
      <w:r w:rsidR="00F92FE3" w:rsidRPr="00E5588A">
        <w:rPr>
          <w:vertAlign w:val="superscript"/>
        </w:rPr>
        <w:t>®</w:t>
      </w:r>
      <w:r w:rsidR="009C6A97" w:rsidRPr="00BE6E08">
        <w:t>-certified</w:t>
      </w:r>
      <w:r w:rsidRPr="00BE6E08">
        <w:t xml:space="preserve"> products</w:t>
      </w:r>
      <w:r w:rsidR="00613602" w:rsidRPr="00BE6E08">
        <w:t>”</w:t>
      </w:r>
      <w:r w:rsidRPr="00BE6E08">
        <w:t xml:space="preserve"> or similar if no </w:t>
      </w:r>
      <w:r w:rsidR="009C6A97" w:rsidRPr="00BE6E08">
        <w:t>FSC-certified</w:t>
      </w:r>
      <w:r w:rsidRPr="00BE6E08">
        <w:t xml:space="preserve"> products are displayed</w:t>
      </w:r>
      <w:r w:rsidR="00785622">
        <w:t xml:space="preserve">. </w:t>
      </w:r>
    </w:p>
    <w:p w14:paraId="1CF71C9C" w14:textId="77777777" w:rsidR="00694126" w:rsidRDefault="00694126" w:rsidP="00B4168C">
      <w:pPr>
        <w:pStyle w:val="FSCsub-clause"/>
        <w:tabs>
          <w:tab w:val="clear" w:pos="340"/>
          <w:tab w:val="left" w:pos="0"/>
        </w:tabs>
        <w:ind w:left="720" w:hanging="90"/>
      </w:pPr>
    </w:p>
    <w:p w14:paraId="38F0F2B1" w14:textId="7A38BA8F" w:rsidR="00522AAA" w:rsidRPr="00BE6E08" w:rsidRDefault="00694126" w:rsidP="003021BF">
      <w:pPr>
        <w:pStyle w:val="FSCsub-clause"/>
        <w:ind w:left="540" w:firstLine="0"/>
      </w:pPr>
      <w:r>
        <w:t>T</w:t>
      </w:r>
      <w:r w:rsidR="00716C37" w:rsidRPr="00BE6E08">
        <w:t xml:space="preserve">ext </w:t>
      </w:r>
      <w:r>
        <w:t xml:space="preserve">used </w:t>
      </w:r>
      <w:r w:rsidR="00716C37" w:rsidRPr="00BE6E08">
        <w:t xml:space="preserve">to describe </w:t>
      </w:r>
      <w:r w:rsidR="009C6A97" w:rsidRPr="00BE6E08">
        <w:t>the FSC</w:t>
      </w:r>
      <w:r w:rsidR="00716C37" w:rsidRPr="00BE6E08">
        <w:t xml:space="preserve"> certification of the organization does not require a disclaimer.</w:t>
      </w:r>
    </w:p>
    <w:p w14:paraId="717EF56C" w14:textId="77777777" w:rsidR="009C6A97" w:rsidRPr="00BE6E08" w:rsidRDefault="009C6A97" w:rsidP="008D2839">
      <w:pPr>
        <w:pStyle w:val="FSCnormal"/>
      </w:pPr>
    </w:p>
    <w:p w14:paraId="105E5846" w14:textId="22CD78D3" w:rsidR="009C6A97" w:rsidRPr="00BE6E08" w:rsidRDefault="008E6361" w:rsidP="008D2839">
      <w:pPr>
        <w:pStyle w:val="FSCnormal"/>
        <w:rPr>
          <w:b/>
        </w:rPr>
      </w:pPr>
      <w:r w:rsidRPr="00BE6E08">
        <w:rPr>
          <w:b/>
        </w:rPr>
        <w:t xml:space="preserve">Investment claims about </w:t>
      </w:r>
      <w:r w:rsidR="009C6A97" w:rsidRPr="00BE6E08">
        <w:rPr>
          <w:b/>
        </w:rPr>
        <w:t>FSC-certified</w:t>
      </w:r>
      <w:r w:rsidR="00C05910" w:rsidRPr="00BE6E08">
        <w:rPr>
          <w:b/>
        </w:rPr>
        <w:t xml:space="preserve"> operations</w:t>
      </w:r>
    </w:p>
    <w:p w14:paraId="0E6D2A68" w14:textId="77777777" w:rsidR="009C6A97" w:rsidRPr="00BE6E08" w:rsidRDefault="009C6A97" w:rsidP="008D2839">
      <w:pPr>
        <w:pStyle w:val="FSCnormal"/>
      </w:pPr>
    </w:p>
    <w:p w14:paraId="6B5538D7" w14:textId="49C5F7BC" w:rsidR="009C6A97" w:rsidRPr="00BE6E08" w:rsidRDefault="00BF20D5" w:rsidP="008D2839">
      <w:pPr>
        <w:pStyle w:val="FSCclause"/>
      </w:pPr>
      <w:r w:rsidRPr="00BE6E08">
        <w:t>6.6</w:t>
      </w:r>
      <w:r w:rsidR="008D2839" w:rsidRPr="00BE6E08">
        <w:tab/>
      </w:r>
      <w:r w:rsidR="00C05910" w:rsidRPr="00BE6E08">
        <w:t xml:space="preserve">Organizations shall take full responsibility for the use of </w:t>
      </w:r>
      <w:r w:rsidR="009C6A97" w:rsidRPr="00BE6E08">
        <w:t>the FSC</w:t>
      </w:r>
      <w:r w:rsidR="00C05910" w:rsidRPr="00BE6E08">
        <w:t xml:space="preserve"> trademarks by investment companies and others making financial claims based on their </w:t>
      </w:r>
      <w:r w:rsidR="009C6A97" w:rsidRPr="00BE6E08">
        <w:t>FSC-certified</w:t>
      </w:r>
      <w:r w:rsidR="00C05910" w:rsidRPr="00BE6E08">
        <w:t xml:space="preserve"> operations.</w:t>
      </w:r>
    </w:p>
    <w:p w14:paraId="3F728C30" w14:textId="77777777" w:rsidR="009C6A97" w:rsidRPr="00BE6E08" w:rsidRDefault="009C6A97" w:rsidP="008D2839">
      <w:pPr>
        <w:pStyle w:val="FSCclause"/>
      </w:pPr>
    </w:p>
    <w:p w14:paraId="40226DEA" w14:textId="0DF0DC4A" w:rsidR="009C6A97" w:rsidRDefault="00BF20D5" w:rsidP="008D2839">
      <w:pPr>
        <w:pStyle w:val="FSCclause"/>
      </w:pPr>
      <w:r w:rsidRPr="00BE6E08">
        <w:t>6.7</w:t>
      </w:r>
      <w:r w:rsidR="008D2839" w:rsidRPr="00BE6E08">
        <w:tab/>
      </w:r>
      <w:r w:rsidR="00C05910" w:rsidRPr="00BE6E08">
        <w:t>Any such claims shall be accompanied by a disclaimer</w:t>
      </w:r>
      <w:r w:rsidR="00694126">
        <w:t>:</w:t>
      </w:r>
      <w:r w:rsidR="00C05910" w:rsidRPr="00BE6E08">
        <w:t xml:space="preserve"> </w:t>
      </w:r>
      <w:r w:rsidR="00EA62E4" w:rsidRPr="00BE6E08">
        <w:t>“</w:t>
      </w:r>
      <w:r w:rsidR="00C05910" w:rsidRPr="00BE6E08">
        <w:t>FSC</w:t>
      </w:r>
      <w:r w:rsidR="00F92FE3" w:rsidRPr="00BE6E08">
        <w:rPr>
          <w:vertAlign w:val="superscript"/>
        </w:rPr>
        <w:t>®</w:t>
      </w:r>
      <w:r w:rsidR="00C05910" w:rsidRPr="00BE6E08">
        <w:t xml:space="preserve"> is not responsible for and d</w:t>
      </w:r>
      <w:r w:rsidR="00C05910" w:rsidRPr="009F3880">
        <w:t>oes not endorse any financial claims on returns on investments.</w:t>
      </w:r>
      <w:r w:rsidR="00EA62E4" w:rsidRPr="009F3880">
        <w:t>”</w:t>
      </w:r>
    </w:p>
    <w:p w14:paraId="6C3FC3FE" w14:textId="654EE18E" w:rsidR="004C5F30" w:rsidRDefault="004C5F30" w:rsidP="008D2839">
      <w:pPr>
        <w:pStyle w:val="FSCclause"/>
      </w:pPr>
    </w:p>
    <w:p w14:paraId="2C4E55CE" w14:textId="77777777" w:rsidR="00E56291" w:rsidRPr="004C5F30" w:rsidRDefault="00E56291" w:rsidP="00E56291">
      <w:pPr>
        <w:pStyle w:val="FSCclause"/>
        <w:rPr>
          <w:b/>
          <w:bCs/>
        </w:rPr>
      </w:pPr>
      <w:r w:rsidRPr="004C5F30">
        <w:rPr>
          <w:b/>
          <w:bCs/>
        </w:rPr>
        <w:t>Promoting controlled wood</w:t>
      </w:r>
    </w:p>
    <w:p w14:paraId="67E41967" w14:textId="77777777" w:rsidR="006406C6" w:rsidRDefault="006406C6" w:rsidP="006406C6">
      <w:pPr>
        <w:pStyle w:val="FSCclause"/>
      </w:pPr>
      <w:r>
        <w:lastRenderedPageBreak/>
        <w:t>6.8.   To</w:t>
      </w:r>
      <w:r w:rsidRPr="00FC084F">
        <w:t xml:space="preserve"> promote sales or sourc</w:t>
      </w:r>
      <w:r>
        <w:t>ing</w:t>
      </w:r>
      <w:r w:rsidRPr="00FC084F">
        <w:t xml:space="preserve"> of controlled material or FSC controlled wood</w:t>
      </w:r>
      <w:r>
        <w:t>, certificate holders may only use</w:t>
      </w:r>
      <w:r w:rsidRPr="00FC084F">
        <w:t xml:space="preserve"> the statements presented in Annex C</w:t>
      </w:r>
      <w:r>
        <w:t>.</w:t>
      </w:r>
    </w:p>
    <w:p w14:paraId="31BDA2E6" w14:textId="77777777" w:rsidR="009C6A97" w:rsidRPr="009F3880" w:rsidRDefault="009C6A97" w:rsidP="003021BF">
      <w:pPr>
        <w:pStyle w:val="FSCclause"/>
        <w:ind w:left="0" w:firstLine="0"/>
      </w:pPr>
    </w:p>
    <w:p w14:paraId="29A5F260" w14:textId="62430AD1" w:rsidR="009C6A97" w:rsidRPr="00B4168C" w:rsidRDefault="008D2839" w:rsidP="008D2839">
      <w:pPr>
        <w:pStyle w:val="FSCsubheading1"/>
        <w:keepNext/>
        <w:rPr>
          <w:sz w:val="24"/>
          <w:szCs w:val="24"/>
        </w:rPr>
      </w:pPr>
      <w:bookmarkStart w:id="22" w:name="_Toc485212108"/>
      <w:r w:rsidRPr="00B4168C">
        <w:rPr>
          <w:sz w:val="24"/>
          <w:szCs w:val="24"/>
        </w:rPr>
        <w:t>7.</w:t>
      </w:r>
      <w:r w:rsidRPr="00B4168C">
        <w:rPr>
          <w:sz w:val="24"/>
          <w:szCs w:val="24"/>
        </w:rPr>
        <w:tab/>
      </w:r>
      <w:r w:rsidR="000B5B63" w:rsidRPr="00B4168C">
        <w:rPr>
          <w:sz w:val="24"/>
          <w:szCs w:val="24"/>
        </w:rPr>
        <w:t>Restrictions on promotional use</w:t>
      </w:r>
      <w:bookmarkEnd w:id="22"/>
    </w:p>
    <w:p w14:paraId="1374C4F9" w14:textId="0C2D511B" w:rsidR="007D70D8" w:rsidRDefault="008D2839" w:rsidP="008D2839">
      <w:pPr>
        <w:pStyle w:val="FSCclause"/>
      </w:pPr>
      <w:r>
        <w:t>7.1</w:t>
      </w:r>
      <w:r>
        <w:tab/>
      </w:r>
      <w:r w:rsidR="009C6A97" w:rsidRPr="009F3880">
        <w:t>The FSC</w:t>
      </w:r>
      <w:r w:rsidR="000B5B63" w:rsidRPr="009F3880">
        <w:t xml:space="preserve"> trademarks shall not be used </w:t>
      </w:r>
      <w:r w:rsidR="007D70D8">
        <w:t xml:space="preserve">in a way that implies equivalence </w:t>
      </w:r>
      <w:r w:rsidR="00A71D1F">
        <w:t xml:space="preserve">to </w:t>
      </w:r>
      <w:r w:rsidR="000B5B63" w:rsidRPr="009F3880">
        <w:t xml:space="preserve">other forest certification schemes </w:t>
      </w:r>
      <w:r w:rsidR="00BD3050">
        <w:t>(</w:t>
      </w:r>
      <w:proofErr w:type="gramStart"/>
      <w:r w:rsidR="007D70D8">
        <w:t>e.</w:t>
      </w:r>
      <w:r w:rsidR="00A71D1F">
        <w:t>g.</w:t>
      </w:r>
      <w:proofErr w:type="gramEnd"/>
      <w:r w:rsidR="00A71D1F">
        <w:t xml:space="preserve"> FSC/xxx certification</w:t>
      </w:r>
      <w:r w:rsidR="00BD3050">
        <w:t>)</w:t>
      </w:r>
      <w:r w:rsidR="00A71D1F">
        <w:t>.</w:t>
      </w:r>
    </w:p>
    <w:p w14:paraId="2A552A5B" w14:textId="77777777" w:rsidR="00A71D1F" w:rsidRDefault="00A71D1F" w:rsidP="008D2839">
      <w:pPr>
        <w:pStyle w:val="FSCclause"/>
      </w:pPr>
    </w:p>
    <w:p w14:paraId="5C54C6AE" w14:textId="6B7BE6E1" w:rsidR="009C6A97" w:rsidRPr="009F3880" w:rsidRDefault="007D70D8" w:rsidP="008D2839">
      <w:pPr>
        <w:pStyle w:val="FSCclause"/>
      </w:pPr>
      <w:r>
        <w:t xml:space="preserve">7.2 </w:t>
      </w:r>
      <w:r>
        <w:tab/>
        <w:t xml:space="preserve">When used </w:t>
      </w:r>
      <w:r w:rsidR="00A71D1F">
        <w:t>on the same promotional material</w:t>
      </w:r>
      <w:r>
        <w:t xml:space="preserve"> </w:t>
      </w:r>
      <w:r w:rsidR="00A473E2">
        <w:t xml:space="preserve">as </w:t>
      </w:r>
      <w:r>
        <w:t xml:space="preserve">marks of other certification schemes, the FSC trademarks shall not be used </w:t>
      </w:r>
      <w:r w:rsidR="000B5B63" w:rsidRPr="009F3880">
        <w:t>in a way which disadvantage</w:t>
      </w:r>
      <w:r w:rsidR="00FC3BFE">
        <w:t>s</w:t>
      </w:r>
      <w:r w:rsidR="000B5B63" w:rsidRPr="009F3880">
        <w:t xml:space="preserve"> </w:t>
      </w:r>
      <w:r w:rsidR="009C6A97" w:rsidRPr="009F3880">
        <w:t>FSC</w:t>
      </w:r>
      <w:r w:rsidR="000B5B63" w:rsidRPr="009F3880">
        <w:t xml:space="preserve"> in terms of size or placement.</w:t>
      </w:r>
    </w:p>
    <w:p w14:paraId="3B56EDC8" w14:textId="77777777" w:rsidR="009C6A97" w:rsidRPr="009F3880" w:rsidRDefault="009C6A97" w:rsidP="008D2839">
      <w:pPr>
        <w:pStyle w:val="FSCclause"/>
      </w:pPr>
    </w:p>
    <w:p w14:paraId="6D358BBF" w14:textId="0DE196C2" w:rsidR="009C6A97" w:rsidRPr="009F3880" w:rsidRDefault="00905EA5" w:rsidP="008D2839">
      <w:pPr>
        <w:pStyle w:val="FSCclause"/>
      </w:pPr>
      <w:r>
        <w:t>7.3</w:t>
      </w:r>
      <w:r w:rsidR="008D2839">
        <w:tab/>
      </w:r>
      <w:r w:rsidR="009C6A97" w:rsidRPr="009F3880">
        <w:t>The FSC</w:t>
      </w:r>
      <w:r w:rsidR="000B5B63" w:rsidRPr="009F3880">
        <w:t xml:space="preserve"> </w:t>
      </w:r>
      <w:r w:rsidR="009C6A97" w:rsidRPr="009F3880">
        <w:t>logo</w:t>
      </w:r>
      <w:r w:rsidR="000B5B63" w:rsidRPr="009F3880">
        <w:t xml:space="preserve"> </w:t>
      </w:r>
      <w:r w:rsidR="00BA54F3" w:rsidRPr="009F3880">
        <w:t xml:space="preserve">or </w:t>
      </w:r>
      <w:r w:rsidR="00EA62E4" w:rsidRPr="009F3880">
        <w:t>‘</w:t>
      </w:r>
      <w:r w:rsidR="00BA54F3" w:rsidRPr="009F3880">
        <w:t>Forest</w:t>
      </w:r>
      <w:r w:rsidR="00957FD9">
        <w:t>s</w:t>
      </w:r>
      <w:r w:rsidR="00BA54F3" w:rsidRPr="009F3880">
        <w:t xml:space="preserve"> </w:t>
      </w:r>
      <w:proofErr w:type="gramStart"/>
      <w:r w:rsidR="00BA54F3" w:rsidRPr="009F3880">
        <w:t>For</w:t>
      </w:r>
      <w:proofErr w:type="gramEnd"/>
      <w:r w:rsidR="00BA54F3" w:rsidRPr="009F3880">
        <w:t xml:space="preserve"> All Forever</w:t>
      </w:r>
      <w:r w:rsidR="00EA62E4" w:rsidRPr="009F3880">
        <w:t>’</w:t>
      </w:r>
      <w:r w:rsidR="00BA54F3" w:rsidRPr="009F3880">
        <w:t xml:space="preserve"> marks </w:t>
      </w:r>
      <w:r w:rsidR="000B5B63" w:rsidRPr="009F3880">
        <w:t xml:space="preserve">shall not be used on business cards for promotion. </w:t>
      </w:r>
      <w:r w:rsidR="00957FD9">
        <w:t>A t</w:t>
      </w:r>
      <w:r w:rsidR="000B5B63" w:rsidRPr="009F3880">
        <w:t xml:space="preserve">ext </w:t>
      </w:r>
      <w:r w:rsidR="00957FD9">
        <w:t xml:space="preserve">reference to </w:t>
      </w:r>
      <w:r w:rsidR="00BD3050">
        <w:t xml:space="preserve">the </w:t>
      </w:r>
      <w:r w:rsidR="00957FD9">
        <w:t>organization’s FSC certification</w:t>
      </w:r>
      <w:r w:rsidR="00BD3050">
        <w:t>,</w:t>
      </w:r>
      <w:r w:rsidR="00957FD9" w:rsidRPr="009F3880">
        <w:t xml:space="preserve"> </w:t>
      </w:r>
      <w:r w:rsidR="000B5B63" w:rsidRPr="009F3880">
        <w:t xml:space="preserve">with </w:t>
      </w:r>
      <w:r w:rsidR="009C6A97" w:rsidRPr="009F3880">
        <w:t>licence</w:t>
      </w:r>
      <w:r w:rsidR="000B5B63" w:rsidRPr="009F3880">
        <w:t xml:space="preserve"> code</w:t>
      </w:r>
      <w:r w:rsidR="00BD3050">
        <w:t>,</w:t>
      </w:r>
      <w:r w:rsidR="000B5B63" w:rsidRPr="009F3880">
        <w:t xml:space="preserve"> is allowed</w:t>
      </w:r>
      <w:r w:rsidR="00BD3050">
        <w:t>, for example</w:t>
      </w:r>
      <w:r w:rsidR="000B5B63" w:rsidRPr="009F3880">
        <w:t xml:space="preserve"> </w:t>
      </w:r>
      <w:r w:rsidR="00EA62E4" w:rsidRPr="009F3880">
        <w:t>“</w:t>
      </w:r>
      <w:r w:rsidR="000B5B63" w:rsidRPr="009F3880">
        <w:t xml:space="preserve">We </w:t>
      </w:r>
      <w:r w:rsidR="00FC50C8" w:rsidRPr="009F3880">
        <w:t xml:space="preserve">are </w:t>
      </w:r>
      <w:r w:rsidR="009C6A97" w:rsidRPr="009F3880">
        <w:t>FSC</w:t>
      </w:r>
      <w:r w:rsidR="00E9308D" w:rsidRPr="00E9308D">
        <w:rPr>
          <w:vertAlign w:val="superscript"/>
        </w:rPr>
        <w:t>®</w:t>
      </w:r>
      <w:r w:rsidR="007D7B6E">
        <w:t xml:space="preserve"> </w:t>
      </w:r>
      <w:r w:rsidR="009C6A97" w:rsidRPr="009F3880">
        <w:t>certified</w:t>
      </w:r>
      <w:r w:rsidR="000B5B63" w:rsidRPr="009F3880">
        <w:t xml:space="preserve"> </w:t>
      </w:r>
      <w:r w:rsidR="00D52238" w:rsidRPr="009F3880">
        <w:t>(FSC</w:t>
      </w:r>
      <w:r w:rsidR="00D52238" w:rsidRPr="009F3880">
        <w:rPr>
          <w:vertAlign w:val="superscript"/>
        </w:rPr>
        <w:t>®</w:t>
      </w:r>
      <w:r w:rsidR="00D52238" w:rsidRPr="009F3880">
        <w:t xml:space="preserve"> C######)</w:t>
      </w:r>
      <w:r w:rsidR="00EA62E4" w:rsidRPr="009F3880">
        <w:t>”</w:t>
      </w:r>
      <w:r w:rsidR="00FC50C8" w:rsidRPr="009F3880">
        <w:t xml:space="preserve"> or </w:t>
      </w:r>
      <w:r w:rsidR="009C6A97" w:rsidRPr="009F3880">
        <w:t>“</w:t>
      </w:r>
      <w:r w:rsidR="00FC50C8" w:rsidRPr="009F3880">
        <w:t xml:space="preserve">We sell </w:t>
      </w:r>
      <w:r w:rsidR="009C6A97" w:rsidRPr="009F3880">
        <w:t>FSC</w:t>
      </w:r>
      <w:r w:rsidR="00E9308D" w:rsidRPr="00E9308D">
        <w:rPr>
          <w:vertAlign w:val="superscript"/>
        </w:rPr>
        <w:t>®</w:t>
      </w:r>
      <w:r w:rsidR="009C6A97" w:rsidRPr="009F3880">
        <w:t>-certified</w:t>
      </w:r>
      <w:r w:rsidR="00FC50C8" w:rsidRPr="009F3880">
        <w:t xml:space="preserve"> products (FSC</w:t>
      </w:r>
      <w:r w:rsidR="00FC50C8" w:rsidRPr="00E9308D">
        <w:rPr>
          <w:vertAlign w:val="superscript"/>
        </w:rPr>
        <w:t>®</w:t>
      </w:r>
      <w:r w:rsidR="00FC50C8" w:rsidRPr="009F3880">
        <w:t xml:space="preserve"> C######)</w:t>
      </w:r>
      <w:r w:rsidR="009C6A97" w:rsidRPr="009F3880">
        <w:t>”</w:t>
      </w:r>
      <w:r w:rsidR="009A2DD5" w:rsidRPr="009F3880">
        <w:t>.</w:t>
      </w:r>
    </w:p>
    <w:p w14:paraId="3A3EFD8C" w14:textId="77777777" w:rsidR="009C6A97" w:rsidRPr="009F3880" w:rsidRDefault="009C6A97" w:rsidP="008D2839">
      <w:pPr>
        <w:pStyle w:val="FSCclause"/>
      </w:pPr>
    </w:p>
    <w:p w14:paraId="795B6263" w14:textId="708527AC" w:rsidR="009C6A97" w:rsidRDefault="00905EA5" w:rsidP="008D2839">
      <w:pPr>
        <w:pStyle w:val="FSCclause"/>
      </w:pPr>
      <w:r>
        <w:t>7.4</w:t>
      </w:r>
      <w:r w:rsidR="008D2839">
        <w:tab/>
      </w:r>
      <w:r w:rsidR="009C6A97" w:rsidRPr="009F3880">
        <w:t>FSC-certified</w:t>
      </w:r>
      <w:r w:rsidR="000B5B63" w:rsidRPr="009F3880">
        <w:t xml:space="preserve"> products shall not be promoted with the certification body </w:t>
      </w:r>
      <w:r w:rsidR="009C6A97" w:rsidRPr="009F3880">
        <w:t>logo</w:t>
      </w:r>
      <w:r w:rsidR="000B5B63" w:rsidRPr="009F3880">
        <w:t xml:space="preserve"> alone.</w:t>
      </w:r>
    </w:p>
    <w:p w14:paraId="3F4FD238" w14:textId="74407500" w:rsidR="005F0AD1" w:rsidRDefault="005F0AD1" w:rsidP="008D2839">
      <w:pPr>
        <w:pStyle w:val="FSCclause"/>
      </w:pPr>
    </w:p>
    <w:p w14:paraId="00B148EC" w14:textId="03446C5A" w:rsidR="005F0AD1" w:rsidRPr="009F3880" w:rsidRDefault="005F0AD1" w:rsidP="005F0AD1">
      <w:pPr>
        <w:pStyle w:val="FSCclause"/>
      </w:pPr>
      <w:r w:rsidRPr="00FC084F">
        <w:t>7.5    The FSC logo or</w:t>
      </w:r>
      <w:r>
        <w:t xml:space="preserve"> the</w:t>
      </w:r>
      <w:r w:rsidRPr="00FC084F">
        <w:t xml:space="preserve"> ‘Forests </w:t>
      </w:r>
      <w:proofErr w:type="gramStart"/>
      <w:r w:rsidRPr="00FC084F">
        <w:t>For</w:t>
      </w:r>
      <w:proofErr w:type="gramEnd"/>
      <w:r w:rsidRPr="00FC084F">
        <w:t xml:space="preserve"> All Forever’ marks shall not be used to promote controlled material or controlled wood. </w:t>
      </w:r>
    </w:p>
    <w:p w14:paraId="67D565DA" w14:textId="77777777" w:rsidR="005F0AD1" w:rsidRPr="009F3880" w:rsidRDefault="005F0AD1" w:rsidP="008D2839">
      <w:pPr>
        <w:pStyle w:val="FSCclause"/>
      </w:pPr>
    </w:p>
    <w:p w14:paraId="1AFF77AB" w14:textId="715E8B07" w:rsidR="009C6A97" w:rsidRPr="009F3880" w:rsidRDefault="00F60B56" w:rsidP="008D2839">
      <w:pPr>
        <w:pStyle w:val="FSCclause"/>
        <w:rPr>
          <w:b/>
        </w:rPr>
      </w:pPr>
      <w:r w:rsidRPr="009F3880">
        <w:rPr>
          <w:b/>
        </w:rPr>
        <w:br w:type="page"/>
      </w:r>
    </w:p>
    <w:p w14:paraId="411C6A42" w14:textId="782B41EB" w:rsidR="009C6A97" w:rsidRPr="009F3880" w:rsidRDefault="009A2DD5" w:rsidP="008D2839">
      <w:pPr>
        <w:pStyle w:val="FSCsection"/>
      </w:pPr>
      <w:bookmarkStart w:id="23" w:name="_Toc306970317"/>
      <w:bookmarkStart w:id="24" w:name="_Toc485212109"/>
      <w:r w:rsidRPr="009F3880">
        <w:lastRenderedPageBreak/>
        <w:t xml:space="preserve">Part </w:t>
      </w:r>
      <w:r w:rsidR="001B1600" w:rsidRPr="009F3880">
        <w:t xml:space="preserve">IV: </w:t>
      </w:r>
      <w:r w:rsidRPr="009F3880">
        <w:t>Graphic rules</w:t>
      </w:r>
      <w:bookmarkEnd w:id="23"/>
      <w:r w:rsidR="00D93E88">
        <w:t xml:space="preserve"> for labelling and promotion</w:t>
      </w:r>
      <w:bookmarkEnd w:id="24"/>
    </w:p>
    <w:p w14:paraId="2E476AF5" w14:textId="29A72532" w:rsidR="009C6A97" w:rsidRPr="00556062" w:rsidRDefault="000E0866" w:rsidP="000E0866">
      <w:pPr>
        <w:pStyle w:val="FSCsubheading1"/>
        <w:rPr>
          <w:sz w:val="24"/>
          <w:szCs w:val="24"/>
        </w:rPr>
      </w:pPr>
      <w:bookmarkStart w:id="25" w:name="_Toc485212110"/>
      <w:r w:rsidRPr="00556062">
        <w:rPr>
          <w:sz w:val="24"/>
          <w:szCs w:val="24"/>
        </w:rPr>
        <w:t>8.</w:t>
      </w:r>
      <w:r w:rsidRPr="00556062">
        <w:rPr>
          <w:sz w:val="24"/>
          <w:szCs w:val="24"/>
        </w:rPr>
        <w:tab/>
      </w:r>
      <w:r w:rsidR="0006124D" w:rsidRPr="00556062">
        <w:rPr>
          <w:sz w:val="24"/>
          <w:szCs w:val="24"/>
        </w:rPr>
        <w:t>FSC on</w:t>
      </w:r>
      <w:r w:rsidR="00E04FA6" w:rsidRPr="00556062">
        <w:rPr>
          <w:sz w:val="24"/>
          <w:szCs w:val="24"/>
        </w:rPr>
        <w:t>-</w:t>
      </w:r>
      <w:r w:rsidR="0006124D" w:rsidRPr="00556062">
        <w:rPr>
          <w:sz w:val="24"/>
          <w:szCs w:val="24"/>
        </w:rPr>
        <w:t>product label</w:t>
      </w:r>
      <w:r w:rsidR="00B61D7F" w:rsidRPr="00556062">
        <w:rPr>
          <w:sz w:val="24"/>
          <w:szCs w:val="24"/>
        </w:rPr>
        <w:t>s</w:t>
      </w:r>
      <w:r w:rsidR="0006124D" w:rsidRPr="00556062">
        <w:rPr>
          <w:sz w:val="24"/>
          <w:szCs w:val="24"/>
        </w:rPr>
        <w:t xml:space="preserve"> and </w:t>
      </w:r>
      <w:r w:rsidR="00C85C39" w:rsidRPr="00556062">
        <w:rPr>
          <w:sz w:val="24"/>
          <w:szCs w:val="24"/>
        </w:rPr>
        <w:t>FSC</w:t>
      </w:r>
      <w:r w:rsidR="0006124D" w:rsidRPr="00556062">
        <w:rPr>
          <w:sz w:val="24"/>
          <w:szCs w:val="24"/>
        </w:rPr>
        <w:t xml:space="preserve"> </w:t>
      </w:r>
      <w:r w:rsidR="009C6A97" w:rsidRPr="00556062">
        <w:rPr>
          <w:sz w:val="24"/>
          <w:szCs w:val="24"/>
        </w:rPr>
        <w:t>logo</w:t>
      </w:r>
      <w:bookmarkEnd w:id="25"/>
    </w:p>
    <w:p w14:paraId="5985203A" w14:textId="4E604BFC" w:rsidR="009C6A97" w:rsidRPr="000E0866" w:rsidRDefault="00EF0E0C" w:rsidP="000E0866">
      <w:pPr>
        <w:pStyle w:val="FSCnormal"/>
        <w:rPr>
          <w:b/>
        </w:rPr>
      </w:pPr>
      <w:r w:rsidRPr="000E0866">
        <w:rPr>
          <w:b/>
        </w:rPr>
        <w:t>Colour</w:t>
      </w:r>
    </w:p>
    <w:p w14:paraId="63322A15" w14:textId="77777777" w:rsidR="009C6A97" w:rsidRPr="009F3880" w:rsidRDefault="009C6A97" w:rsidP="000E0866">
      <w:pPr>
        <w:pStyle w:val="FSCnormal"/>
        <w:rPr>
          <w:szCs w:val="22"/>
        </w:rPr>
      </w:pPr>
    </w:p>
    <w:p w14:paraId="15B6B605" w14:textId="0C4AC0C4" w:rsidR="009C6A97" w:rsidRPr="009F3880" w:rsidRDefault="000E0866" w:rsidP="000E0866">
      <w:pPr>
        <w:pStyle w:val="FSCclause"/>
      </w:pPr>
      <w:r>
        <w:t>8.1</w:t>
      </w:r>
      <w:r>
        <w:tab/>
      </w:r>
      <w:r w:rsidR="001B1600" w:rsidRPr="009F3880">
        <w:t>FSC on</w:t>
      </w:r>
      <w:r w:rsidR="009A2DD5" w:rsidRPr="009F3880">
        <w:t>-</w:t>
      </w:r>
      <w:r w:rsidR="001B1600" w:rsidRPr="009F3880">
        <w:t>product label</w:t>
      </w:r>
      <w:r w:rsidR="00B61D7F">
        <w:t>s</w:t>
      </w:r>
      <w:r w:rsidR="001B1600" w:rsidRPr="009F3880">
        <w:t xml:space="preserve"> and FSC </w:t>
      </w:r>
      <w:r w:rsidR="009C6A97" w:rsidRPr="009F3880">
        <w:t>logo</w:t>
      </w:r>
      <w:r w:rsidR="006B7584" w:rsidRPr="009F3880">
        <w:t xml:space="preserve"> shall be used in following </w:t>
      </w:r>
      <w:r w:rsidR="00EF0E0C" w:rsidRPr="009F3880">
        <w:t>colour</w:t>
      </w:r>
      <w:r w:rsidR="006B7584" w:rsidRPr="009F3880">
        <w:t xml:space="preserve"> variations:</w:t>
      </w:r>
    </w:p>
    <w:p w14:paraId="1D71A7EC" w14:textId="77777777" w:rsidR="009C6A97" w:rsidRPr="009F3880" w:rsidRDefault="009C6A97" w:rsidP="000E0866">
      <w:pPr>
        <w:pStyle w:val="FSCsub-clause"/>
      </w:pPr>
    </w:p>
    <w:tbl>
      <w:tblPr>
        <w:tblStyle w:val="TableGrid"/>
        <w:tblW w:w="9055" w:type="dxa"/>
        <w:tblInd w:w="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2263"/>
        <w:gridCol w:w="2264"/>
        <w:gridCol w:w="2264"/>
        <w:gridCol w:w="2264"/>
      </w:tblGrid>
      <w:tr w:rsidR="00BA5212" w14:paraId="2FF03B8B" w14:textId="77777777" w:rsidTr="004A156E">
        <w:tc>
          <w:tcPr>
            <w:tcW w:w="2263" w:type="dxa"/>
            <w:vAlign w:val="center"/>
          </w:tcPr>
          <w:p w14:paraId="433F9892" w14:textId="77777777" w:rsidR="00BA5212" w:rsidRPr="00C84588" w:rsidRDefault="00BA5212" w:rsidP="002B1AC0">
            <w:pPr>
              <w:pStyle w:val="FSCsub-clause"/>
              <w:ind w:left="0" w:firstLine="0"/>
              <w:jc w:val="center"/>
              <w:rPr>
                <w:b/>
              </w:rPr>
            </w:pPr>
            <w:r w:rsidRPr="00C84588">
              <w:rPr>
                <w:b/>
              </w:rPr>
              <w:t>Green</w:t>
            </w:r>
            <w:r w:rsidRPr="00C84588">
              <w:rPr>
                <w:b/>
              </w:rPr>
              <w:br/>
              <w:t>negative</w:t>
            </w:r>
          </w:p>
        </w:tc>
        <w:tc>
          <w:tcPr>
            <w:tcW w:w="2264" w:type="dxa"/>
            <w:vAlign w:val="center"/>
          </w:tcPr>
          <w:p w14:paraId="79CCFC51" w14:textId="77777777" w:rsidR="00BA5212" w:rsidRPr="00C84588" w:rsidRDefault="00BA5212" w:rsidP="002B1AC0">
            <w:pPr>
              <w:pStyle w:val="FSCsub-clause"/>
              <w:ind w:left="0" w:firstLine="0"/>
              <w:jc w:val="center"/>
              <w:rPr>
                <w:b/>
              </w:rPr>
            </w:pPr>
            <w:r w:rsidRPr="00C84588">
              <w:rPr>
                <w:b/>
              </w:rPr>
              <w:t>Green</w:t>
            </w:r>
            <w:r w:rsidRPr="00C84588">
              <w:rPr>
                <w:b/>
              </w:rPr>
              <w:br/>
              <w:t>positive</w:t>
            </w:r>
          </w:p>
        </w:tc>
        <w:tc>
          <w:tcPr>
            <w:tcW w:w="2264" w:type="dxa"/>
            <w:vAlign w:val="center"/>
          </w:tcPr>
          <w:p w14:paraId="47F8A31D" w14:textId="77777777" w:rsidR="00BA5212" w:rsidRPr="00C84588" w:rsidRDefault="00BA5212" w:rsidP="002B1AC0">
            <w:pPr>
              <w:pStyle w:val="FSCsub-clause"/>
              <w:ind w:left="0" w:firstLine="0"/>
              <w:jc w:val="center"/>
              <w:rPr>
                <w:b/>
              </w:rPr>
            </w:pPr>
            <w:r w:rsidRPr="00C84588">
              <w:rPr>
                <w:b/>
              </w:rPr>
              <w:t>Black-and-white</w:t>
            </w:r>
            <w:r w:rsidRPr="00C84588">
              <w:rPr>
                <w:b/>
              </w:rPr>
              <w:br/>
              <w:t>negative</w:t>
            </w:r>
          </w:p>
        </w:tc>
        <w:tc>
          <w:tcPr>
            <w:tcW w:w="2264" w:type="dxa"/>
            <w:vAlign w:val="center"/>
          </w:tcPr>
          <w:p w14:paraId="28967AC2" w14:textId="77777777" w:rsidR="00BA5212" w:rsidRPr="00C84588" w:rsidRDefault="00BA5212" w:rsidP="002B1AC0">
            <w:pPr>
              <w:pStyle w:val="FSCsub-clause"/>
              <w:ind w:left="0" w:firstLine="0"/>
              <w:jc w:val="center"/>
              <w:rPr>
                <w:b/>
              </w:rPr>
            </w:pPr>
            <w:r w:rsidRPr="00C84588">
              <w:rPr>
                <w:b/>
              </w:rPr>
              <w:t>Black-and-white</w:t>
            </w:r>
            <w:r w:rsidRPr="00C84588">
              <w:rPr>
                <w:b/>
              </w:rPr>
              <w:br/>
              <w:t>positive</w:t>
            </w:r>
          </w:p>
        </w:tc>
      </w:tr>
      <w:tr w:rsidR="00BA5212" w14:paraId="3D98CE3C" w14:textId="77777777" w:rsidTr="004A156E">
        <w:tc>
          <w:tcPr>
            <w:tcW w:w="2263" w:type="dxa"/>
            <w:vAlign w:val="center"/>
          </w:tcPr>
          <w:p w14:paraId="1D469256" w14:textId="1819025D" w:rsidR="00BA5212" w:rsidRDefault="000813D4" w:rsidP="002B1AC0">
            <w:pPr>
              <w:pStyle w:val="FSCsub-clause"/>
              <w:ind w:left="0" w:firstLine="0"/>
              <w:jc w:val="center"/>
              <w:rPr>
                <w:noProof/>
                <w:lang w:eastAsia="en-GB"/>
              </w:rPr>
            </w:pPr>
            <w:r>
              <w:rPr>
                <w:rFonts w:asciiTheme="minorHAnsi" w:eastAsiaTheme="minorEastAsia" w:hAnsiTheme="minorHAnsi" w:cstheme="minorBidi"/>
                <w:noProof/>
                <w:color w:val="auto"/>
                <w:sz w:val="16"/>
                <w:szCs w:val="16"/>
                <w:lang w:val="en-US"/>
              </w:rPr>
              <w:drawing>
                <wp:inline distT="0" distB="0" distL="0" distR="0" wp14:anchorId="127C65A8" wp14:editId="0479CC51">
                  <wp:extent cx="717550" cy="1119505"/>
                  <wp:effectExtent l="0" t="0" r="635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7550" cy="1119505"/>
                          </a:xfrm>
                          <a:prstGeom prst="rect">
                            <a:avLst/>
                          </a:prstGeom>
                          <a:noFill/>
                          <a:ln>
                            <a:noFill/>
                          </a:ln>
                        </pic:spPr>
                      </pic:pic>
                    </a:graphicData>
                  </a:graphic>
                </wp:inline>
              </w:drawing>
            </w:r>
          </w:p>
        </w:tc>
        <w:tc>
          <w:tcPr>
            <w:tcW w:w="2264" w:type="dxa"/>
            <w:vAlign w:val="center"/>
          </w:tcPr>
          <w:p w14:paraId="3768B21A" w14:textId="17225294" w:rsidR="00BA5212" w:rsidRDefault="000813D4" w:rsidP="002B1AC0">
            <w:pPr>
              <w:pStyle w:val="FSCsub-clause"/>
              <w:ind w:left="0" w:firstLine="0"/>
              <w:jc w:val="center"/>
              <w:rPr>
                <w:noProof/>
                <w:lang w:eastAsia="en-GB"/>
              </w:rPr>
            </w:pPr>
            <w:r>
              <w:rPr>
                <w:noProof/>
                <w:lang w:val="en-US"/>
              </w:rPr>
              <w:drawing>
                <wp:inline distT="0" distB="0" distL="0" distR="0" wp14:anchorId="1AC6B775" wp14:editId="4F9FF0A7">
                  <wp:extent cx="702945" cy="1097280"/>
                  <wp:effectExtent l="0" t="0" r="190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2945" cy="1097280"/>
                          </a:xfrm>
                          <a:prstGeom prst="rect">
                            <a:avLst/>
                          </a:prstGeom>
                          <a:noFill/>
                          <a:ln>
                            <a:noFill/>
                          </a:ln>
                        </pic:spPr>
                      </pic:pic>
                    </a:graphicData>
                  </a:graphic>
                </wp:inline>
              </w:drawing>
            </w:r>
          </w:p>
        </w:tc>
        <w:tc>
          <w:tcPr>
            <w:tcW w:w="2264" w:type="dxa"/>
            <w:vAlign w:val="center"/>
          </w:tcPr>
          <w:p w14:paraId="46856683" w14:textId="77777777" w:rsidR="00BA5212" w:rsidRDefault="00BA5212" w:rsidP="002B1AC0">
            <w:pPr>
              <w:pStyle w:val="FSCsub-clause"/>
              <w:ind w:left="0" w:firstLine="0"/>
              <w:jc w:val="center"/>
              <w:rPr>
                <w:noProof/>
                <w:lang w:eastAsia="en-GB"/>
              </w:rPr>
            </w:pPr>
            <w:r>
              <w:rPr>
                <w:noProof/>
                <w:lang w:val="en-US"/>
              </w:rPr>
              <w:drawing>
                <wp:inline distT="0" distB="0" distL="0" distR="0" wp14:anchorId="383CC989" wp14:editId="45E01D78">
                  <wp:extent cx="720000" cy="1119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use 8.1 c -1.eps"/>
                          <pic:cNvPicPr/>
                        </pic:nvPicPr>
                        <pic:blipFill>
                          <a:blip r:embed="rId35">
                            <a:extLst>
                              <a:ext uri="{28A0092B-C50C-407E-A947-70E740481C1C}">
                                <a14:useLocalDpi xmlns:a14="http://schemas.microsoft.com/office/drawing/2010/main" val="0"/>
                              </a:ext>
                            </a:extLst>
                          </a:blip>
                          <a:stretch>
                            <a:fillRect/>
                          </a:stretch>
                        </pic:blipFill>
                        <pic:spPr>
                          <a:xfrm>
                            <a:off x="0" y="0"/>
                            <a:ext cx="720000" cy="1119375"/>
                          </a:xfrm>
                          <a:prstGeom prst="rect">
                            <a:avLst/>
                          </a:prstGeom>
                        </pic:spPr>
                      </pic:pic>
                    </a:graphicData>
                  </a:graphic>
                </wp:inline>
              </w:drawing>
            </w:r>
          </w:p>
        </w:tc>
        <w:tc>
          <w:tcPr>
            <w:tcW w:w="2264" w:type="dxa"/>
            <w:vAlign w:val="center"/>
          </w:tcPr>
          <w:p w14:paraId="06BA8BFB" w14:textId="77777777" w:rsidR="00BA5212" w:rsidRDefault="00BA5212" w:rsidP="002B1AC0">
            <w:pPr>
              <w:pStyle w:val="FSCsub-clause"/>
              <w:ind w:left="0" w:firstLine="0"/>
              <w:jc w:val="center"/>
              <w:rPr>
                <w:noProof/>
                <w:lang w:eastAsia="en-GB"/>
              </w:rPr>
            </w:pPr>
            <w:r>
              <w:rPr>
                <w:noProof/>
                <w:lang w:val="en-US"/>
              </w:rPr>
              <w:drawing>
                <wp:inline distT="0" distB="0" distL="0" distR="0" wp14:anchorId="69BDC0DC" wp14:editId="41D76686">
                  <wp:extent cx="720000" cy="1119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use 8.1 d -1.eps"/>
                          <pic:cNvPicPr/>
                        </pic:nvPicPr>
                        <pic:blipFill>
                          <a:blip r:embed="rId36">
                            <a:extLst>
                              <a:ext uri="{28A0092B-C50C-407E-A947-70E740481C1C}">
                                <a14:useLocalDpi xmlns:a14="http://schemas.microsoft.com/office/drawing/2010/main" val="0"/>
                              </a:ext>
                            </a:extLst>
                          </a:blip>
                          <a:stretch>
                            <a:fillRect/>
                          </a:stretch>
                        </pic:blipFill>
                        <pic:spPr>
                          <a:xfrm>
                            <a:off x="0" y="0"/>
                            <a:ext cx="720000" cy="1119375"/>
                          </a:xfrm>
                          <a:prstGeom prst="rect">
                            <a:avLst/>
                          </a:prstGeom>
                        </pic:spPr>
                      </pic:pic>
                    </a:graphicData>
                  </a:graphic>
                </wp:inline>
              </w:drawing>
            </w:r>
          </w:p>
        </w:tc>
      </w:tr>
    </w:tbl>
    <w:p w14:paraId="783EF7ED" w14:textId="77777777" w:rsidR="00F025EE" w:rsidRDefault="00F025EE" w:rsidP="00F025EE">
      <w:pPr>
        <w:pStyle w:val="FSCclause"/>
      </w:pPr>
    </w:p>
    <w:p w14:paraId="66604F19" w14:textId="77777777" w:rsidR="008620CE" w:rsidRDefault="00F025EE" w:rsidP="003A7669">
      <w:pPr>
        <w:rPr>
          <w:rFonts w:ascii="Arial" w:hAnsi="Arial" w:cs="Arial"/>
          <w:sz w:val="22"/>
          <w:szCs w:val="22"/>
        </w:rPr>
      </w:pPr>
      <w:r w:rsidRPr="003A7669">
        <w:rPr>
          <w:rFonts w:ascii="Arial" w:hAnsi="Arial" w:cs="Arial"/>
          <w:sz w:val="22"/>
          <w:szCs w:val="22"/>
        </w:rPr>
        <w:t>8.2</w:t>
      </w:r>
      <w:r w:rsidR="00180518">
        <w:rPr>
          <w:rFonts w:ascii="Arial" w:hAnsi="Arial" w:cs="Arial"/>
          <w:sz w:val="22"/>
          <w:szCs w:val="22"/>
        </w:rPr>
        <w:t xml:space="preserve">    </w:t>
      </w:r>
      <w:r w:rsidR="001B1600" w:rsidRPr="003A7669">
        <w:rPr>
          <w:rFonts w:ascii="Arial" w:hAnsi="Arial" w:cs="Arial"/>
          <w:sz w:val="22"/>
          <w:szCs w:val="22"/>
        </w:rPr>
        <w:t xml:space="preserve">The green </w:t>
      </w:r>
      <w:r w:rsidR="00EF0E0C" w:rsidRPr="003A7669">
        <w:rPr>
          <w:rFonts w:ascii="Arial" w:hAnsi="Arial" w:cs="Arial"/>
          <w:sz w:val="22"/>
          <w:szCs w:val="22"/>
        </w:rPr>
        <w:t>colour</w:t>
      </w:r>
      <w:r w:rsidR="003A4B79" w:rsidRPr="003A7669">
        <w:rPr>
          <w:rFonts w:ascii="Arial" w:hAnsi="Arial" w:cs="Arial"/>
          <w:sz w:val="22"/>
          <w:szCs w:val="22"/>
        </w:rPr>
        <w:t xml:space="preserve"> for reproduction shall be </w:t>
      </w:r>
      <w:r w:rsidR="003A7669" w:rsidRPr="003A7669">
        <w:rPr>
          <w:rFonts w:ascii="Arial" w:hAnsi="Arial" w:cs="Arial"/>
          <w:sz w:val="22"/>
          <w:szCs w:val="22"/>
        </w:rPr>
        <w:t>Pantone</w:t>
      </w:r>
      <w:r w:rsidR="003A7669" w:rsidRPr="003A7669">
        <w:rPr>
          <w:rFonts w:ascii="Arial" w:eastAsia="Times New Roman" w:hAnsi="Arial" w:cs="Arial"/>
          <w:sz w:val="22"/>
          <w:szCs w:val="22"/>
          <w:lang w:val="en-US" w:eastAsia="en-US"/>
        </w:rPr>
        <w:t>™</w:t>
      </w:r>
      <w:r w:rsidR="00CB5D9C" w:rsidRPr="003A7669">
        <w:rPr>
          <w:rFonts w:ascii="Arial" w:hAnsi="Arial" w:cs="Arial"/>
          <w:sz w:val="22"/>
          <w:szCs w:val="22"/>
        </w:rPr>
        <w:t xml:space="preserve"> 626C (or </w:t>
      </w:r>
      <w:r w:rsidR="003A7669" w:rsidRPr="003A7669">
        <w:rPr>
          <w:rFonts w:ascii="Arial" w:hAnsi="Arial" w:cs="Arial"/>
          <w:sz w:val="22"/>
          <w:szCs w:val="22"/>
        </w:rPr>
        <w:t xml:space="preserve">its closest </w:t>
      </w:r>
      <w:r w:rsidR="008620CE">
        <w:rPr>
          <w:rFonts w:ascii="Arial" w:hAnsi="Arial" w:cs="Arial"/>
          <w:sz w:val="22"/>
          <w:szCs w:val="22"/>
        </w:rPr>
        <w:t xml:space="preserve">         </w:t>
      </w:r>
    </w:p>
    <w:p w14:paraId="4188CA5F" w14:textId="576DC25A" w:rsidR="00CB5D9C" w:rsidRPr="003A7669" w:rsidRDefault="008620CE" w:rsidP="003A7669">
      <w:pPr>
        <w:rPr>
          <w:rFonts w:ascii="Arial" w:eastAsia="Times New Roman" w:hAnsi="Arial" w:cs="Arial"/>
          <w:sz w:val="22"/>
          <w:szCs w:val="22"/>
          <w:lang w:val="en-US" w:eastAsia="en-US"/>
        </w:rPr>
      </w:pPr>
      <w:r>
        <w:rPr>
          <w:rFonts w:ascii="Arial" w:hAnsi="Arial" w:cs="Arial"/>
          <w:sz w:val="22"/>
          <w:szCs w:val="22"/>
        </w:rPr>
        <w:t xml:space="preserve">         </w:t>
      </w:r>
      <w:r w:rsidR="003A7669" w:rsidRPr="003A7669">
        <w:rPr>
          <w:rFonts w:ascii="Arial" w:hAnsi="Arial" w:cs="Arial"/>
          <w:sz w:val="22"/>
          <w:szCs w:val="22"/>
        </w:rPr>
        <w:t xml:space="preserve">approximation such as </w:t>
      </w:r>
      <w:r w:rsidR="006002AA" w:rsidRPr="003A7669">
        <w:rPr>
          <w:rFonts w:ascii="Arial" w:hAnsi="Arial" w:cs="Arial"/>
          <w:sz w:val="22"/>
          <w:szCs w:val="22"/>
        </w:rPr>
        <w:t xml:space="preserve">R 40 G 92 B 77 / </w:t>
      </w:r>
      <w:r w:rsidR="00CB5D9C" w:rsidRPr="003A7669">
        <w:rPr>
          <w:rFonts w:ascii="Arial" w:hAnsi="Arial" w:cs="Arial"/>
          <w:sz w:val="22"/>
          <w:szCs w:val="22"/>
        </w:rPr>
        <w:t>C 80 M 18 Y 56 K 54</w:t>
      </w:r>
      <w:r w:rsidR="006002AA" w:rsidRPr="003A7669">
        <w:rPr>
          <w:rFonts w:ascii="Arial" w:hAnsi="Arial" w:cs="Arial"/>
          <w:sz w:val="22"/>
          <w:szCs w:val="22"/>
        </w:rPr>
        <w:t>)</w:t>
      </w:r>
      <w:r w:rsidR="00C0609D">
        <w:rPr>
          <w:rFonts w:ascii="Arial" w:hAnsi="Arial" w:cs="Arial"/>
          <w:sz w:val="22"/>
          <w:szCs w:val="22"/>
        </w:rPr>
        <w:t>.</w:t>
      </w:r>
    </w:p>
    <w:p w14:paraId="5D3D1374" w14:textId="77777777" w:rsidR="009C6A97" w:rsidRPr="00CB5D9C" w:rsidRDefault="009C6A97" w:rsidP="00F025EE">
      <w:pPr>
        <w:pStyle w:val="FSCclause"/>
        <w:rPr>
          <w:lang w:val="en-US"/>
        </w:rPr>
      </w:pPr>
    </w:p>
    <w:p w14:paraId="3294F25F" w14:textId="2AD1CB43" w:rsidR="009C6A97" w:rsidRPr="009F3880" w:rsidRDefault="00F025EE" w:rsidP="00E5588A">
      <w:pPr>
        <w:pStyle w:val="FSCclause"/>
      </w:pPr>
      <w:r>
        <w:t>8.3</w:t>
      </w:r>
      <w:r>
        <w:tab/>
      </w:r>
      <w:r w:rsidR="007156B9" w:rsidRPr="009F3880">
        <w:t>If</w:t>
      </w:r>
      <w:r w:rsidR="001B1600" w:rsidRPr="009F3880">
        <w:t xml:space="preserve"> standard </w:t>
      </w:r>
      <w:r w:rsidR="00EF0E0C" w:rsidRPr="009F3880">
        <w:t>colour</w:t>
      </w:r>
      <w:r w:rsidR="001B1600" w:rsidRPr="009F3880">
        <w:t>s</w:t>
      </w:r>
      <w:r w:rsidR="007156B9" w:rsidRPr="009F3880">
        <w:t xml:space="preserve"> are not available</w:t>
      </w:r>
      <w:r w:rsidR="00EA6B8A" w:rsidRPr="009F3880">
        <w:t xml:space="preserve"> for the print area</w:t>
      </w:r>
      <w:r w:rsidR="007156B9" w:rsidRPr="009F3880">
        <w:t>,</w:t>
      </w:r>
      <w:r w:rsidR="001B1600" w:rsidRPr="009F3880">
        <w:t xml:space="preserve"> </w:t>
      </w:r>
      <w:r w:rsidR="00425D76" w:rsidRPr="009F3880">
        <w:t xml:space="preserve">an </w:t>
      </w:r>
      <w:r w:rsidR="001B1600" w:rsidRPr="009F3880">
        <w:t xml:space="preserve">available </w:t>
      </w:r>
      <w:r w:rsidR="00EF0E0C" w:rsidRPr="009F3880">
        <w:t>colour</w:t>
      </w:r>
      <w:r w:rsidR="001B1600" w:rsidRPr="009F3880">
        <w:t xml:space="preserve"> </w:t>
      </w:r>
      <w:r w:rsidR="00C113EB" w:rsidRPr="009F3880">
        <w:t xml:space="preserve">providing legible contrast </w:t>
      </w:r>
      <w:r w:rsidR="001B1600" w:rsidRPr="009F3880">
        <w:t>on a solid background</w:t>
      </w:r>
      <w:r w:rsidR="007156B9" w:rsidRPr="009F3880">
        <w:t xml:space="preserve"> may be used</w:t>
      </w:r>
      <w:r w:rsidR="0094480C" w:rsidRPr="009F3880">
        <w:t xml:space="preserve"> instead</w:t>
      </w:r>
      <w:r w:rsidR="001B1600" w:rsidRPr="009F3880">
        <w:t>. The label may be produced in positive or negative versions</w:t>
      </w:r>
      <w:r w:rsidR="004130FD">
        <w:t>, or as transparent</w:t>
      </w:r>
      <w:r w:rsidR="00EF6134">
        <w:t>.</w:t>
      </w:r>
    </w:p>
    <w:p w14:paraId="1722EFDF" w14:textId="77777777" w:rsidR="009C6A97" w:rsidRPr="009F3880" w:rsidRDefault="009C6A97" w:rsidP="00F025EE">
      <w:pPr>
        <w:pStyle w:val="FSCclause"/>
      </w:pPr>
    </w:p>
    <w:p w14:paraId="18CE7182" w14:textId="059B1053" w:rsidR="009C6A97" w:rsidRPr="00F025EE" w:rsidRDefault="0011441E" w:rsidP="00F025EE">
      <w:pPr>
        <w:pStyle w:val="FSCclause"/>
        <w:rPr>
          <w:b/>
        </w:rPr>
      </w:pPr>
      <w:r w:rsidRPr="00F025EE">
        <w:rPr>
          <w:b/>
        </w:rPr>
        <w:t>Size and f</w:t>
      </w:r>
      <w:r w:rsidR="0006124D" w:rsidRPr="00F025EE">
        <w:rPr>
          <w:b/>
        </w:rPr>
        <w:t xml:space="preserve">ormat </w:t>
      </w:r>
      <w:r w:rsidRPr="00F025EE">
        <w:rPr>
          <w:b/>
        </w:rPr>
        <w:t xml:space="preserve">of the </w:t>
      </w:r>
      <w:r w:rsidR="006C607A">
        <w:rPr>
          <w:b/>
        </w:rPr>
        <w:t xml:space="preserve">on-product </w:t>
      </w:r>
      <w:r w:rsidRPr="00F025EE">
        <w:rPr>
          <w:b/>
        </w:rPr>
        <w:t>labels</w:t>
      </w:r>
    </w:p>
    <w:p w14:paraId="19001210" w14:textId="77777777" w:rsidR="00F025EE" w:rsidRDefault="00F025EE" w:rsidP="00F025EE">
      <w:pPr>
        <w:pStyle w:val="FSCclause"/>
      </w:pPr>
    </w:p>
    <w:p w14:paraId="3F0CAC2E" w14:textId="4D6F9BAF" w:rsidR="009C6A97" w:rsidRPr="009F3880" w:rsidRDefault="00F025EE" w:rsidP="00F025EE">
      <w:pPr>
        <w:pStyle w:val="FSCclause"/>
      </w:pPr>
      <w:r>
        <w:t>8.4</w:t>
      </w:r>
      <w:r>
        <w:tab/>
      </w:r>
      <w:r w:rsidR="0006124D" w:rsidRPr="009F3880">
        <w:t xml:space="preserve">FSC labels may be used in portrait or landscape </w:t>
      </w:r>
      <w:r w:rsidR="00401FBF">
        <w:t>formats</w:t>
      </w:r>
      <w:r w:rsidR="0006124D" w:rsidRPr="009F3880">
        <w:t>.</w:t>
      </w:r>
    </w:p>
    <w:p w14:paraId="64363F91" w14:textId="77777777" w:rsidR="009C6A97" w:rsidRPr="009F3880" w:rsidRDefault="009C6A97" w:rsidP="00F025EE">
      <w:pPr>
        <w:pStyle w:val="FSCclause"/>
      </w:pPr>
    </w:p>
    <w:p w14:paraId="5A435541" w14:textId="4DB47A51" w:rsidR="009C6A97" w:rsidRPr="009F3880" w:rsidRDefault="00AD59FA" w:rsidP="00F025EE">
      <w:pPr>
        <w:pStyle w:val="FSCclause"/>
      </w:pPr>
      <w:r>
        <w:t>8.5</w:t>
      </w:r>
      <w:r>
        <w:tab/>
      </w:r>
      <w:r w:rsidR="00D03CD7" w:rsidRPr="009F3880">
        <w:t xml:space="preserve">FSC labels shall be printed at a size at which </w:t>
      </w:r>
      <w:r w:rsidR="00D03CD7" w:rsidRPr="009F3880">
        <w:rPr>
          <w:b/>
        </w:rPr>
        <w:t>all elements are legible</w:t>
      </w:r>
      <w:r w:rsidR="00D03CD7" w:rsidRPr="009F3880">
        <w:t xml:space="preserve">. </w:t>
      </w:r>
      <w:r w:rsidR="00401FBF">
        <w:t>The m</w:t>
      </w:r>
      <w:r w:rsidR="00D03CD7" w:rsidRPr="009F3880">
        <w:t>inimum size for the label shall be:</w:t>
      </w:r>
    </w:p>
    <w:p w14:paraId="4E613489" w14:textId="1FC544ED" w:rsidR="009C6A97" w:rsidRPr="009F3880" w:rsidRDefault="00D03CD7" w:rsidP="00556062">
      <w:pPr>
        <w:pStyle w:val="FSCsub-clause"/>
        <w:numPr>
          <w:ilvl w:val="0"/>
          <w:numId w:val="77"/>
        </w:numPr>
      </w:pPr>
      <w:r w:rsidRPr="009F3880">
        <w:t>in portrait format</w:t>
      </w:r>
      <w:r w:rsidR="00401FBF">
        <w:t>:</w:t>
      </w:r>
      <w:r w:rsidRPr="009F3880">
        <w:t xml:space="preserve"> </w:t>
      </w:r>
      <w:r w:rsidR="00EA6B8A" w:rsidRPr="009F3880">
        <w:t>9</w:t>
      </w:r>
      <w:r w:rsidR="00EA62E4" w:rsidRPr="009F3880">
        <w:t> </w:t>
      </w:r>
      <w:r w:rsidRPr="009F3880">
        <w:t>mm in width</w:t>
      </w:r>
    </w:p>
    <w:p w14:paraId="02609A5E" w14:textId="6DF20738" w:rsidR="009C6A97" w:rsidRPr="009F3880" w:rsidRDefault="00D03CD7" w:rsidP="00556062">
      <w:pPr>
        <w:pStyle w:val="FSCsub-clause"/>
        <w:numPr>
          <w:ilvl w:val="0"/>
          <w:numId w:val="77"/>
        </w:numPr>
      </w:pPr>
      <w:r w:rsidRPr="009F3880">
        <w:t>in landscape format</w:t>
      </w:r>
      <w:r w:rsidR="00401FBF">
        <w:t>:</w:t>
      </w:r>
      <w:r w:rsidRPr="009F3880">
        <w:t xml:space="preserve"> </w:t>
      </w:r>
      <w:r w:rsidR="00EA6B8A" w:rsidRPr="009F3880">
        <w:t>6</w:t>
      </w:r>
      <w:r w:rsidR="00EA62E4" w:rsidRPr="009F3880">
        <w:t> </w:t>
      </w:r>
      <w:r w:rsidRPr="009F3880">
        <w:t>mm in height.</w:t>
      </w:r>
    </w:p>
    <w:p w14:paraId="602A5C9A" w14:textId="02293847" w:rsidR="000E0751" w:rsidRDefault="000E0751" w:rsidP="00401FBF">
      <w:pPr>
        <w:pStyle w:val="FSCsub-clause"/>
        <w:ind w:left="1080" w:hanging="450"/>
      </w:pPr>
    </w:p>
    <w:tbl>
      <w:tblPr>
        <w:tblStyle w:val="TableGrid"/>
        <w:tblW w:w="0" w:type="auto"/>
        <w:tblInd w:w="1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0"/>
        <w:gridCol w:w="3955"/>
      </w:tblGrid>
      <w:tr w:rsidR="00AD59FA" w14:paraId="69981498" w14:textId="77777777" w:rsidTr="00E43BFB">
        <w:tc>
          <w:tcPr>
            <w:tcW w:w="4090" w:type="dxa"/>
            <w:vAlign w:val="center"/>
          </w:tcPr>
          <w:p w14:paraId="16C5EA17" w14:textId="790BE85A" w:rsidR="00AD59FA" w:rsidRPr="00AD59FA" w:rsidRDefault="00AD59FA" w:rsidP="00AD59FA">
            <w:pPr>
              <w:pStyle w:val="FSCnormal"/>
              <w:jc w:val="center"/>
              <w:rPr>
                <w:b/>
              </w:rPr>
            </w:pPr>
            <w:r w:rsidRPr="00AD59FA">
              <w:rPr>
                <w:b/>
              </w:rPr>
              <w:t>Recommended minimum size for label with all elements</w:t>
            </w:r>
          </w:p>
        </w:tc>
        <w:tc>
          <w:tcPr>
            <w:tcW w:w="3955" w:type="dxa"/>
            <w:vAlign w:val="center"/>
          </w:tcPr>
          <w:p w14:paraId="41B22090" w14:textId="58DDAC05" w:rsidR="00AD59FA" w:rsidRPr="00AD59FA" w:rsidRDefault="00AC0E35" w:rsidP="00AC0E35">
            <w:pPr>
              <w:pStyle w:val="FSCnormal"/>
              <w:rPr>
                <w:b/>
              </w:rPr>
            </w:pPr>
            <w:r>
              <w:rPr>
                <w:b/>
              </w:rPr>
              <w:t xml:space="preserve">           </w:t>
            </w:r>
            <w:r w:rsidR="000F2800">
              <w:rPr>
                <w:b/>
              </w:rPr>
              <w:t>M</w:t>
            </w:r>
            <w:r w:rsidR="000F2800" w:rsidRPr="00AD59FA">
              <w:rPr>
                <w:b/>
              </w:rPr>
              <w:t xml:space="preserve">inimum </w:t>
            </w:r>
            <w:r w:rsidR="00AD59FA" w:rsidRPr="00AD59FA">
              <w:rPr>
                <w:b/>
              </w:rPr>
              <w:t xml:space="preserve">size for </w:t>
            </w:r>
            <w:r w:rsidR="00BD67C0">
              <w:rPr>
                <w:b/>
              </w:rPr>
              <w:br/>
            </w:r>
            <w:r>
              <w:rPr>
                <w:b/>
              </w:rPr>
              <w:t xml:space="preserve">                </w:t>
            </w:r>
            <w:r w:rsidR="00AD59FA" w:rsidRPr="00AD59FA">
              <w:rPr>
                <w:b/>
              </w:rPr>
              <w:t>all labels</w:t>
            </w:r>
          </w:p>
        </w:tc>
      </w:tr>
      <w:tr w:rsidR="00AD59FA" w14:paraId="4AFBEBCD" w14:textId="77777777" w:rsidTr="00E43BFB">
        <w:tc>
          <w:tcPr>
            <w:tcW w:w="4090" w:type="dxa"/>
            <w:vAlign w:val="center"/>
          </w:tcPr>
          <w:p w14:paraId="0A5AF4B9" w14:textId="6A1CDAB2" w:rsidR="00AD59FA" w:rsidRDefault="00910E1D" w:rsidP="00AC0E35">
            <w:pPr>
              <w:pStyle w:val="FSCsub-clause"/>
              <w:ind w:left="0" w:firstLine="0"/>
              <w:jc w:val="center"/>
            </w:pPr>
            <w:r>
              <w:rPr>
                <w:noProof/>
                <w:lang w:val="en-US"/>
              </w:rPr>
              <w:drawing>
                <wp:inline distT="0" distB="0" distL="0" distR="0" wp14:anchorId="24753041" wp14:editId="7F850C06">
                  <wp:extent cx="1003300" cy="1244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lause 8.5 a updated.pdf"/>
                          <pic:cNvPicPr/>
                        </pic:nvPicPr>
                        <pic:blipFill rotWithShape="1">
                          <a:blip r:embed="rId37">
                            <a:extLst>
                              <a:ext uri="{28A0092B-C50C-407E-A947-70E740481C1C}">
                                <a14:useLocalDpi xmlns:a14="http://schemas.microsoft.com/office/drawing/2010/main" val="0"/>
                              </a:ext>
                            </a:extLst>
                          </a:blip>
                          <a:srcRect t="3671" b="6422"/>
                          <a:stretch/>
                        </pic:blipFill>
                        <pic:spPr bwMode="auto">
                          <a:xfrm>
                            <a:off x="0" y="0"/>
                            <a:ext cx="1003300" cy="1244600"/>
                          </a:xfrm>
                          <a:prstGeom prst="rect">
                            <a:avLst/>
                          </a:prstGeom>
                          <a:ln>
                            <a:noFill/>
                          </a:ln>
                          <a:extLst>
                            <a:ext uri="{53640926-AAD7-44D8-BBD7-CCE9431645EC}">
                              <a14:shadowObscured xmlns:a14="http://schemas.microsoft.com/office/drawing/2010/main"/>
                            </a:ext>
                          </a:extLst>
                        </pic:spPr>
                      </pic:pic>
                    </a:graphicData>
                  </a:graphic>
                </wp:inline>
              </w:drawing>
            </w:r>
            <w:r w:rsidR="00AC0E35">
              <w:rPr>
                <w:noProof/>
                <w:lang w:val="en-US"/>
              </w:rPr>
              <w:drawing>
                <wp:inline distT="0" distB="0" distL="0" distR="0" wp14:anchorId="6FFECC82" wp14:editId="2E2B5138">
                  <wp:extent cx="1435100" cy="7239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clause 8.5 b updated.pdf"/>
                          <pic:cNvPicPr/>
                        </pic:nvPicPr>
                        <pic:blipFill>
                          <a:blip r:embed="rId38">
                            <a:extLst>
                              <a:ext uri="{28A0092B-C50C-407E-A947-70E740481C1C}">
                                <a14:useLocalDpi xmlns:a14="http://schemas.microsoft.com/office/drawing/2010/main" val="0"/>
                              </a:ext>
                            </a:extLst>
                          </a:blip>
                          <a:stretch>
                            <a:fillRect/>
                          </a:stretch>
                        </pic:blipFill>
                        <pic:spPr>
                          <a:xfrm>
                            <a:off x="0" y="0"/>
                            <a:ext cx="1435100" cy="723900"/>
                          </a:xfrm>
                          <a:prstGeom prst="rect">
                            <a:avLst/>
                          </a:prstGeom>
                        </pic:spPr>
                      </pic:pic>
                    </a:graphicData>
                  </a:graphic>
                </wp:inline>
              </w:drawing>
            </w:r>
          </w:p>
        </w:tc>
        <w:tc>
          <w:tcPr>
            <w:tcW w:w="3955" w:type="dxa"/>
            <w:vAlign w:val="center"/>
          </w:tcPr>
          <w:p w14:paraId="5E6B0717" w14:textId="63FF12CC" w:rsidR="00AD59FA" w:rsidRDefault="00C251DC" w:rsidP="00AC0E35">
            <w:pPr>
              <w:pStyle w:val="FSCsub-clause"/>
              <w:ind w:left="0" w:firstLine="0"/>
              <w:jc w:val="center"/>
            </w:pPr>
            <w:r>
              <w:rPr>
                <w:noProof/>
                <w:lang w:val="en-US"/>
              </w:rPr>
              <w:drawing>
                <wp:inline distT="0" distB="0" distL="0" distR="0" wp14:anchorId="11134E76" wp14:editId="4ED7A1BE">
                  <wp:extent cx="571500" cy="774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lause 8.5 c updated.pdf"/>
                          <pic:cNvPicPr/>
                        </pic:nvPicPr>
                        <pic:blipFill>
                          <a:blip r:embed="rId39">
                            <a:extLst>
                              <a:ext uri="{28A0092B-C50C-407E-A947-70E740481C1C}">
                                <a14:useLocalDpi xmlns:a14="http://schemas.microsoft.com/office/drawing/2010/main" val="0"/>
                              </a:ext>
                            </a:extLst>
                          </a:blip>
                          <a:stretch>
                            <a:fillRect/>
                          </a:stretch>
                        </pic:blipFill>
                        <pic:spPr>
                          <a:xfrm>
                            <a:off x="0" y="0"/>
                            <a:ext cx="571500" cy="774700"/>
                          </a:xfrm>
                          <a:prstGeom prst="rect">
                            <a:avLst/>
                          </a:prstGeom>
                        </pic:spPr>
                      </pic:pic>
                    </a:graphicData>
                  </a:graphic>
                </wp:inline>
              </w:drawing>
            </w:r>
            <w:r w:rsidR="00AC0E35">
              <w:rPr>
                <w:noProof/>
                <w:lang w:val="en-US"/>
              </w:rPr>
              <w:drawing>
                <wp:inline distT="0" distB="0" distL="0" distR="0" wp14:anchorId="4B8107DB" wp14:editId="4164CC0B">
                  <wp:extent cx="1028700" cy="533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lause 8.5 d updated.pdf"/>
                          <pic:cNvPicPr/>
                        </pic:nvPicPr>
                        <pic:blipFill>
                          <a:blip r:embed="rId40">
                            <a:extLst>
                              <a:ext uri="{28A0092B-C50C-407E-A947-70E740481C1C}">
                                <a14:useLocalDpi xmlns:a14="http://schemas.microsoft.com/office/drawing/2010/main" val="0"/>
                              </a:ext>
                            </a:extLst>
                          </a:blip>
                          <a:stretch>
                            <a:fillRect/>
                          </a:stretch>
                        </pic:blipFill>
                        <pic:spPr>
                          <a:xfrm>
                            <a:off x="0" y="0"/>
                            <a:ext cx="1028700" cy="533400"/>
                          </a:xfrm>
                          <a:prstGeom prst="rect">
                            <a:avLst/>
                          </a:prstGeom>
                        </pic:spPr>
                      </pic:pic>
                    </a:graphicData>
                  </a:graphic>
                </wp:inline>
              </w:drawing>
            </w:r>
          </w:p>
        </w:tc>
      </w:tr>
      <w:tr w:rsidR="00AD59FA" w14:paraId="4E67A756" w14:textId="77777777" w:rsidTr="00E43BFB">
        <w:tc>
          <w:tcPr>
            <w:tcW w:w="4090" w:type="dxa"/>
            <w:vAlign w:val="center"/>
          </w:tcPr>
          <w:p w14:paraId="3D91E746" w14:textId="4BA2479A" w:rsidR="00AD59FA" w:rsidRDefault="00AD59FA" w:rsidP="00AD59FA">
            <w:pPr>
              <w:pStyle w:val="FSCsub-clause"/>
              <w:ind w:left="0" w:firstLine="0"/>
              <w:jc w:val="center"/>
            </w:pPr>
          </w:p>
        </w:tc>
        <w:tc>
          <w:tcPr>
            <w:tcW w:w="3955" w:type="dxa"/>
            <w:vAlign w:val="center"/>
          </w:tcPr>
          <w:p w14:paraId="21622D11" w14:textId="15DD3106" w:rsidR="00AD59FA" w:rsidRDefault="00AD59FA" w:rsidP="00AD59FA">
            <w:pPr>
              <w:pStyle w:val="FSCsub-clause"/>
              <w:ind w:left="0" w:firstLine="0"/>
              <w:jc w:val="center"/>
            </w:pPr>
          </w:p>
        </w:tc>
      </w:tr>
    </w:tbl>
    <w:p w14:paraId="1A847830" w14:textId="2DB3D9DE" w:rsidR="009C6A97" w:rsidRPr="009F3880" w:rsidRDefault="00B978B0" w:rsidP="00B978B0">
      <w:pPr>
        <w:pStyle w:val="FSCclause"/>
      </w:pPr>
      <w:r>
        <w:t>8.6</w:t>
      </w:r>
      <w:r>
        <w:tab/>
      </w:r>
      <w:r w:rsidR="00B92BF9" w:rsidRPr="009F3880">
        <w:t xml:space="preserve">Where adding the product type or translation requires more space, the portrait label </w:t>
      </w:r>
      <w:r w:rsidR="00703B91" w:rsidRPr="009F3880">
        <w:t xml:space="preserve">may be </w:t>
      </w:r>
      <w:r w:rsidR="00954E25">
        <w:t>increased in height</w:t>
      </w:r>
      <w:r w:rsidR="00B92BF9" w:rsidRPr="009F3880">
        <w:t xml:space="preserve"> and the landscape label </w:t>
      </w:r>
      <w:r w:rsidR="00954E25">
        <w:t>in width</w:t>
      </w:r>
      <w:r w:rsidR="00B92BF9" w:rsidRPr="009F3880">
        <w:t xml:space="preserve"> only.</w:t>
      </w:r>
    </w:p>
    <w:p w14:paraId="6703903E" w14:textId="77777777" w:rsidR="009C6A97" w:rsidRPr="009F3880" w:rsidRDefault="009C6A97" w:rsidP="00B978B0">
      <w:pPr>
        <w:pStyle w:val="FSCclause"/>
      </w:pPr>
    </w:p>
    <w:p w14:paraId="32571A65" w14:textId="4B1D283D" w:rsidR="009C6A97" w:rsidRPr="009F3880" w:rsidRDefault="00B978B0" w:rsidP="00B978B0">
      <w:pPr>
        <w:pStyle w:val="FSCclause"/>
      </w:pPr>
      <w:r>
        <w:lastRenderedPageBreak/>
        <w:t>8.7</w:t>
      </w:r>
      <w:r>
        <w:tab/>
      </w:r>
      <w:r w:rsidR="005B7067" w:rsidRPr="009F3880">
        <w:t xml:space="preserve">The use of a </w:t>
      </w:r>
      <w:r w:rsidR="009C6A97" w:rsidRPr="009F3880">
        <w:t>border</w:t>
      </w:r>
      <w:r w:rsidR="005B7067" w:rsidRPr="009F3880">
        <w:t xml:space="preserve"> around the label is </w:t>
      </w:r>
      <w:r w:rsidR="00785622">
        <w:t>recommended</w:t>
      </w:r>
      <w:r w:rsidR="005B7067" w:rsidRPr="009F3880">
        <w:t xml:space="preserve">. When </w:t>
      </w:r>
      <w:r w:rsidR="00401FBF">
        <w:t>a</w:t>
      </w:r>
      <w:r w:rsidR="00401FBF" w:rsidRPr="009F3880">
        <w:t xml:space="preserve"> </w:t>
      </w:r>
      <w:r w:rsidR="009C6A97" w:rsidRPr="009F3880">
        <w:t>border</w:t>
      </w:r>
      <w:r w:rsidR="005B7067" w:rsidRPr="009F3880">
        <w:t xml:space="preserve"> is not used</w:t>
      </w:r>
      <w:r w:rsidR="00401FBF">
        <w:t>,</w:t>
      </w:r>
      <w:r w:rsidR="005B7067" w:rsidRPr="009F3880">
        <w:t xml:space="preserve"> </w:t>
      </w:r>
      <w:r w:rsidR="005A1142" w:rsidRPr="009F3880">
        <w:t>t</w:t>
      </w:r>
      <w:r w:rsidR="00EB668D" w:rsidRPr="009F3880">
        <w:t>he label elements shall not be altered</w:t>
      </w:r>
      <w:r w:rsidR="00FD47DC" w:rsidRPr="009F3880">
        <w:t xml:space="preserve"> or separated</w:t>
      </w:r>
      <w:r w:rsidR="00EB668D" w:rsidRPr="009F3880">
        <w:t>.</w:t>
      </w:r>
    </w:p>
    <w:p w14:paraId="529C507C" w14:textId="77777777" w:rsidR="009C6A97" w:rsidRPr="009F3880" w:rsidRDefault="009C6A97" w:rsidP="00B978B0">
      <w:pPr>
        <w:pStyle w:val="FSCclause"/>
      </w:pPr>
    </w:p>
    <w:p w14:paraId="7591E8C2" w14:textId="0D362AAB" w:rsidR="009C6A97" w:rsidRPr="009F3880" w:rsidRDefault="00B978B0" w:rsidP="00C84588">
      <w:pPr>
        <w:pStyle w:val="FSCclause"/>
      </w:pPr>
      <w:r>
        <w:rPr>
          <w:rFonts w:eastAsia="Calibri"/>
        </w:rPr>
        <w:t>8.8</w:t>
      </w:r>
      <w:r>
        <w:rPr>
          <w:rFonts w:eastAsia="Calibri"/>
        </w:rPr>
        <w:tab/>
      </w:r>
      <w:r w:rsidR="005B10C3" w:rsidRPr="009F3880">
        <w:rPr>
          <w:rFonts w:eastAsia="Calibri"/>
        </w:rPr>
        <w:t xml:space="preserve">When it is not technically possible to print </w:t>
      </w:r>
      <w:r w:rsidR="005B10C3" w:rsidRPr="009F3880">
        <w:t>labels with multiple lines</w:t>
      </w:r>
      <w:r w:rsidR="00401FBF">
        <w:t>, such as</w:t>
      </w:r>
      <w:r w:rsidR="005B10C3" w:rsidRPr="009F3880">
        <w:t xml:space="preserve"> for very small products </w:t>
      </w:r>
      <w:r w:rsidR="005B10C3" w:rsidRPr="009F3880">
        <w:rPr>
          <w:rFonts w:eastAsia="Calibri"/>
        </w:rPr>
        <w:t>with limited surface for printing</w:t>
      </w:r>
      <w:r w:rsidR="005B10C3" w:rsidRPr="009F3880">
        <w:t xml:space="preserve"> (</w:t>
      </w:r>
      <w:proofErr w:type="gramStart"/>
      <w:r w:rsidR="005B10C3" w:rsidRPr="009F3880">
        <w:t>e.g.</w:t>
      </w:r>
      <w:proofErr w:type="gramEnd"/>
      <w:r w:rsidR="005B10C3" w:rsidRPr="009F3880">
        <w:t xml:space="preserve"> pens, make-up brushes), a one-line arrangement of label elements may be used</w:t>
      </w:r>
      <w:r w:rsidR="00BC2B89">
        <w:t>. All elements shall be legible</w:t>
      </w:r>
      <w:r w:rsidR="005B10C3" w:rsidRPr="009F3880">
        <w:t xml:space="preserve"> </w:t>
      </w:r>
      <w:r w:rsidR="00BC2B89">
        <w:t>with a minimum height of 6mm</w:t>
      </w:r>
      <w:r w:rsidR="00785622">
        <w:t xml:space="preserve"> of the FSC logo</w:t>
      </w:r>
      <w:r w:rsidR="00401FBF">
        <w:t>.</w:t>
      </w:r>
      <w:r w:rsidR="00EF6134">
        <w:t xml:space="preserve"> </w:t>
      </w:r>
      <w:r w:rsidR="00401FBF">
        <w:t>T</w:t>
      </w:r>
      <w:r w:rsidR="00EF6134">
        <w:t>hey can be aligned on the bottom or centred</w:t>
      </w:r>
      <w:r w:rsidR="00BC2B89">
        <w:t xml:space="preserve">. </w:t>
      </w:r>
    </w:p>
    <w:p w14:paraId="18E94A4C" w14:textId="720F9A2A" w:rsidR="00401FBF" w:rsidRPr="009F3880" w:rsidRDefault="00E7282E" w:rsidP="00E43BFB">
      <w:pPr>
        <w:pStyle w:val="FSCsub-clause"/>
        <w:jc w:val="center"/>
        <w:rPr>
          <w:color w:val="FF0000"/>
        </w:rPr>
      </w:pPr>
      <w:r>
        <w:rPr>
          <w:noProof/>
          <w:color w:val="FF0000"/>
          <w:lang w:val="en-US"/>
        </w:rPr>
        <w:drawing>
          <wp:inline distT="0" distB="0" distL="0" distR="0" wp14:anchorId="0552C249" wp14:editId="52F4898D">
            <wp:extent cx="1917700" cy="558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lause 8.8 updated.pdf"/>
                    <pic:cNvPicPr/>
                  </pic:nvPicPr>
                  <pic:blipFill>
                    <a:blip r:embed="rId41">
                      <a:extLst>
                        <a:ext uri="{28A0092B-C50C-407E-A947-70E740481C1C}">
                          <a14:useLocalDpi xmlns:a14="http://schemas.microsoft.com/office/drawing/2010/main" val="0"/>
                        </a:ext>
                      </a:extLst>
                    </a:blip>
                    <a:stretch>
                      <a:fillRect/>
                    </a:stretch>
                  </pic:blipFill>
                  <pic:spPr>
                    <a:xfrm>
                      <a:off x="0" y="0"/>
                      <a:ext cx="1917700" cy="558800"/>
                    </a:xfrm>
                    <a:prstGeom prst="rect">
                      <a:avLst/>
                    </a:prstGeom>
                  </pic:spPr>
                </pic:pic>
              </a:graphicData>
            </a:graphic>
          </wp:inline>
        </w:drawing>
      </w:r>
    </w:p>
    <w:p w14:paraId="3BE30C20" w14:textId="77777777" w:rsidR="009C6A97" w:rsidRPr="009F3880" w:rsidRDefault="009C6A97" w:rsidP="00C84588">
      <w:pPr>
        <w:pStyle w:val="FSCsub-clause"/>
        <w:jc w:val="center"/>
      </w:pPr>
    </w:p>
    <w:p w14:paraId="005F848E" w14:textId="103A4688" w:rsidR="009C6A97" w:rsidRPr="00B978B0" w:rsidRDefault="00EB705B" w:rsidP="00B978B0">
      <w:pPr>
        <w:pStyle w:val="FSCnormal"/>
        <w:rPr>
          <w:b/>
        </w:rPr>
      </w:pPr>
      <w:r w:rsidRPr="00B978B0">
        <w:rPr>
          <w:b/>
        </w:rPr>
        <w:t xml:space="preserve">Size of the </w:t>
      </w:r>
      <w:r w:rsidR="009C6A97" w:rsidRPr="00B978B0">
        <w:rPr>
          <w:b/>
        </w:rPr>
        <w:t>logo</w:t>
      </w:r>
    </w:p>
    <w:p w14:paraId="6B6CFC28" w14:textId="77777777" w:rsidR="009C6A97" w:rsidRPr="009F3880" w:rsidRDefault="009C6A97" w:rsidP="00E7282E">
      <w:pPr>
        <w:pStyle w:val="FSCclause"/>
      </w:pPr>
    </w:p>
    <w:p w14:paraId="1625BB36" w14:textId="46713268" w:rsidR="000D668C" w:rsidRDefault="00E7282E" w:rsidP="00E7282E">
      <w:pPr>
        <w:pStyle w:val="FSCclause"/>
      </w:pPr>
      <w:r>
        <w:t>8.9</w:t>
      </w:r>
      <w:r>
        <w:tab/>
      </w:r>
      <w:r w:rsidR="00401FBF">
        <w:t>The r</w:t>
      </w:r>
      <w:r w:rsidR="00A44D7F" w:rsidRPr="009F3880">
        <w:t xml:space="preserve">ecommended minimum size </w:t>
      </w:r>
      <w:r w:rsidR="005B10C3" w:rsidRPr="009F3880">
        <w:t xml:space="preserve">of the </w:t>
      </w:r>
      <w:r w:rsidR="007733AE">
        <w:t xml:space="preserve">FSC </w:t>
      </w:r>
      <w:r w:rsidR="009C6A97" w:rsidRPr="009F3880">
        <w:t>logo</w:t>
      </w:r>
      <w:r w:rsidR="005B10C3" w:rsidRPr="009F3880">
        <w:t xml:space="preserve"> </w:t>
      </w:r>
      <w:r w:rsidR="00A44D7F" w:rsidRPr="009F3880">
        <w:t xml:space="preserve">is </w:t>
      </w:r>
      <w:r w:rsidR="00716C37" w:rsidRPr="009F3880">
        <w:t>10</w:t>
      </w:r>
      <w:r w:rsidR="002E3AD2" w:rsidRPr="009F3880">
        <w:t> </w:t>
      </w:r>
      <w:r w:rsidR="00716C37" w:rsidRPr="009F3880">
        <w:t xml:space="preserve">mm, </w:t>
      </w:r>
      <w:r w:rsidR="00A44D7F" w:rsidRPr="009F3880">
        <w:t>and</w:t>
      </w:r>
      <w:r w:rsidR="005B10C3" w:rsidRPr="009F3880">
        <w:t xml:space="preserve"> i</w:t>
      </w:r>
      <w:r w:rsidR="00A44D7F" w:rsidRPr="009F3880">
        <w:t xml:space="preserve">t shall be no less than </w:t>
      </w:r>
      <w:r w:rsidR="00716C37" w:rsidRPr="009F3880">
        <w:t>6</w:t>
      </w:r>
      <w:r w:rsidR="002E3AD2" w:rsidRPr="009F3880">
        <w:t> </w:t>
      </w:r>
      <w:r w:rsidR="00716C37" w:rsidRPr="009F3880">
        <w:t>mm</w:t>
      </w:r>
      <w:r w:rsidR="005B10C3" w:rsidRPr="009F3880">
        <w:rPr>
          <w:color w:val="FF0000"/>
        </w:rPr>
        <w:t xml:space="preserve"> </w:t>
      </w:r>
      <w:r w:rsidR="005B10C3" w:rsidRPr="009F3880">
        <w:t>in height</w:t>
      </w:r>
      <w:r w:rsidR="000D668C" w:rsidRPr="009F3880">
        <w:t>.</w:t>
      </w:r>
      <w:r w:rsidR="00D11B3A">
        <w:t xml:space="preserve"> This </w:t>
      </w:r>
      <w:r w:rsidR="00401FBF">
        <w:t xml:space="preserve">also </w:t>
      </w:r>
      <w:r w:rsidR="00D11B3A">
        <w:t xml:space="preserve">applies when the logo is used as part of </w:t>
      </w:r>
      <w:r w:rsidR="00401FBF">
        <w:t xml:space="preserve">a </w:t>
      </w:r>
      <w:r w:rsidR="00D11B3A">
        <w:t xml:space="preserve">promotional panel </w:t>
      </w:r>
      <w:r w:rsidR="00984FB1">
        <w:t xml:space="preserve">layout </w:t>
      </w:r>
      <w:r w:rsidR="00D11B3A">
        <w:t>(</w:t>
      </w:r>
      <w:r w:rsidR="00401FBF">
        <w:t xml:space="preserve">see clause </w:t>
      </w:r>
      <w:r w:rsidR="00D11B3A">
        <w:t>5.</w:t>
      </w:r>
      <w:r w:rsidR="00984FB1">
        <w:t>2</w:t>
      </w:r>
      <w:r w:rsidR="00D11B3A">
        <w:t>)</w:t>
      </w:r>
      <w:r w:rsidR="00401FBF">
        <w:t>.</w:t>
      </w:r>
    </w:p>
    <w:p w14:paraId="381DE876" w14:textId="77777777" w:rsidR="00E7282E" w:rsidRDefault="00E7282E" w:rsidP="00E7282E">
      <w:pPr>
        <w:pStyle w:val="FSCsub-clause"/>
      </w:pPr>
    </w:p>
    <w:tbl>
      <w:tblPr>
        <w:tblStyle w:val="TableGrid"/>
        <w:tblW w:w="0" w:type="auto"/>
        <w:tblInd w:w="1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3"/>
        <w:gridCol w:w="3972"/>
      </w:tblGrid>
      <w:tr w:rsidR="00E7282E" w14:paraId="21281B2D" w14:textId="77777777" w:rsidTr="00F62E42">
        <w:tc>
          <w:tcPr>
            <w:tcW w:w="4527" w:type="dxa"/>
            <w:vAlign w:val="center"/>
          </w:tcPr>
          <w:p w14:paraId="211BBE9F" w14:textId="7FA7ABD3" w:rsidR="00E7282E" w:rsidRPr="00E7282E" w:rsidRDefault="00E7282E" w:rsidP="00E7282E">
            <w:pPr>
              <w:pStyle w:val="FSCnormal"/>
              <w:jc w:val="center"/>
              <w:rPr>
                <w:b/>
              </w:rPr>
            </w:pPr>
            <w:r w:rsidRPr="00E7282E">
              <w:rPr>
                <w:b/>
              </w:rPr>
              <w:t>Recommended minimum size</w:t>
            </w:r>
          </w:p>
        </w:tc>
        <w:tc>
          <w:tcPr>
            <w:tcW w:w="4528" w:type="dxa"/>
            <w:vAlign w:val="center"/>
          </w:tcPr>
          <w:p w14:paraId="406C98A0" w14:textId="5E77BB01" w:rsidR="00E7282E" w:rsidRPr="00E7282E" w:rsidRDefault="00E7282E" w:rsidP="00E7282E">
            <w:pPr>
              <w:pStyle w:val="FSCnormal"/>
              <w:jc w:val="center"/>
              <w:rPr>
                <w:b/>
              </w:rPr>
            </w:pPr>
            <w:r w:rsidRPr="00E7282E">
              <w:rPr>
                <w:b/>
              </w:rPr>
              <w:t>Minimum size for logo</w:t>
            </w:r>
          </w:p>
        </w:tc>
      </w:tr>
      <w:tr w:rsidR="00E7282E" w14:paraId="53670896" w14:textId="77777777" w:rsidTr="00F62E42">
        <w:tc>
          <w:tcPr>
            <w:tcW w:w="4527" w:type="dxa"/>
            <w:vAlign w:val="center"/>
          </w:tcPr>
          <w:p w14:paraId="1AA75A27" w14:textId="715E2DB9" w:rsidR="00E7282E" w:rsidRDefault="00B35A75" w:rsidP="00E7282E">
            <w:pPr>
              <w:pStyle w:val="FSCnormal"/>
              <w:jc w:val="center"/>
            </w:pPr>
            <w:r>
              <w:rPr>
                <w:noProof/>
                <w:lang w:val="en-US"/>
              </w:rPr>
              <w:drawing>
                <wp:inline distT="0" distB="0" distL="0" distR="0" wp14:anchorId="450CF7CF" wp14:editId="0A4DD1F9">
                  <wp:extent cx="736600" cy="5207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lause 8.9a updated.pdf"/>
                          <pic:cNvPicPr/>
                        </pic:nvPicPr>
                        <pic:blipFill>
                          <a:blip r:embed="rId42">
                            <a:extLst>
                              <a:ext uri="{28A0092B-C50C-407E-A947-70E740481C1C}">
                                <a14:useLocalDpi xmlns:a14="http://schemas.microsoft.com/office/drawing/2010/main" val="0"/>
                              </a:ext>
                            </a:extLst>
                          </a:blip>
                          <a:stretch>
                            <a:fillRect/>
                          </a:stretch>
                        </pic:blipFill>
                        <pic:spPr>
                          <a:xfrm>
                            <a:off x="0" y="0"/>
                            <a:ext cx="736600" cy="520700"/>
                          </a:xfrm>
                          <a:prstGeom prst="rect">
                            <a:avLst/>
                          </a:prstGeom>
                        </pic:spPr>
                      </pic:pic>
                    </a:graphicData>
                  </a:graphic>
                </wp:inline>
              </w:drawing>
            </w:r>
          </w:p>
        </w:tc>
        <w:tc>
          <w:tcPr>
            <w:tcW w:w="4528" w:type="dxa"/>
            <w:vAlign w:val="center"/>
          </w:tcPr>
          <w:p w14:paraId="213A449D" w14:textId="5426261E" w:rsidR="00E7282E" w:rsidRDefault="00F62E42" w:rsidP="00E7282E">
            <w:pPr>
              <w:pStyle w:val="FSCnormal"/>
              <w:jc w:val="center"/>
            </w:pPr>
            <w:r>
              <w:rPr>
                <w:noProof/>
                <w:lang w:val="en-US"/>
              </w:rPr>
              <w:drawing>
                <wp:inline distT="0" distB="0" distL="0" distR="0" wp14:anchorId="569139EB" wp14:editId="667CF893">
                  <wp:extent cx="571500" cy="4064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lause 8.9b updated.pdf"/>
                          <pic:cNvPicPr/>
                        </pic:nvPicPr>
                        <pic:blipFill>
                          <a:blip r:embed="rId43">
                            <a:extLst>
                              <a:ext uri="{28A0092B-C50C-407E-A947-70E740481C1C}">
                                <a14:useLocalDpi xmlns:a14="http://schemas.microsoft.com/office/drawing/2010/main" val="0"/>
                              </a:ext>
                            </a:extLst>
                          </a:blip>
                          <a:stretch>
                            <a:fillRect/>
                          </a:stretch>
                        </pic:blipFill>
                        <pic:spPr>
                          <a:xfrm>
                            <a:off x="0" y="0"/>
                            <a:ext cx="571500" cy="406400"/>
                          </a:xfrm>
                          <a:prstGeom prst="rect">
                            <a:avLst/>
                          </a:prstGeom>
                        </pic:spPr>
                      </pic:pic>
                    </a:graphicData>
                  </a:graphic>
                </wp:inline>
              </w:drawing>
            </w:r>
          </w:p>
        </w:tc>
      </w:tr>
    </w:tbl>
    <w:p w14:paraId="5EF8CC70" w14:textId="77777777" w:rsidR="009C6A97" w:rsidRPr="009F3880" w:rsidRDefault="009C6A97" w:rsidP="00F62E42">
      <w:pPr>
        <w:pStyle w:val="FSCnormal"/>
        <w:rPr>
          <w:szCs w:val="22"/>
        </w:rPr>
      </w:pPr>
    </w:p>
    <w:p w14:paraId="5F589CA7" w14:textId="25043377" w:rsidR="009C6A97" w:rsidRPr="00F62E42" w:rsidRDefault="00F1410C" w:rsidP="000759CC">
      <w:pPr>
        <w:pStyle w:val="FSCnormal"/>
        <w:keepNext/>
        <w:rPr>
          <w:b/>
        </w:rPr>
      </w:pPr>
      <w:r w:rsidRPr="00F62E42">
        <w:rPr>
          <w:b/>
        </w:rPr>
        <w:t>Placement</w:t>
      </w:r>
      <w:r w:rsidR="00785622">
        <w:rPr>
          <w:b/>
        </w:rPr>
        <w:t xml:space="preserve"> of the </w:t>
      </w:r>
      <w:r w:rsidR="0094252E">
        <w:rPr>
          <w:b/>
        </w:rPr>
        <w:t xml:space="preserve">on-product </w:t>
      </w:r>
      <w:r w:rsidR="00785622">
        <w:rPr>
          <w:b/>
        </w:rPr>
        <w:t>label and the logo</w:t>
      </w:r>
    </w:p>
    <w:p w14:paraId="657EA3E2" w14:textId="77777777" w:rsidR="009C6A97" w:rsidRPr="009F3880" w:rsidRDefault="009C6A97" w:rsidP="000759CC">
      <w:pPr>
        <w:pStyle w:val="FSCnormal"/>
        <w:keepNext/>
        <w:rPr>
          <w:szCs w:val="22"/>
        </w:rPr>
      </w:pPr>
    </w:p>
    <w:p w14:paraId="38BBE6D5" w14:textId="3893F6E4" w:rsidR="009C6A97" w:rsidRPr="009F3880" w:rsidRDefault="001501E7" w:rsidP="001501E7">
      <w:pPr>
        <w:pStyle w:val="FSCclause"/>
      </w:pPr>
      <w:r>
        <w:t>8.10</w:t>
      </w:r>
      <w:r>
        <w:tab/>
      </w:r>
      <w:r w:rsidR="0006124D" w:rsidRPr="009F3880">
        <w:t>There shall be enough clear space surrounding the label</w:t>
      </w:r>
      <w:r w:rsidR="00F1410C" w:rsidRPr="009F3880">
        <w:t xml:space="preserve"> </w:t>
      </w:r>
      <w:r w:rsidR="00663C4C" w:rsidRPr="009F3880">
        <w:t>and</w:t>
      </w:r>
      <w:r w:rsidR="00F1410C" w:rsidRPr="009F3880">
        <w:t xml:space="preserve"> </w:t>
      </w:r>
      <w:r w:rsidR="009C6A97" w:rsidRPr="009F3880">
        <w:t>logo</w:t>
      </w:r>
      <w:r w:rsidR="0006124D" w:rsidRPr="009F3880">
        <w:t xml:space="preserve"> to ensure that </w:t>
      </w:r>
      <w:r w:rsidR="00F1410C" w:rsidRPr="009F3880">
        <w:t>they</w:t>
      </w:r>
      <w:r w:rsidR="0006124D" w:rsidRPr="009F3880">
        <w:t xml:space="preserve"> remain uncluttered. The minimum space is calculated by using the height of </w:t>
      </w:r>
      <w:r w:rsidR="009C6A97" w:rsidRPr="009F3880">
        <w:t xml:space="preserve">the </w:t>
      </w:r>
      <w:r w:rsidR="002E3AD2" w:rsidRPr="009F3880">
        <w:t>‘</w:t>
      </w:r>
      <w:r w:rsidR="009C6A97" w:rsidRPr="009F3880">
        <w:t>FSC</w:t>
      </w:r>
      <w:r w:rsidR="002E3AD2" w:rsidRPr="009F3880">
        <w:t>’</w:t>
      </w:r>
      <w:r w:rsidR="0006124D" w:rsidRPr="009F3880">
        <w:t xml:space="preserve"> initials of the </w:t>
      </w:r>
      <w:r w:rsidR="009C6A97" w:rsidRPr="009F3880">
        <w:t>logo</w:t>
      </w:r>
      <w:r w:rsidR="0006124D" w:rsidRPr="009F3880">
        <w:t>.</w:t>
      </w:r>
    </w:p>
    <w:p w14:paraId="074DB79E" w14:textId="77777777" w:rsidR="002E3AD2" w:rsidRPr="009F3880" w:rsidRDefault="002E3AD2" w:rsidP="001501E7">
      <w:pPr>
        <w:pStyle w:val="FSCsub-clause"/>
      </w:pPr>
    </w:p>
    <w:p w14:paraId="4E66997E" w14:textId="7873DBBF" w:rsidR="002E3AD2" w:rsidRPr="009F3880" w:rsidRDefault="00410323" w:rsidP="00410323">
      <w:pPr>
        <w:pStyle w:val="FSCsub-clause"/>
        <w:jc w:val="center"/>
      </w:pPr>
      <w:r>
        <w:rPr>
          <w:noProof/>
          <w:lang w:val="en-US"/>
        </w:rPr>
        <w:drawing>
          <wp:inline distT="0" distB="0" distL="0" distR="0" wp14:anchorId="0FC2393C" wp14:editId="6359054E">
            <wp:extent cx="774272" cy="1097280"/>
            <wp:effectExtent l="0" t="0" r="6985"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lause 8.10.eps"/>
                    <pic:cNvPicPr/>
                  </pic:nvPicPr>
                  <pic:blipFill>
                    <a:blip r:embed="rId44">
                      <a:extLst>
                        <a:ext uri="{28A0092B-C50C-407E-A947-70E740481C1C}">
                          <a14:useLocalDpi xmlns:a14="http://schemas.microsoft.com/office/drawing/2010/main" val="0"/>
                        </a:ext>
                      </a:extLst>
                    </a:blip>
                    <a:stretch>
                      <a:fillRect/>
                    </a:stretch>
                  </pic:blipFill>
                  <pic:spPr>
                    <a:xfrm>
                      <a:off x="0" y="0"/>
                      <a:ext cx="777515" cy="1101876"/>
                    </a:xfrm>
                    <a:prstGeom prst="rect">
                      <a:avLst/>
                    </a:prstGeom>
                  </pic:spPr>
                </pic:pic>
              </a:graphicData>
            </a:graphic>
          </wp:inline>
        </w:drawing>
      </w:r>
    </w:p>
    <w:p w14:paraId="3111F954" w14:textId="77777777" w:rsidR="008E4695" w:rsidRPr="009F3880" w:rsidRDefault="008E4695" w:rsidP="00C84588">
      <w:pPr>
        <w:pStyle w:val="FSCclause"/>
        <w:ind w:left="0" w:firstLine="0"/>
      </w:pPr>
    </w:p>
    <w:p w14:paraId="5F3E67FB" w14:textId="77777777" w:rsidR="00393514" w:rsidRDefault="00393514">
      <w:pPr>
        <w:rPr>
          <w:rFonts w:ascii="Arial" w:eastAsia="Arial" w:hAnsi="Arial" w:cs="Arial"/>
          <w:b/>
          <w:bCs/>
          <w:color w:val="000000" w:themeColor="text1"/>
          <w:lang w:eastAsia="en-US"/>
        </w:rPr>
      </w:pPr>
      <w:bookmarkStart w:id="26" w:name="_Toc485212111"/>
      <w:r>
        <w:br w:type="page"/>
      </w:r>
    </w:p>
    <w:p w14:paraId="71F5664A" w14:textId="7E71650C" w:rsidR="009C6A97" w:rsidRPr="00556062" w:rsidRDefault="00410323" w:rsidP="009A1C8A">
      <w:pPr>
        <w:pStyle w:val="FSCsubheading1"/>
        <w:keepNext/>
        <w:rPr>
          <w:sz w:val="24"/>
          <w:szCs w:val="24"/>
        </w:rPr>
      </w:pPr>
      <w:r w:rsidRPr="00556062">
        <w:rPr>
          <w:sz w:val="24"/>
          <w:szCs w:val="24"/>
        </w:rPr>
        <w:lastRenderedPageBreak/>
        <w:t>9.</w:t>
      </w:r>
      <w:r w:rsidRPr="00556062">
        <w:rPr>
          <w:sz w:val="24"/>
          <w:szCs w:val="24"/>
        </w:rPr>
        <w:tab/>
      </w:r>
      <w:r w:rsidR="00970033" w:rsidRPr="00556062">
        <w:rPr>
          <w:sz w:val="24"/>
          <w:szCs w:val="24"/>
        </w:rPr>
        <w:t>‘</w:t>
      </w:r>
      <w:r w:rsidR="00F1410C" w:rsidRPr="00556062">
        <w:rPr>
          <w:sz w:val="24"/>
          <w:szCs w:val="24"/>
        </w:rPr>
        <w:t>Forests</w:t>
      </w:r>
      <w:r w:rsidR="001572F8" w:rsidRPr="00556062">
        <w:rPr>
          <w:sz w:val="24"/>
          <w:szCs w:val="24"/>
        </w:rPr>
        <w:t xml:space="preserve"> For </w:t>
      </w:r>
      <w:r w:rsidR="00F1410C" w:rsidRPr="00556062">
        <w:rPr>
          <w:sz w:val="24"/>
          <w:szCs w:val="24"/>
        </w:rPr>
        <w:t>All</w:t>
      </w:r>
      <w:r w:rsidR="001572F8" w:rsidRPr="00556062">
        <w:rPr>
          <w:sz w:val="24"/>
          <w:szCs w:val="24"/>
        </w:rPr>
        <w:t xml:space="preserve"> </w:t>
      </w:r>
      <w:r w:rsidR="00F1410C" w:rsidRPr="00556062">
        <w:rPr>
          <w:sz w:val="24"/>
          <w:szCs w:val="24"/>
        </w:rPr>
        <w:t>Forever</w:t>
      </w:r>
      <w:r w:rsidR="00970033" w:rsidRPr="00556062">
        <w:rPr>
          <w:sz w:val="24"/>
          <w:szCs w:val="24"/>
        </w:rPr>
        <w:t>’</w:t>
      </w:r>
      <w:r w:rsidR="00F1410C" w:rsidRPr="00556062">
        <w:rPr>
          <w:sz w:val="24"/>
          <w:szCs w:val="24"/>
        </w:rPr>
        <w:t xml:space="preserve"> marks</w:t>
      </w:r>
      <w:bookmarkEnd w:id="26"/>
    </w:p>
    <w:p w14:paraId="3BB43272" w14:textId="77777777" w:rsidR="009C6A97" w:rsidRPr="00410323" w:rsidRDefault="00EF0E0C" w:rsidP="00410323">
      <w:pPr>
        <w:pStyle w:val="FSCclause"/>
        <w:rPr>
          <w:b/>
        </w:rPr>
      </w:pPr>
      <w:r w:rsidRPr="00410323">
        <w:rPr>
          <w:b/>
        </w:rPr>
        <w:t>Colour</w:t>
      </w:r>
      <w:r w:rsidR="000E2BDB" w:rsidRPr="00410323">
        <w:rPr>
          <w:b/>
        </w:rPr>
        <w:t xml:space="preserve"> and size</w:t>
      </w:r>
    </w:p>
    <w:p w14:paraId="0B00235F" w14:textId="77777777" w:rsidR="009C6A97" w:rsidRPr="009F3880" w:rsidRDefault="009C6A97" w:rsidP="00410323">
      <w:pPr>
        <w:pStyle w:val="FSCclause"/>
      </w:pPr>
    </w:p>
    <w:p w14:paraId="4F2E3526" w14:textId="2708BB34" w:rsidR="009C6A97" w:rsidRPr="009F3880" w:rsidRDefault="00410323" w:rsidP="00556062">
      <w:pPr>
        <w:pStyle w:val="FSCclause"/>
      </w:pPr>
      <w:r>
        <w:t>9.1</w:t>
      </w:r>
      <w:r>
        <w:tab/>
      </w:r>
      <w:r w:rsidR="00970033" w:rsidRPr="009F3880">
        <w:t>‘</w:t>
      </w:r>
      <w:r w:rsidR="00064F21" w:rsidRPr="009F3880">
        <w:t>Forest</w:t>
      </w:r>
      <w:r w:rsidR="005947AF" w:rsidRPr="009F3880">
        <w:t>s</w:t>
      </w:r>
      <w:r w:rsidR="00064F21" w:rsidRPr="009F3880">
        <w:t xml:space="preserve"> </w:t>
      </w:r>
      <w:proofErr w:type="gramStart"/>
      <w:r w:rsidR="001572F8" w:rsidRPr="009F3880">
        <w:t>For</w:t>
      </w:r>
      <w:proofErr w:type="gramEnd"/>
      <w:r w:rsidR="001572F8" w:rsidRPr="009F3880">
        <w:t xml:space="preserve"> All Forever</w:t>
      </w:r>
      <w:r w:rsidR="00970033" w:rsidRPr="009F3880">
        <w:t>’</w:t>
      </w:r>
      <w:r w:rsidR="001572F8" w:rsidRPr="009F3880">
        <w:t xml:space="preserve"> </w:t>
      </w:r>
      <w:r w:rsidR="00064F21" w:rsidRPr="009F3880">
        <w:t xml:space="preserve">trademarks shall be used only in following </w:t>
      </w:r>
      <w:r w:rsidR="00EF0E0C" w:rsidRPr="009F3880">
        <w:t>colour</w:t>
      </w:r>
      <w:r w:rsidR="00064F21" w:rsidRPr="009F3880">
        <w:t xml:space="preserve"> variations</w:t>
      </w:r>
      <w:r w:rsidR="00F83142">
        <w:t xml:space="preserve">: </w:t>
      </w:r>
    </w:p>
    <w:p w14:paraId="02D6060E" w14:textId="1F59B2D4" w:rsidR="00EF0E0C" w:rsidRDefault="00EF0E0C" w:rsidP="00410323">
      <w:pPr>
        <w:pStyle w:val="FSCsub-clause"/>
      </w:pPr>
    </w:p>
    <w:tbl>
      <w:tblPr>
        <w:tblStyle w:val="TableGrid"/>
        <w:tblW w:w="0" w:type="auto"/>
        <w:tblInd w:w="-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2"/>
        <w:gridCol w:w="2678"/>
        <w:gridCol w:w="2679"/>
      </w:tblGrid>
      <w:tr w:rsidR="00ED0396" w14:paraId="5D4E712A" w14:textId="77777777" w:rsidTr="000000ED">
        <w:tc>
          <w:tcPr>
            <w:tcW w:w="3702" w:type="dxa"/>
            <w:vAlign w:val="center"/>
          </w:tcPr>
          <w:p w14:paraId="05FA4C50" w14:textId="7DD887E1" w:rsidR="005806FB" w:rsidRPr="00410323" w:rsidRDefault="005806FB" w:rsidP="00556062">
            <w:pPr>
              <w:pStyle w:val="FSCsub-clause"/>
              <w:numPr>
                <w:ilvl w:val="0"/>
                <w:numId w:val="78"/>
              </w:numPr>
            </w:pPr>
            <w:r w:rsidRPr="009F3880">
              <w:t>Dark and light green</w:t>
            </w:r>
          </w:p>
        </w:tc>
        <w:tc>
          <w:tcPr>
            <w:tcW w:w="2678" w:type="dxa"/>
            <w:vAlign w:val="center"/>
          </w:tcPr>
          <w:p w14:paraId="6E4E54DA" w14:textId="77777777" w:rsidR="005806FB" w:rsidRDefault="005806FB" w:rsidP="002B1AC0">
            <w:pPr>
              <w:pStyle w:val="FSCsub-clause"/>
              <w:ind w:left="0" w:firstLine="0"/>
              <w:jc w:val="center"/>
            </w:pPr>
            <w:r>
              <w:rPr>
                <w:noProof/>
                <w:lang w:val="en-US"/>
              </w:rPr>
              <w:drawing>
                <wp:inline distT="0" distB="0" distL="0" distR="0" wp14:anchorId="1C88A354" wp14:editId="692D5C5F">
                  <wp:extent cx="891720" cy="540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lause 9.1 a -1 updated.pdf"/>
                          <pic:cNvPicPr/>
                        </pic:nvPicPr>
                        <pic:blipFill>
                          <a:blip r:embed="rId45">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c>
          <w:tcPr>
            <w:tcW w:w="2679" w:type="dxa"/>
            <w:vAlign w:val="center"/>
          </w:tcPr>
          <w:p w14:paraId="4E1A2D73" w14:textId="77777777" w:rsidR="005806FB" w:rsidRDefault="005806FB" w:rsidP="002B1AC0">
            <w:pPr>
              <w:pStyle w:val="FSCsub-clause"/>
              <w:ind w:left="0" w:firstLine="0"/>
              <w:jc w:val="center"/>
            </w:pPr>
            <w:r>
              <w:rPr>
                <w:noProof/>
                <w:lang w:val="en-US"/>
              </w:rPr>
              <w:drawing>
                <wp:inline distT="0" distB="0" distL="0" distR="0" wp14:anchorId="1A5B707D" wp14:editId="0C3D9CF4">
                  <wp:extent cx="891720" cy="540000"/>
                  <wp:effectExtent l="0" t="0" r="381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clause 9.1 a -2 updated.pdf"/>
                          <pic:cNvPicPr/>
                        </pic:nvPicPr>
                        <pic:blipFill>
                          <a:blip r:embed="rId46">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r>
      <w:tr w:rsidR="00ED0396" w14:paraId="2FFACA3D" w14:textId="77777777" w:rsidTr="000000ED">
        <w:tc>
          <w:tcPr>
            <w:tcW w:w="3702" w:type="dxa"/>
            <w:vAlign w:val="center"/>
          </w:tcPr>
          <w:p w14:paraId="255830AD" w14:textId="0AA649D9" w:rsidR="005806FB" w:rsidRPr="00410323" w:rsidRDefault="005806FB" w:rsidP="00556062">
            <w:pPr>
              <w:pStyle w:val="FSCsub-clause"/>
              <w:numPr>
                <w:ilvl w:val="0"/>
                <w:numId w:val="78"/>
              </w:numPr>
            </w:pPr>
            <w:r w:rsidRPr="009F3880">
              <w:t>White and light green</w:t>
            </w:r>
          </w:p>
        </w:tc>
        <w:tc>
          <w:tcPr>
            <w:tcW w:w="2678" w:type="dxa"/>
            <w:vAlign w:val="center"/>
          </w:tcPr>
          <w:p w14:paraId="43501D36" w14:textId="77777777" w:rsidR="005806FB" w:rsidRDefault="005806FB" w:rsidP="002B1AC0">
            <w:pPr>
              <w:pStyle w:val="FSCsub-clause"/>
              <w:ind w:left="0" w:firstLine="0"/>
              <w:jc w:val="center"/>
            </w:pPr>
            <w:r>
              <w:rPr>
                <w:noProof/>
                <w:lang w:val="en-US"/>
              </w:rPr>
              <w:drawing>
                <wp:inline distT="0" distB="0" distL="0" distR="0" wp14:anchorId="66347BEF" wp14:editId="32BAFA75">
                  <wp:extent cx="891720" cy="540000"/>
                  <wp:effectExtent l="0" t="0" r="381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clause 9.1 b -1 updated.pdf"/>
                          <pic:cNvPicPr/>
                        </pic:nvPicPr>
                        <pic:blipFill>
                          <a:blip r:embed="rId47">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c>
          <w:tcPr>
            <w:tcW w:w="2679" w:type="dxa"/>
            <w:vAlign w:val="center"/>
          </w:tcPr>
          <w:p w14:paraId="737D7B94" w14:textId="77777777" w:rsidR="005806FB" w:rsidRDefault="005806FB" w:rsidP="002B1AC0">
            <w:pPr>
              <w:pStyle w:val="FSCsub-clause"/>
              <w:ind w:left="0" w:firstLine="0"/>
              <w:jc w:val="center"/>
            </w:pPr>
            <w:r>
              <w:rPr>
                <w:noProof/>
                <w:lang w:val="en-US"/>
              </w:rPr>
              <w:drawing>
                <wp:inline distT="0" distB="0" distL="0" distR="0" wp14:anchorId="79753085" wp14:editId="4A272EB9">
                  <wp:extent cx="891720" cy="540000"/>
                  <wp:effectExtent l="0" t="0" r="381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lause 9.1 b -2 updated.pdf"/>
                          <pic:cNvPicPr/>
                        </pic:nvPicPr>
                        <pic:blipFill>
                          <a:blip r:embed="rId48">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r>
      <w:tr w:rsidR="00ED0396" w14:paraId="20447B1F" w14:textId="77777777" w:rsidTr="000000ED">
        <w:tc>
          <w:tcPr>
            <w:tcW w:w="3702" w:type="dxa"/>
            <w:vAlign w:val="center"/>
          </w:tcPr>
          <w:p w14:paraId="432D482C" w14:textId="52649A16" w:rsidR="005806FB" w:rsidRPr="00410323" w:rsidRDefault="005806FB" w:rsidP="00556062">
            <w:pPr>
              <w:pStyle w:val="FSCsub-clause"/>
              <w:numPr>
                <w:ilvl w:val="0"/>
                <w:numId w:val="78"/>
              </w:numPr>
            </w:pPr>
            <w:r w:rsidRPr="009F3880">
              <w:t>White and dark green</w:t>
            </w:r>
          </w:p>
        </w:tc>
        <w:tc>
          <w:tcPr>
            <w:tcW w:w="2678" w:type="dxa"/>
            <w:vAlign w:val="center"/>
          </w:tcPr>
          <w:p w14:paraId="3B369ACC" w14:textId="77777777" w:rsidR="005806FB" w:rsidRDefault="005806FB" w:rsidP="002B1AC0">
            <w:pPr>
              <w:pStyle w:val="FSCsub-clause"/>
              <w:ind w:left="0" w:firstLine="0"/>
              <w:jc w:val="center"/>
            </w:pPr>
            <w:r>
              <w:rPr>
                <w:noProof/>
                <w:lang w:val="en-US"/>
              </w:rPr>
              <w:drawing>
                <wp:inline distT="0" distB="0" distL="0" distR="0" wp14:anchorId="099354DD" wp14:editId="5C384F57">
                  <wp:extent cx="891720" cy="540000"/>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clause 9.1 c -1 updated.pdf"/>
                          <pic:cNvPicPr/>
                        </pic:nvPicPr>
                        <pic:blipFill>
                          <a:blip r:embed="rId49">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c>
          <w:tcPr>
            <w:tcW w:w="2679" w:type="dxa"/>
            <w:vAlign w:val="center"/>
          </w:tcPr>
          <w:p w14:paraId="38DD63A5" w14:textId="77777777" w:rsidR="005806FB" w:rsidRDefault="005806FB" w:rsidP="002B1AC0">
            <w:pPr>
              <w:pStyle w:val="FSCsub-clause"/>
              <w:ind w:left="0" w:firstLine="0"/>
              <w:jc w:val="center"/>
            </w:pPr>
            <w:r>
              <w:rPr>
                <w:noProof/>
                <w:lang w:val="en-US"/>
              </w:rPr>
              <w:drawing>
                <wp:inline distT="0" distB="0" distL="0" distR="0" wp14:anchorId="3F7CF4E1" wp14:editId="7748982A">
                  <wp:extent cx="891720" cy="540000"/>
                  <wp:effectExtent l="0" t="0" r="381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clause 9.1 c -2 updated.pdf"/>
                          <pic:cNvPicPr/>
                        </pic:nvPicPr>
                        <pic:blipFill>
                          <a:blip r:embed="rId50">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r>
      <w:tr w:rsidR="00ED0396" w14:paraId="1FD03FDC" w14:textId="77777777" w:rsidTr="000000ED">
        <w:tc>
          <w:tcPr>
            <w:tcW w:w="3702" w:type="dxa"/>
            <w:vAlign w:val="center"/>
          </w:tcPr>
          <w:p w14:paraId="7E34275B" w14:textId="497DE388" w:rsidR="005806FB" w:rsidRPr="00410323" w:rsidRDefault="005806FB" w:rsidP="00556062">
            <w:pPr>
              <w:pStyle w:val="FSCsub-clause"/>
              <w:numPr>
                <w:ilvl w:val="0"/>
                <w:numId w:val="78"/>
              </w:numPr>
            </w:pPr>
            <w:r w:rsidRPr="009F3880">
              <w:t>White</w:t>
            </w:r>
          </w:p>
        </w:tc>
        <w:tc>
          <w:tcPr>
            <w:tcW w:w="2678" w:type="dxa"/>
            <w:vAlign w:val="center"/>
          </w:tcPr>
          <w:p w14:paraId="31D6B8C2" w14:textId="15DF340C" w:rsidR="005806FB" w:rsidRDefault="00ED0396" w:rsidP="002B1AC0">
            <w:pPr>
              <w:pStyle w:val="FSCsub-clause"/>
              <w:ind w:left="0" w:firstLine="0"/>
              <w:jc w:val="center"/>
            </w:pPr>
            <w:r w:rsidRPr="00ED0396">
              <w:rPr>
                <w:noProof/>
                <w:lang w:val="en-US"/>
              </w:rPr>
              <w:drawing>
                <wp:inline distT="0" distB="0" distL="0" distR="0" wp14:anchorId="0028D648" wp14:editId="3702821D">
                  <wp:extent cx="890594" cy="538810"/>
                  <wp:effectExtent l="0" t="0" r="5080" b="0"/>
                  <wp:docPr id="76" name="Picture 76" descr="P:\BDU\private\Trademark\10 POLICIES &amp; GUIDELINES\1. FSC-STD-50-001 TMK standard for CH\FSC-STD-50-001 V1-2 - REVISION 2015\V2\Drafts\Graphics 50-001\New Graphics created by GreenInk\jpeg\clause 9.1 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DU\private\Trademark\10 POLICIES &amp; GUIDELINES\1. FSC-STD-50-001 TMK standard for CH\FSC-STD-50-001 V1-2 - REVISION 2015\V2\Drafts\Graphics 50-001\New Graphics created by GreenInk\jpeg\clause 9.1 d-1.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11785" cy="551631"/>
                          </a:xfrm>
                          <a:prstGeom prst="rect">
                            <a:avLst/>
                          </a:prstGeom>
                          <a:noFill/>
                          <a:ln>
                            <a:noFill/>
                          </a:ln>
                        </pic:spPr>
                      </pic:pic>
                    </a:graphicData>
                  </a:graphic>
                </wp:inline>
              </w:drawing>
            </w:r>
          </w:p>
        </w:tc>
        <w:tc>
          <w:tcPr>
            <w:tcW w:w="2679" w:type="dxa"/>
            <w:vAlign w:val="center"/>
          </w:tcPr>
          <w:p w14:paraId="157AB722" w14:textId="4413A5EC" w:rsidR="005806FB" w:rsidRDefault="00ED0396" w:rsidP="002B1AC0">
            <w:pPr>
              <w:pStyle w:val="FSCsub-clause"/>
              <w:ind w:left="0" w:firstLine="0"/>
              <w:jc w:val="center"/>
            </w:pPr>
            <w:r w:rsidRPr="00ED0396">
              <w:rPr>
                <w:noProof/>
                <w:lang w:val="en-US"/>
              </w:rPr>
              <w:drawing>
                <wp:inline distT="0" distB="0" distL="0" distR="0" wp14:anchorId="1AA99C2E" wp14:editId="764659F0">
                  <wp:extent cx="894249" cy="541020"/>
                  <wp:effectExtent l="0" t="0" r="1270" b="0"/>
                  <wp:docPr id="77" name="Picture 77" descr="P:\BDU\private\Trademark\10 POLICIES &amp; GUIDELINES\1. FSC-STD-50-001 TMK standard for CH\FSC-STD-50-001 V1-2 - REVISION 2015\V2\Drafts\Graphics 50-001\New Graphics created by GreenInk\jpeg\clause 9.1 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BDU\private\Trademark\10 POLICIES &amp; GUIDELINES\1. FSC-STD-50-001 TMK standard for CH\FSC-STD-50-001 V1-2 - REVISION 2015\V2\Drafts\Graphics 50-001\New Graphics created by GreenInk\jpeg\clause 9.1 d-2.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11497" cy="551455"/>
                          </a:xfrm>
                          <a:prstGeom prst="rect">
                            <a:avLst/>
                          </a:prstGeom>
                          <a:noFill/>
                          <a:ln>
                            <a:noFill/>
                          </a:ln>
                        </pic:spPr>
                      </pic:pic>
                    </a:graphicData>
                  </a:graphic>
                </wp:inline>
              </w:drawing>
            </w:r>
          </w:p>
        </w:tc>
      </w:tr>
      <w:tr w:rsidR="00ED0396" w14:paraId="21EF3076" w14:textId="77777777" w:rsidTr="000000ED">
        <w:tc>
          <w:tcPr>
            <w:tcW w:w="3702" w:type="dxa"/>
            <w:vAlign w:val="center"/>
          </w:tcPr>
          <w:p w14:paraId="132EB0B8" w14:textId="7D8EC533" w:rsidR="005806FB" w:rsidRPr="00410323" w:rsidRDefault="005806FB" w:rsidP="00556062">
            <w:pPr>
              <w:pStyle w:val="FSCsub-clause"/>
              <w:numPr>
                <w:ilvl w:val="0"/>
                <w:numId w:val="78"/>
              </w:numPr>
            </w:pPr>
            <w:r w:rsidRPr="009F3880">
              <w:t>Black</w:t>
            </w:r>
          </w:p>
        </w:tc>
        <w:tc>
          <w:tcPr>
            <w:tcW w:w="2678" w:type="dxa"/>
            <w:vAlign w:val="center"/>
          </w:tcPr>
          <w:p w14:paraId="013E3580" w14:textId="3CDAD301" w:rsidR="005806FB" w:rsidRDefault="005806FB" w:rsidP="002B1AC0">
            <w:pPr>
              <w:pStyle w:val="FSCsub-clause"/>
              <w:ind w:left="0" w:firstLine="0"/>
              <w:jc w:val="center"/>
            </w:pPr>
            <w:r>
              <w:rPr>
                <w:noProof/>
                <w:lang w:val="en-US"/>
              </w:rPr>
              <w:drawing>
                <wp:inline distT="0" distB="0" distL="0" distR="0" wp14:anchorId="7592DBD9" wp14:editId="03F5505D">
                  <wp:extent cx="891720" cy="540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clause 9.1 e -1 updated.pdf"/>
                          <pic:cNvPicPr/>
                        </pic:nvPicPr>
                        <pic:blipFill>
                          <a:blip r:embed="rId53">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c>
          <w:tcPr>
            <w:tcW w:w="2679" w:type="dxa"/>
            <w:vAlign w:val="center"/>
          </w:tcPr>
          <w:p w14:paraId="4A971AE2" w14:textId="77777777" w:rsidR="005806FB" w:rsidRDefault="005806FB" w:rsidP="002B1AC0">
            <w:pPr>
              <w:pStyle w:val="FSCsub-clause"/>
              <w:ind w:left="0" w:firstLine="0"/>
              <w:jc w:val="center"/>
            </w:pPr>
            <w:r>
              <w:rPr>
                <w:noProof/>
                <w:lang w:val="en-US"/>
              </w:rPr>
              <w:drawing>
                <wp:inline distT="0" distB="0" distL="0" distR="0" wp14:anchorId="5D247116" wp14:editId="7518C325">
                  <wp:extent cx="891720" cy="540000"/>
                  <wp:effectExtent l="0" t="0" r="381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lause 9.1 e -2 updated.pdf"/>
                          <pic:cNvPicPr/>
                        </pic:nvPicPr>
                        <pic:blipFill>
                          <a:blip r:embed="rId54">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r>
      <w:tr w:rsidR="00ED0396" w14:paraId="165D8373" w14:textId="77777777" w:rsidTr="000000ED">
        <w:tc>
          <w:tcPr>
            <w:tcW w:w="3702" w:type="dxa"/>
            <w:vAlign w:val="center"/>
          </w:tcPr>
          <w:p w14:paraId="7022F46F" w14:textId="69302BD6" w:rsidR="005806FB" w:rsidRPr="00410323" w:rsidRDefault="005806FB" w:rsidP="00556062">
            <w:pPr>
              <w:pStyle w:val="FSCsub-clause"/>
              <w:numPr>
                <w:ilvl w:val="0"/>
                <w:numId w:val="78"/>
              </w:numPr>
            </w:pPr>
            <w:r w:rsidRPr="009F3880">
              <w:t>Dark green</w:t>
            </w:r>
          </w:p>
        </w:tc>
        <w:tc>
          <w:tcPr>
            <w:tcW w:w="2678" w:type="dxa"/>
            <w:vAlign w:val="center"/>
          </w:tcPr>
          <w:p w14:paraId="080830CD" w14:textId="77777777" w:rsidR="005806FB" w:rsidRDefault="005806FB" w:rsidP="002B1AC0">
            <w:pPr>
              <w:pStyle w:val="FSCsub-clause"/>
              <w:ind w:left="0" w:firstLine="0"/>
              <w:jc w:val="center"/>
            </w:pPr>
            <w:r>
              <w:rPr>
                <w:noProof/>
                <w:lang w:val="en-US"/>
              </w:rPr>
              <w:drawing>
                <wp:inline distT="0" distB="0" distL="0" distR="0" wp14:anchorId="2CEE0E6C" wp14:editId="52034798">
                  <wp:extent cx="891720" cy="540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lause 9.1 f -1 updated.pdf"/>
                          <pic:cNvPicPr/>
                        </pic:nvPicPr>
                        <pic:blipFill>
                          <a:blip r:embed="rId55">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c>
          <w:tcPr>
            <w:tcW w:w="2679" w:type="dxa"/>
            <w:vAlign w:val="center"/>
          </w:tcPr>
          <w:p w14:paraId="3D44E04B" w14:textId="77777777" w:rsidR="005806FB" w:rsidRDefault="005806FB" w:rsidP="002B1AC0">
            <w:pPr>
              <w:pStyle w:val="FSCsub-clause"/>
              <w:ind w:left="0" w:firstLine="0"/>
              <w:jc w:val="center"/>
            </w:pPr>
            <w:r>
              <w:rPr>
                <w:noProof/>
                <w:lang w:val="en-US"/>
              </w:rPr>
              <w:drawing>
                <wp:inline distT="0" distB="0" distL="0" distR="0" wp14:anchorId="3DD4C634" wp14:editId="62DE7473">
                  <wp:extent cx="891720" cy="540000"/>
                  <wp:effectExtent l="0" t="0" r="381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lause 9.1 f -2 updated.pdf"/>
                          <pic:cNvPicPr/>
                        </pic:nvPicPr>
                        <pic:blipFill>
                          <a:blip r:embed="rId56">
                            <a:extLst>
                              <a:ext uri="{28A0092B-C50C-407E-A947-70E740481C1C}">
                                <a14:useLocalDpi xmlns:a14="http://schemas.microsoft.com/office/drawing/2010/main" val="0"/>
                              </a:ext>
                            </a:extLst>
                          </a:blip>
                          <a:stretch>
                            <a:fillRect/>
                          </a:stretch>
                        </pic:blipFill>
                        <pic:spPr>
                          <a:xfrm>
                            <a:off x="0" y="0"/>
                            <a:ext cx="891720" cy="540000"/>
                          </a:xfrm>
                          <a:prstGeom prst="rect">
                            <a:avLst/>
                          </a:prstGeom>
                        </pic:spPr>
                      </pic:pic>
                    </a:graphicData>
                  </a:graphic>
                </wp:inline>
              </w:drawing>
            </w:r>
          </w:p>
        </w:tc>
      </w:tr>
    </w:tbl>
    <w:p w14:paraId="7A5010BF" w14:textId="10953C79" w:rsidR="00410323" w:rsidRDefault="00F83142" w:rsidP="00F83142">
      <w:pPr>
        <w:pStyle w:val="FSCclause"/>
        <w:ind w:left="540" w:firstLine="0"/>
      </w:pPr>
      <w:r>
        <w:t xml:space="preserve">Please note that the </w:t>
      </w:r>
      <w:r w:rsidRPr="009F3880">
        <w:t xml:space="preserve">colours only refer to the </w:t>
      </w:r>
      <w:r>
        <w:t>trade</w:t>
      </w:r>
      <w:r w:rsidRPr="009F3880">
        <w:t>mark, not the background colour</w:t>
      </w:r>
      <w:r>
        <w:t>, which is</w:t>
      </w:r>
      <w:r w:rsidRPr="00E533FE">
        <w:t xml:space="preserve"> </w:t>
      </w:r>
      <w:r w:rsidRPr="009F3880">
        <w:t>given here only to display marks with white elements</w:t>
      </w:r>
      <w:r>
        <w:t>.</w:t>
      </w:r>
    </w:p>
    <w:p w14:paraId="300D7D86" w14:textId="77777777" w:rsidR="00F83142" w:rsidRPr="009F3880" w:rsidRDefault="00F83142" w:rsidP="00544E7D">
      <w:pPr>
        <w:pStyle w:val="FSCclause"/>
      </w:pPr>
    </w:p>
    <w:p w14:paraId="7F770F3A" w14:textId="64C184E1" w:rsidR="009C6A97" w:rsidRPr="009F3880" w:rsidRDefault="00544E7D" w:rsidP="00544E7D">
      <w:pPr>
        <w:pStyle w:val="FSCclause"/>
      </w:pPr>
      <w:r>
        <w:t>9.2</w:t>
      </w:r>
      <w:r>
        <w:tab/>
      </w:r>
      <w:r w:rsidR="00C21784" w:rsidRPr="009F3880">
        <w:t xml:space="preserve">The green </w:t>
      </w:r>
      <w:r w:rsidR="00EF0E0C" w:rsidRPr="009F3880">
        <w:t>colour</w:t>
      </w:r>
      <w:r w:rsidR="00C21784" w:rsidRPr="009F3880">
        <w:t xml:space="preserve">s </w:t>
      </w:r>
      <w:r w:rsidR="00700BEA" w:rsidRPr="009F3880">
        <w:t xml:space="preserve">for reproduction </w:t>
      </w:r>
      <w:r w:rsidR="00C21784" w:rsidRPr="009F3880">
        <w:t>shall be</w:t>
      </w:r>
      <w:r w:rsidR="000C5E42" w:rsidRPr="009F3880">
        <w:t>:</w:t>
      </w:r>
    </w:p>
    <w:p w14:paraId="56B81892" w14:textId="4CF4921A" w:rsidR="009C6A97" w:rsidRPr="007A7E6F" w:rsidRDefault="00C21784" w:rsidP="00556062">
      <w:pPr>
        <w:pStyle w:val="FSCsub-clause"/>
        <w:numPr>
          <w:ilvl w:val="0"/>
          <w:numId w:val="80"/>
        </w:numPr>
        <w:rPr>
          <w:lang w:val="es-ES"/>
        </w:rPr>
      </w:pPr>
      <w:proofErr w:type="spellStart"/>
      <w:r w:rsidRPr="007A7E6F">
        <w:rPr>
          <w:lang w:val="es-ES"/>
        </w:rPr>
        <w:t>Dark</w:t>
      </w:r>
      <w:proofErr w:type="spellEnd"/>
      <w:r w:rsidRPr="007A7E6F">
        <w:rPr>
          <w:lang w:val="es-ES"/>
        </w:rPr>
        <w:t xml:space="preserve"> </w:t>
      </w:r>
      <w:proofErr w:type="spellStart"/>
      <w:r w:rsidRPr="007A7E6F">
        <w:rPr>
          <w:lang w:val="es-ES"/>
        </w:rPr>
        <w:t>green</w:t>
      </w:r>
      <w:proofErr w:type="spellEnd"/>
      <w:r w:rsidRPr="007A7E6F">
        <w:rPr>
          <w:lang w:val="es-ES"/>
        </w:rPr>
        <w:t>:</w:t>
      </w:r>
      <w:r w:rsidR="003A7669">
        <w:rPr>
          <w:lang w:val="es-ES"/>
        </w:rPr>
        <w:t xml:space="preserve"> </w:t>
      </w:r>
      <w:r w:rsidR="003A7669" w:rsidRPr="003A7669">
        <w:t>Pantone</w:t>
      </w:r>
      <w:r w:rsidR="003A7669" w:rsidRPr="003A7669">
        <w:rPr>
          <w:rFonts w:eastAsia="Times New Roman"/>
          <w:lang w:val="en-US"/>
        </w:rPr>
        <w:t>™</w:t>
      </w:r>
      <w:r w:rsidR="003A7669" w:rsidRPr="003A7669">
        <w:t xml:space="preserve"> 626C (or its closest approximation such as R 40 G 92 B 77 / C 80 M 18 Y 56 K 54)</w:t>
      </w:r>
      <w:r w:rsidR="00EF0E0C" w:rsidRPr="007A7E6F">
        <w:rPr>
          <w:lang w:val="es-ES"/>
        </w:rPr>
        <w:t xml:space="preserve"> </w:t>
      </w:r>
    </w:p>
    <w:p w14:paraId="08BEBB7D" w14:textId="1CE05604" w:rsidR="009C6A97" w:rsidRPr="009F3880" w:rsidRDefault="00C21784" w:rsidP="00556062">
      <w:pPr>
        <w:pStyle w:val="FSCsub-clause"/>
        <w:numPr>
          <w:ilvl w:val="0"/>
          <w:numId w:val="80"/>
        </w:numPr>
      </w:pPr>
      <w:r w:rsidRPr="009F3880">
        <w:t>Light green:</w:t>
      </w:r>
      <w:r w:rsidR="00EF0E0C" w:rsidRPr="009F3880">
        <w:t xml:space="preserve"> </w:t>
      </w:r>
      <w:r w:rsidRPr="009F3880">
        <w:t>Pantone</w:t>
      </w:r>
      <w:r w:rsidR="003A7669" w:rsidRPr="003A7669">
        <w:rPr>
          <w:rFonts w:eastAsia="Times New Roman"/>
          <w:lang w:val="en-US"/>
        </w:rPr>
        <w:t>™</w:t>
      </w:r>
      <w:r w:rsidRPr="009F3880">
        <w:t xml:space="preserve"> 368C</w:t>
      </w:r>
      <w:r w:rsidR="00916B03" w:rsidRPr="009F3880">
        <w:t xml:space="preserve"> </w:t>
      </w:r>
      <w:r w:rsidR="00C0609D">
        <w:t>(or its closest approximation such as R 120 G 190 B 32 / C 65 M 0 Y 100 K 0).</w:t>
      </w:r>
    </w:p>
    <w:p w14:paraId="182B6262" w14:textId="77777777" w:rsidR="009C6A97" w:rsidRPr="009F3880" w:rsidRDefault="009C6A97" w:rsidP="00544E7D">
      <w:pPr>
        <w:pStyle w:val="FSCclause"/>
      </w:pPr>
    </w:p>
    <w:p w14:paraId="280FAC8C" w14:textId="7A099056" w:rsidR="009C6A97" w:rsidRPr="009F3880" w:rsidRDefault="00544E7D" w:rsidP="00544E7D">
      <w:pPr>
        <w:pStyle w:val="FSCclause"/>
      </w:pPr>
      <w:r>
        <w:t>9.3</w:t>
      </w:r>
      <w:r>
        <w:tab/>
      </w:r>
      <w:r w:rsidR="00C21784" w:rsidRPr="009F3880">
        <w:t xml:space="preserve">No other </w:t>
      </w:r>
      <w:r w:rsidR="00EF0E0C" w:rsidRPr="009F3880">
        <w:t>colour</w:t>
      </w:r>
      <w:r w:rsidR="00C21784" w:rsidRPr="009F3880">
        <w:t xml:space="preserve">s shall be used; the marks shall not be reproduced if </w:t>
      </w:r>
      <w:r w:rsidR="006D096A" w:rsidRPr="009F3880">
        <w:t xml:space="preserve">the </w:t>
      </w:r>
      <w:r w:rsidR="00C21784" w:rsidRPr="009F3880">
        <w:t xml:space="preserve">required </w:t>
      </w:r>
      <w:r w:rsidR="00EF0E0C" w:rsidRPr="009F3880">
        <w:t>colour</w:t>
      </w:r>
      <w:r w:rsidR="00C21784" w:rsidRPr="009F3880">
        <w:t>s are not available.</w:t>
      </w:r>
      <w:r w:rsidR="00E533FE">
        <w:t xml:space="preserve"> </w:t>
      </w:r>
    </w:p>
    <w:p w14:paraId="48268C8D" w14:textId="77777777" w:rsidR="009C6A97" w:rsidRPr="009F3880" w:rsidRDefault="009C6A97" w:rsidP="00544E7D">
      <w:pPr>
        <w:pStyle w:val="FSCclause"/>
      </w:pPr>
    </w:p>
    <w:p w14:paraId="12859B44" w14:textId="5BF3256E" w:rsidR="009C6A97" w:rsidRPr="009F3880" w:rsidRDefault="00144B02" w:rsidP="00544E7D">
      <w:pPr>
        <w:pStyle w:val="FSCclause"/>
      </w:pPr>
      <w:r>
        <w:t>9.4</w:t>
      </w:r>
      <w:r>
        <w:tab/>
      </w:r>
      <w:r w:rsidR="00702ADB" w:rsidRPr="009F3880">
        <w:t xml:space="preserve">The minimum size for the </w:t>
      </w:r>
      <w:r w:rsidR="006D096A" w:rsidRPr="009F3880">
        <w:t>‘</w:t>
      </w:r>
      <w:r w:rsidR="00702ADB" w:rsidRPr="009F3880">
        <w:t>Forests</w:t>
      </w:r>
      <w:r w:rsidR="000C5E42" w:rsidRPr="009F3880">
        <w:t xml:space="preserve"> </w:t>
      </w:r>
      <w:proofErr w:type="gramStart"/>
      <w:r w:rsidR="000C5E42" w:rsidRPr="009F3880">
        <w:t>For</w:t>
      </w:r>
      <w:proofErr w:type="gramEnd"/>
      <w:r w:rsidR="000C5E42" w:rsidRPr="009F3880">
        <w:t xml:space="preserve"> </w:t>
      </w:r>
      <w:r w:rsidR="00702ADB" w:rsidRPr="009F3880">
        <w:t>All</w:t>
      </w:r>
      <w:r w:rsidR="000C5E42" w:rsidRPr="009F3880">
        <w:t xml:space="preserve"> </w:t>
      </w:r>
      <w:r w:rsidR="00702ADB" w:rsidRPr="009F3880">
        <w:t>Forever</w:t>
      </w:r>
      <w:r w:rsidR="006D096A" w:rsidRPr="009F3880">
        <w:t>’</w:t>
      </w:r>
      <w:r w:rsidR="00702ADB" w:rsidRPr="009F3880">
        <w:t xml:space="preserve"> </w:t>
      </w:r>
      <w:r w:rsidR="00DB585F" w:rsidRPr="009F3880">
        <w:t>full mark shall be 10</w:t>
      </w:r>
      <w:r w:rsidR="00A644E7" w:rsidRPr="009F3880">
        <w:t> </w:t>
      </w:r>
      <w:r w:rsidR="00DB585F" w:rsidRPr="009F3880">
        <w:t>mm in heig</w:t>
      </w:r>
      <w:r w:rsidR="006D096A" w:rsidRPr="009F3880">
        <w:t>h</w:t>
      </w:r>
      <w:r w:rsidR="00DB585F" w:rsidRPr="009F3880">
        <w:t xml:space="preserve">t and </w:t>
      </w:r>
      <w:r w:rsidR="000A38C0" w:rsidRPr="009F3880">
        <w:t xml:space="preserve">6 mm </w:t>
      </w:r>
      <w:r w:rsidR="00DB585F" w:rsidRPr="009F3880">
        <w:t xml:space="preserve">for </w:t>
      </w:r>
      <w:r w:rsidR="006D096A" w:rsidRPr="009F3880">
        <w:t xml:space="preserve">the </w:t>
      </w:r>
      <w:r w:rsidR="003F0DB8">
        <w:t xml:space="preserve">logo with </w:t>
      </w:r>
      <w:r w:rsidR="00A644E7" w:rsidRPr="009F3880">
        <w:t xml:space="preserve">text </w:t>
      </w:r>
      <w:r w:rsidR="00702ADB" w:rsidRPr="009F3880">
        <w:t>mark</w:t>
      </w:r>
      <w:r w:rsidR="000A38C0">
        <w:t>.</w:t>
      </w:r>
    </w:p>
    <w:tbl>
      <w:tblPr>
        <w:tblStyle w:val="TableGrid"/>
        <w:tblW w:w="0" w:type="auto"/>
        <w:tblInd w:w="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4018"/>
      </w:tblGrid>
      <w:tr w:rsidR="00144B02" w14:paraId="06F5D6A6" w14:textId="77777777" w:rsidTr="0044748D">
        <w:tc>
          <w:tcPr>
            <w:tcW w:w="4332" w:type="dxa"/>
            <w:vAlign w:val="center"/>
          </w:tcPr>
          <w:p w14:paraId="6813B927" w14:textId="434BE6C1" w:rsidR="00144B02" w:rsidRDefault="00B93D95" w:rsidP="00144B02">
            <w:pPr>
              <w:pStyle w:val="FSCnormal"/>
              <w:jc w:val="center"/>
            </w:pPr>
            <w:r>
              <w:rPr>
                <w:noProof/>
                <w:lang w:val="en-US"/>
              </w:rPr>
              <w:drawing>
                <wp:inline distT="0" distB="0" distL="0" distR="0" wp14:anchorId="51E05F31" wp14:editId="0B263EA4">
                  <wp:extent cx="1219200" cy="5969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lause 9.4 a updated.pdf"/>
                          <pic:cNvPicPr/>
                        </pic:nvPicPr>
                        <pic:blipFill>
                          <a:blip r:embed="rId57">
                            <a:extLst>
                              <a:ext uri="{28A0092B-C50C-407E-A947-70E740481C1C}">
                                <a14:useLocalDpi xmlns:a14="http://schemas.microsoft.com/office/drawing/2010/main" val="0"/>
                              </a:ext>
                            </a:extLst>
                          </a:blip>
                          <a:stretch>
                            <a:fillRect/>
                          </a:stretch>
                        </pic:blipFill>
                        <pic:spPr>
                          <a:xfrm>
                            <a:off x="0" y="0"/>
                            <a:ext cx="1219200" cy="596900"/>
                          </a:xfrm>
                          <a:prstGeom prst="rect">
                            <a:avLst/>
                          </a:prstGeom>
                        </pic:spPr>
                      </pic:pic>
                    </a:graphicData>
                  </a:graphic>
                </wp:inline>
              </w:drawing>
            </w:r>
          </w:p>
        </w:tc>
        <w:tc>
          <w:tcPr>
            <w:tcW w:w="4018" w:type="dxa"/>
            <w:vAlign w:val="center"/>
          </w:tcPr>
          <w:p w14:paraId="57B2F1DF" w14:textId="49753693" w:rsidR="00144B02" w:rsidRDefault="00002713" w:rsidP="00144B02">
            <w:pPr>
              <w:pStyle w:val="FSCnormal"/>
              <w:jc w:val="center"/>
            </w:pPr>
            <w:r>
              <w:rPr>
                <w:noProof/>
                <w:lang w:val="en-US"/>
              </w:rPr>
              <w:drawing>
                <wp:inline distT="0" distB="0" distL="0" distR="0" wp14:anchorId="30BB70A2" wp14:editId="553DCB68">
                  <wp:extent cx="952500" cy="4572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lause 9.4 b updated.pdf"/>
                          <pic:cNvPicPr/>
                        </pic:nvPicPr>
                        <pic:blipFill>
                          <a:blip r:embed="rId58">
                            <a:extLst>
                              <a:ext uri="{28A0092B-C50C-407E-A947-70E740481C1C}">
                                <a14:useLocalDpi xmlns:a14="http://schemas.microsoft.com/office/drawing/2010/main" val="0"/>
                              </a:ext>
                            </a:extLst>
                          </a:blip>
                          <a:stretch>
                            <a:fillRect/>
                          </a:stretch>
                        </pic:blipFill>
                        <pic:spPr>
                          <a:xfrm>
                            <a:off x="0" y="0"/>
                            <a:ext cx="952500" cy="457200"/>
                          </a:xfrm>
                          <a:prstGeom prst="rect">
                            <a:avLst/>
                          </a:prstGeom>
                        </pic:spPr>
                      </pic:pic>
                    </a:graphicData>
                  </a:graphic>
                </wp:inline>
              </w:drawing>
            </w:r>
          </w:p>
        </w:tc>
      </w:tr>
    </w:tbl>
    <w:p w14:paraId="4C01B474" w14:textId="19EFE646" w:rsidR="009C6A97" w:rsidRPr="00002713" w:rsidRDefault="000E756A" w:rsidP="00002713">
      <w:pPr>
        <w:pStyle w:val="FSCnormal"/>
        <w:rPr>
          <w:b/>
        </w:rPr>
      </w:pPr>
      <w:r w:rsidRPr="00002713">
        <w:rPr>
          <w:b/>
        </w:rPr>
        <w:t>Placement of the marks</w:t>
      </w:r>
    </w:p>
    <w:p w14:paraId="7874987C" w14:textId="77777777" w:rsidR="009C6A97" w:rsidRPr="009F3880" w:rsidRDefault="009C6A97" w:rsidP="00002713">
      <w:pPr>
        <w:pStyle w:val="FSCnormal"/>
        <w:rPr>
          <w:b/>
          <w:szCs w:val="22"/>
        </w:rPr>
      </w:pPr>
    </w:p>
    <w:p w14:paraId="36B89341" w14:textId="2361C1D4" w:rsidR="009C6A97" w:rsidRPr="009F3880" w:rsidRDefault="00002713" w:rsidP="00002713">
      <w:pPr>
        <w:pStyle w:val="FSCclause"/>
      </w:pPr>
      <w:r>
        <w:t>9.5</w:t>
      </w:r>
      <w:r>
        <w:tab/>
      </w:r>
      <w:r w:rsidR="00702ADB" w:rsidRPr="009F3880">
        <w:t xml:space="preserve">There shall be enough clear space </w:t>
      </w:r>
      <w:r w:rsidR="000C5E42" w:rsidRPr="009F3880">
        <w:t>a</w:t>
      </w:r>
      <w:r w:rsidR="00702ADB" w:rsidRPr="009F3880">
        <w:t xml:space="preserve">round the marks. The minimum space is calculated by using the height of </w:t>
      </w:r>
      <w:r w:rsidR="009C6A97" w:rsidRPr="009F3880">
        <w:t xml:space="preserve">the </w:t>
      </w:r>
      <w:r w:rsidR="006D096A" w:rsidRPr="009F3880">
        <w:t>‘</w:t>
      </w:r>
      <w:r w:rsidR="009C6A97" w:rsidRPr="009F3880">
        <w:t>FSC</w:t>
      </w:r>
      <w:r w:rsidR="006D096A" w:rsidRPr="009F3880">
        <w:t>’</w:t>
      </w:r>
      <w:r w:rsidR="00702ADB" w:rsidRPr="009F3880">
        <w:t xml:space="preserve"> initials on the </w:t>
      </w:r>
      <w:r w:rsidR="009C6A97" w:rsidRPr="009F3880">
        <w:t>logo</w:t>
      </w:r>
      <w:r w:rsidR="00702ADB" w:rsidRPr="009F3880">
        <w:t>.</w:t>
      </w:r>
    </w:p>
    <w:p w14:paraId="34BF5EDB" w14:textId="07EC772F" w:rsidR="009C6A97" w:rsidRPr="009F3880" w:rsidRDefault="009C6A97" w:rsidP="00002713">
      <w:pPr>
        <w:pStyle w:val="FSCsub-clause"/>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4038"/>
      </w:tblGrid>
      <w:tr w:rsidR="00DF45C0" w14:paraId="2D6B2051" w14:textId="77777777" w:rsidTr="00DF45C0">
        <w:tc>
          <w:tcPr>
            <w:tcW w:w="4323" w:type="dxa"/>
            <w:vAlign w:val="center"/>
          </w:tcPr>
          <w:p w14:paraId="30F5853F" w14:textId="583FF045" w:rsidR="00002713" w:rsidRDefault="004074F9" w:rsidP="00002713">
            <w:pPr>
              <w:pStyle w:val="FSCsub-clause"/>
              <w:ind w:left="0" w:firstLine="0"/>
              <w:jc w:val="center"/>
            </w:pPr>
            <w:r>
              <w:rPr>
                <w:noProof/>
                <w:lang w:val="en-US"/>
              </w:rPr>
              <w:lastRenderedPageBreak/>
              <w:drawing>
                <wp:inline distT="0" distB="0" distL="0" distR="0" wp14:anchorId="27F15C1D" wp14:editId="3EB1269A">
                  <wp:extent cx="1105409" cy="648000"/>
                  <wp:effectExtent l="0" t="0" r="0" b="1270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lause 9.5 a.png"/>
                          <pic:cNvPicPr/>
                        </pic:nvPicPr>
                        <pic:blipFill>
                          <a:blip r:embed="rId59">
                            <a:extLst>
                              <a:ext uri="{28A0092B-C50C-407E-A947-70E740481C1C}">
                                <a14:useLocalDpi xmlns:a14="http://schemas.microsoft.com/office/drawing/2010/main" val="0"/>
                              </a:ext>
                            </a:extLst>
                          </a:blip>
                          <a:stretch>
                            <a:fillRect/>
                          </a:stretch>
                        </pic:blipFill>
                        <pic:spPr>
                          <a:xfrm>
                            <a:off x="0" y="0"/>
                            <a:ext cx="1105409" cy="648000"/>
                          </a:xfrm>
                          <a:prstGeom prst="rect">
                            <a:avLst/>
                          </a:prstGeom>
                        </pic:spPr>
                      </pic:pic>
                    </a:graphicData>
                  </a:graphic>
                </wp:inline>
              </w:drawing>
            </w:r>
          </w:p>
        </w:tc>
        <w:tc>
          <w:tcPr>
            <w:tcW w:w="4038" w:type="dxa"/>
            <w:vAlign w:val="center"/>
          </w:tcPr>
          <w:p w14:paraId="56058924" w14:textId="06B7CCBD" w:rsidR="00002713" w:rsidRDefault="00653947" w:rsidP="00002713">
            <w:pPr>
              <w:pStyle w:val="FSCsub-clause"/>
              <w:ind w:left="0" w:firstLine="0"/>
              <w:jc w:val="center"/>
            </w:pPr>
            <w:r>
              <w:rPr>
                <w:noProof/>
                <w:lang w:val="en-US"/>
              </w:rPr>
              <w:drawing>
                <wp:inline distT="0" distB="0" distL="0" distR="0" wp14:anchorId="543632FE" wp14:editId="2D22C946">
                  <wp:extent cx="1198800" cy="63686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lause 9.5 b.png"/>
                          <pic:cNvPicPr/>
                        </pic:nvPicPr>
                        <pic:blipFill>
                          <a:blip r:embed="rId60">
                            <a:extLst>
                              <a:ext uri="{28A0092B-C50C-407E-A947-70E740481C1C}">
                                <a14:useLocalDpi xmlns:a14="http://schemas.microsoft.com/office/drawing/2010/main" val="0"/>
                              </a:ext>
                            </a:extLst>
                          </a:blip>
                          <a:stretch>
                            <a:fillRect/>
                          </a:stretch>
                        </pic:blipFill>
                        <pic:spPr>
                          <a:xfrm>
                            <a:off x="0" y="0"/>
                            <a:ext cx="1198800" cy="636863"/>
                          </a:xfrm>
                          <a:prstGeom prst="rect">
                            <a:avLst/>
                          </a:prstGeom>
                        </pic:spPr>
                      </pic:pic>
                    </a:graphicData>
                  </a:graphic>
                </wp:inline>
              </w:drawing>
            </w:r>
          </w:p>
        </w:tc>
      </w:tr>
    </w:tbl>
    <w:p w14:paraId="17C19BF6" w14:textId="77777777" w:rsidR="009C6A97" w:rsidRPr="009F3880" w:rsidRDefault="009C6A97" w:rsidP="00393514">
      <w:pPr>
        <w:pStyle w:val="FSCclause"/>
        <w:ind w:left="0" w:firstLine="0"/>
      </w:pPr>
    </w:p>
    <w:p w14:paraId="0D6C41DD" w14:textId="4ED3720C" w:rsidR="009C6A97" w:rsidRPr="003828F6" w:rsidRDefault="002E3BFD" w:rsidP="00653947">
      <w:pPr>
        <w:pStyle w:val="FSCclause"/>
        <w:rPr>
          <w:b/>
        </w:rPr>
      </w:pPr>
      <w:r w:rsidRPr="003828F6">
        <w:rPr>
          <w:b/>
        </w:rPr>
        <w:t>Translations</w:t>
      </w:r>
      <w:r w:rsidR="000E756A" w:rsidRPr="003828F6">
        <w:rPr>
          <w:b/>
        </w:rPr>
        <w:t xml:space="preserve"> of the marks and strapline</w:t>
      </w:r>
    </w:p>
    <w:p w14:paraId="3F32C324" w14:textId="20CB09C2" w:rsidR="009C6A97" w:rsidRPr="009F3880" w:rsidRDefault="003828F6" w:rsidP="00E5588A">
      <w:pPr>
        <w:pStyle w:val="FSCclause"/>
      </w:pPr>
      <w:r>
        <w:tab/>
      </w:r>
    </w:p>
    <w:p w14:paraId="66D5BF50" w14:textId="69F746E8" w:rsidR="00BB68E5" w:rsidRPr="009F3880" w:rsidRDefault="003828F6" w:rsidP="00653947">
      <w:pPr>
        <w:pStyle w:val="FSCclause"/>
      </w:pPr>
      <w:r>
        <w:t>9.</w:t>
      </w:r>
      <w:r w:rsidR="00BB68E5">
        <w:t>6</w:t>
      </w:r>
      <w:r>
        <w:tab/>
      </w:r>
      <w:r w:rsidR="001B105A" w:rsidRPr="009F3880">
        <w:t xml:space="preserve">The official language versions of the </w:t>
      </w:r>
      <w:r w:rsidR="006D096A" w:rsidRPr="009F3880">
        <w:t>‘</w:t>
      </w:r>
      <w:r w:rsidR="001B105A" w:rsidRPr="009F3880">
        <w:t>Forests</w:t>
      </w:r>
      <w:r w:rsidR="00BC57B2" w:rsidRPr="009F3880">
        <w:t xml:space="preserve"> </w:t>
      </w:r>
      <w:proofErr w:type="gramStart"/>
      <w:r w:rsidR="00785622">
        <w:t>F</w:t>
      </w:r>
      <w:r w:rsidR="001B105A" w:rsidRPr="009F3880">
        <w:t>or</w:t>
      </w:r>
      <w:proofErr w:type="gramEnd"/>
      <w:r w:rsidR="00BC57B2" w:rsidRPr="009F3880">
        <w:t xml:space="preserve"> </w:t>
      </w:r>
      <w:r w:rsidR="001B105A" w:rsidRPr="009F3880">
        <w:t>All</w:t>
      </w:r>
      <w:r w:rsidR="00BC57B2" w:rsidRPr="009F3880">
        <w:t xml:space="preserve"> </w:t>
      </w:r>
      <w:r w:rsidR="001B105A" w:rsidRPr="009F3880">
        <w:t>Forever</w:t>
      </w:r>
      <w:r w:rsidR="006D096A" w:rsidRPr="009F3880">
        <w:t>’</w:t>
      </w:r>
      <w:r w:rsidR="001B105A" w:rsidRPr="009F3880">
        <w:t xml:space="preserve"> trademarks </w:t>
      </w:r>
      <w:r w:rsidR="008428F4">
        <w:t xml:space="preserve">provided by FSC </w:t>
      </w:r>
      <w:r w:rsidR="001B105A" w:rsidRPr="009F3880">
        <w:t xml:space="preserve">shall be used only in countries stipulated in </w:t>
      </w:r>
      <w:r w:rsidR="006D096A" w:rsidRPr="009F3880">
        <w:t xml:space="preserve">the </w:t>
      </w:r>
      <w:r w:rsidR="00BB68E5">
        <w:rPr>
          <w:i/>
        </w:rPr>
        <w:t>Trademark Registration List</w:t>
      </w:r>
      <w:r w:rsidR="00954E25" w:rsidRPr="009F3880">
        <w:t xml:space="preserve"> </w:t>
      </w:r>
      <w:r w:rsidR="00EF2EF7" w:rsidRPr="009F3880">
        <w:t xml:space="preserve">available in </w:t>
      </w:r>
      <w:r w:rsidR="006D096A" w:rsidRPr="009F3880">
        <w:t xml:space="preserve">the </w:t>
      </w:r>
      <w:r w:rsidR="006B6033">
        <w:t>trademark portal</w:t>
      </w:r>
      <w:r w:rsidR="00BB68E5">
        <w:t xml:space="preserve"> and marketing online toolkit</w:t>
      </w:r>
      <w:r w:rsidR="009C5F4C">
        <w:t>.</w:t>
      </w:r>
      <w:r w:rsidR="008428F4">
        <w:t xml:space="preserve"> </w:t>
      </w:r>
      <w:r w:rsidR="00BB68E5" w:rsidRPr="009F3880">
        <w:t>Organizations shall not create new translations</w:t>
      </w:r>
      <w:r w:rsidR="008428F4">
        <w:t>.</w:t>
      </w:r>
      <w:r w:rsidR="00BB68E5" w:rsidRPr="009F3880">
        <w:t xml:space="preserve"> </w:t>
      </w:r>
    </w:p>
    <w:p w14:paraId="56753238" w14:textId="77777777" w:rsidR="009C6A97" w:rsidRPr="009F3880" w:rsidRDefault="009C6A97" w:rsidP="00653947">
      <w:pPr>
        <w:pStyle w:val="FSCclause"/>
      </w:pPr>
    </w:p>
    <w:p w14:paraId="5040D57C" w14:textId="28421153" w:rsidR="009C6A97" w:rsidRPr="009F3880" w:rsidRDefault="003828F6" w:rsidP="00653947">
      <w:pPr>
        <w:pStyle w:val="FSCclause"/>
      </w:pPr>
      <w:r>
        <w:t>9.</w:t>
      </w:r>
      <w:r w:rsidR="00A22D71">
        <w:t>7</w:t>
      </w:r>
      <w:r>
        <w:tab/>
      </w:r>
      <w:r w:rsidR="00604DF8" w:rsidRPr="009F3880">
        <w:t>T</w:t>
      </w:r>
      <w:r w:rsidR="001B105A" w:rsidRPr="009F3880">
        <w:t>ranslation</w:t>
      </w:r>
      <w:r w:rsidR="00BA1192" w:rsidRPr="009F3880">
        <w:t>s</w:t>
      </w:r>
      <w:r w:rsidR="00604DF8" w:rsidRPr="009F3880">
        <w:t xml:space="preserve"> </w:t>
      </w:r>
      <w:r w:rsidR="001B105A" w:rsidRPr="009F3880">
        <w:t xml:space="preserve">of the strapline </w:t>
      </w:r>
      <w:r w:rsidR="009C6A97" w:rsidRPr="009F3880">
        <w:t>‘</w:t>
      </w:r>
      <w:r w:rsidR="001B105A" w:rsidRPr="009F3880">
        <w:t xml:space="preserve">Forests </w:t>
      </w:r>
      <w:proofErr w:type="gramStart"/>
      <w:r w:rsidR="00BC57B2" w:rsidRPr="009F3880">
        <w:t>For</w:t>
      </w:r>
      <w:proofErr w:type="gramEnd"/>
      <w:r w:rsidR="00BC57B2" w:rsidRPr="009F3880">
        <w:t xml:space="preserve"> </w:t>
      </w:r>
      <w:r w:rsidR="001B105A" w:rsidRPr="009F3880">
        <w:t>All Forever</w:t>
      </w:r>
      <w:r w:rsidR="009C6A97" w:rsidRPr="009F3880">
        <w:t>’</w:t>
      </w:r>
      <w:r w:rsidR="001B105A" w:rsidRPr="009F3880">
        <w:t xml:space="preserve"> </w:t>
      </w:r>
      <w:r w:rsidR="0006136C" w:rsidRPr="009F3880">
        <w:t xml:space="preserve">approved by FSC </w:t>
      </w:r>
      <w:r w:rsidR="001B105A" w:rsidRPr="009F3880">
        <w:t xml:space="preserve">may be used in text format within the messaging or below the mark, </w:t>
      </w:r>
      <w:r w:rsidR="00BC57B2" w:rsidRPr="009F3880">
        <w:t xml:space="preserve">while </w:t>
      </w:r>
      <w:r w:rsidR="00547CEF">
        <w:t xml:space="preserve">still </w:t>
      </w:r>
      <w:r w:rsidR="001B105A" w:rsidRPr="009F3880">
        <w:t>respecting the exclusion zones.</w:t>
      </w:r>
    </w:p>
    <w:p w14:paraId="6CE1F471" w14:textId="08F1A815" w:rsidR="009C6A97" w:rsidRPr="009F3880" w:rsidRDefault="009A3060" w:rsidP="003828F6">
      <w:pPr>
        <w:pStyle w:val="FSCsub-clause"/>
      </w:pPr>
      <w:r>
        <w:rPr>
          <w:noProof/>
          <w:lang w:val="en-US"/>
        </w:rPr>
        <w:drawing>
          <wp:anchor distT="0" distB="0" distL="114300" distR="114300" simplePos="0" relativeHeight="251658245" behindDoc="0" locked="0" layoutInCell="1" allowOverlap="1" wp14:anchorId="4C8DD5E1" wp14:editId="2A90486A">
            <wp:simplePos x="0" y="0"/>
            <wp:positionH relativeFrom="column">
              <wp:posOffset>1249680</wp:posOffset>
            </wp:positionH>
            <wp:positionV relativeFrom="paragraph">
              <wp:posOffset>175260</wp:posOffset>
            </wp:positionV>
            <wp:extent cx="1190625" cy="7200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lause 9.9.png"/>
                    <pic:cNvPicPr/>
                  </pic:nvPicPr>
                  <pic:blipFill rotWithShape="1">
                    <a:blip r:embed="rId61">
                      <a:extLst>
                        <a:ext uri="{28A0092B-C50C-407E-A947-70E740481C1C}">
                          <a14:useLocalDpi xmlns:a14="http://schemas.microsoft.com/office/drawing/2010/main" val="0"/>
                        </a:ext>
                      </a:extLst>
                    </a:blip>
                    <a:srcRect r="52248"/>
                    <a:stretch/>
                  </pic:blipFill>
                  <pic:spPr bwMode="auto">
                    <a:xfrm>
                      <a:off x="0" y="0"/>
                      <a:ext cx="1190625" cy="720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6" behindDoc="0" locked="0" layoutInCell="1" allowOverlap="1" wp14:anchorId="0D38867C" wp14:editId="7C36D702">
            <wp:simplePos x="0" y="0"/>
            <wp:positionH relativeFrom="column">
              <wp:posOffset>3810000</wp:posOffset>
            </wp:positionH>
            <wp:positionV relativeFrom="paragraph">
              <wp:posOffset>175260</wp:posOffset>
            </wp:positionV>
            <wp:extent cx="1273810" cy="720090"/>
            <wp:effectExtent l="0" t="0" r="2540" b="381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lause 9.9.png"/>
                    <pic:cNvPicPr/>
                  </pic:nvPicPr>
                  <pic:blipFill rotWithShape="1">
                    <a:blip r:embed="rId61">
                      <a:extLst>
                        <a:ext uri="{28A0092B-C50C-407E-A947-70E740481C1C}">
                          <a14:useLocalDpi xmlns:a14="http://schemas.microsoft.com/office/drawing/2010/main" val="0"/>
                        </a:ext>
                      </a:extLst>
                    </a:blip>
                    <a:srcRect l="48898"/>
                    <a:stretch/>
                  </pic:blipFill>
                  <pic:spPr bwMode="auto">
                    <a:xfrm>
                      <a:off x="0" y="0"/>
                      <a:ext cx="1273810" cy="720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t xml:space="preserve">     </w:t>
      </w:r>
    </w:p>
    <w:p w14:paraId="336B8B9D" w14:textId="2CB81066" w:rsidR="009C6A97" w:rsidRPr="009F3880" w:rsidRDefault="009C6A97" w:rsidP="001A1807">
      <w:pPr>
        <w:pStyle w:val="FSCsub-clause"/>
        <w:jc w:val="center"/>
      </w:pPr>
    </w:p>
    <w:p w14:paraId="608A2ABC" w14:textId="3B580B11" w:rsidR="00457FDF" w:rsidRDefault="00457FDF">
      <w:pPr>
        <w:rPr>
          <w:rFonts w:ascii="Arial" w:eastAsia="Arial" w:hAnsi="Arial" w:cs="Arial"/>
          <w:color w:val="000000" w:themeColor="text1"/>
          <w:sz w:val="22"/>
          <w:szCs w:val="22"/>
          <w:lang w:eastAsia="en-US"/>
        </w:rPr>
      </w:pPr>
      <w:r>
        <w:rPr>
          <w:szCs w:val="22"/>
        </w:rPr>
        <w:br w:type="page"/>
      </w:r>
    </w:p>
    <w:p w14:paraId="3BAD63D1" w14:textId="77777777" w:rsidR="009C6A97" w:rsidRPr="009F3880" w:rsidRDefault="009C6A97" w:rsidP="003828F6">
      <w:pPr>
        <w:pStyle w:val="FSCnormal"/>
        <w:rPr>
          <w:szCs w:val="22"/>
        </w:rPr>
      </w:pPr>
    </w:p>
    <w:p w14:paraId="6AA2A6AD" w14:textId="5CBE06DF" w:rsidR="009C6A97" w:rsidRPr="00D0411B" w:rsidRDefault="0044227F" w:rsidP="009A1C8A">
      <w:pPr>
        <w:pStyle w:val="FSCsubheading1"/>
        <w:keepNext/>
        <w:rPr>
          <w:sz w:val="24"/>
          <w:szCs w:val="24"/>
        </w:rPr>
      </w:pPr>
      <w:bookmarkStart w:id="27" w:name="_Toc485212112"/>
      <w:r w:rsidRPr="00D0411B">
        <w:rPr>
          <w:sz w:val="24"/>
          <w:szCs w:val="24"/>
        </w:rPr>
        <w:t>10.</w:t>
      </w:r>
      <w:r w:rsidRPr="00D0411B">
        <w:rPr>
          <w:sz w:val="24"/>
          <w:szCs w:val="24"/>
        </w:rPr>
        <w:tab/>
      </w:r>
      <w:r w:rsidR="00BC57B2" w:rsidRPr="00D0411B">
        <w:rPr>
          <w:sz w:val="24"/>
          <w:szCs w:val="24"/>
        </w:rPr>
        <w:t xml:space="preserve">Misuse of </w:t>
      </w:r>
      <w:r w:rsidR="00F00D17" w:rsidRPr="00D0411B">
        <w:rPr>
          <w:sz w:val="24"/>
          <w:szCs w:val="24"/>
        </w:rPr>
        <w:t xml:space="preserve">FSC </w:t>
      </w:r>
      <w:r w:rsidR="00BC57B2" w:rsidRPr="00D0411B">
        <w:rPr>
          <w:sz w:val="24"/>
          <w:szCs w:val="24"/>
        </w:rPr>
        <w:t>trademarks</w:t>
      </w:r>
      <w:bookmarkEnd w:id="27"/>
    </w:p>
    <w:p w14:paraId="71750EE9" w14:textId="2A6ECCED" w:rsidR="009C6A97" w:rsidRDefault="0044227F" w:rsidP="0044227F">
      <w:pPr>
        <w:pStyle w:val="FSCclause"/>
      </w:pPr>
      <w:r>
        <w:t>10.1</w:t>
      </w:r>
      <w:r>
        <w:tab/>
      </w:r>
      <w:r w:rsidR="00EF01EA" w:rsidRPr="009F3880">
        <w:t xml:space="preserve">The following </w:t>
      </w:r>
      <w:r w:rsidR="007E225E">
        <w:t xml:space="preserve">actions </w:t>
      </w:r>
      <w:r w:rsidR="00EF01EA" w:rsidRPr="009F3880">
        <w:t>are not allowed:</w:t>
      </w:r>
    </w:p>
    <w:p w14:paraId="51346833" w14:textId="32D8D77C" w:rsidR="00265C83" w:rsidRDefault="00265C83" w:rsidP="00D0411B">
      <w:pPr>
        <w:pStyle w:val="FSCsub-clause"/>
        <w:numPr>
          <w:ilvl w:val="0"/>
          <w:numId w:val="81"/>
        </w:numPr>
      </w:pPr>
      <w:r w:rsidRPr="0000781C">
        <w:t xml:space="preserve">Changing </w:t>
      </w:r>
      <w:r w:rsidR="007E225E">
        <w:t xml:space="preserve">the </w:t>
      </w:r>
      <w:r w:rsidRPr="0000781C">
        <w:t>proportions of any designs</w:t>
      </w:r>
      <w:r w:rsidR="00974A2A">
        <w:t>.</w:t>
      </w:r>
    </w:p>
    <w:p w14:paraId="2C433854" w14:textId="43CF8BFC" w:rsidR="00265C83" w:rsidRDefault="00926D24" w:rsidP="00D0411B">
      <w:pPr>
        <w:pStyle w:val="FSCsub-clause"/>
        <w:numPr>
          <w:ilvl w:val="0"/>
          <w:numId w:val="81"/>
        </w:numPr>
      </w:pPr>
      <w:r w:rsidRPr="0000781C">
        <w:t xml:space="preserve">Changing or adding to the contents </w:t>
      </w:r>
      <w:r w:rsidR="00E6350B" w:rsidRPr="00771F41">
        <w:t>of any designs</w:t>
      </w:r>
      <w:r w:rsidR="00E6350B">
        <w:t xml:space="preserve"> </w:t>
      </w:r>
      <w:r w:rsidRPr="0000781C">
        <w:t>beyond the specified elements</w:t>
      </w:r>
      <w:r w:rsidR="00974A2A">
        <w:t>.</w:t>
      </w:r>
    </w:p>
    <w:p w14:paraId="50456FC0" w14:textId="0C3A1785" w:rsidR="00926D24" w:rsidRDefault="00926D24" w:rsidP="00D0411B">
      <w:pPr>
        <w:pStyle w:val="FSCsub-clause"/>
        <w:numPr>
          <w:ilvl w:val="0"/>
          <w:numId w:val="81"/>
        </w:numPr>
      </w:pPr>
      <w:r w:rsidRPr="0000781C">
        <w:t>Making FSC appear to be part of other information</w:t>
      </w:r>
      <w:r w:rsidR="00974A2A">
        <w:t>,</w:t>
      </w:r>
      <w:r w:rsidRPr="0000781C">
        <w:t xml:space="preserve"> such as environmental claims not relevant to FSC certification</w:t>
      </w:r>
      <w:r w:rsidR="00974A2A">
        <w:t>.</w:t>
      </w:r>
    </w:p>
    <w:p w14:paraId="11556507" w14:textId="2BA4FC0B" w:rsidR="00926D24" w:rsidRDefault="00926D24" w:rsidP="00D0411B">
      <w:pPr>
        <w:pStyle w:val="FSCsub-clause"/>
        <w:numPr>
          <w:ilvl w:val="0"/>
          <w:numId w:val="81"/>
        </w:numPr>
      </w:pPr>
      <w:r w:rsidRPr="0000781C">
        <w:t>Creating new colour variations</w:t>
      </w:r>
      <w:r w:rsidR="00974A2A">
        <w:t>.</w:t>
      </w:r>
    </w:p>
    <w:p w14:paraId="3900B8FB" w14:textId="73660AB5" w:rsidR="00926D24" w:rsidRDefault="00926D24" w:rsidP="00D0411B">
      <w:pPr>
        <w:pStyle w:val="FSCsub-clause"/>
        <w:numPr>
          <w:ilvl w:val="0"/>
          <w:numId w:val="81"/>
        </w:numPr>
      </w:pPr>
      <w:r w:rsidRPr="0000781C">
        <w:t>Changing the shape of the border or background</w:t>
      </w:r>
      <w:r w:rsidR="00974A2A">
        <w:t>.</w:t>
      </w:r>
    </w:p>
    <w:p w14:paraId="2C0214D5" w14:textId="2CB5C45B" w:rsidR="00926D24" w:rsidRDefault="00926D24" w:rsidP="00D0411B">
      <w:pPr>
        <w:pStyle w:val="FSCsub-clause"/>
        <w:numPr>
          <w:ilvl w:val="0"/>
          <w:numId w:val="81"/>
        </w:numPr>
      </w:pPr>
      <w:r w:rsidRPr="009F3880">
        <w:t>Tilting or rotating the designs in relation to other content</w:t>
      </w:r>
      <w:r w:rsidR="00974A2A">
        <w:t>.</w:t>
      </w:r>
    </w:p>
    <w:p w14:paraId="56DD82FD" w14:textId="543AA19D" w:rsidR="00926D24" w:rsidRDefault="00926D24" w:rsidP="00D0411B">
      <w:pPr>
        <w:pStyle w:val="FSCsub-clause"/>
        <w:numPr>
          <w:ilvl w:val="0"/>
          <w:numId w:val="81"/>
        </w:numPr>
      </w:pPr>
      <w:r w:rsidRPr="009F3880">
        <w:t>Violating the exclusion zone around designs</w:t>
      </w:r>
      <w:r w:rsidR="00974A2A">
        <w:t>.</w:t>
      </w:r>
    </w:p>
    <w:p w14:paraId="5CF9F523" w14:textId="6856D39B" w:rsidR="00926D24" w:rsidRDefault="00926D24" w:rsidP="00D0411B">
      <w:pPr>
        <w:pStyle w:val="FSCsub-clause"/>
        <w:numPr>
          <w:ilvl w:val="0"/>
          <w:numId w:val="81"/>
        </w:numPr>
      </w:pPr>
      <w:r w:rsidRPr="009F3880">
        <w:t>Combining any FSC trademarks or designs with any other branding in a way that implies association</w:t>
      </w:r>
      <w:r w:rsidR="00974A2A">
        <w:t>.</w:t>
      </w:r>
    </w:p>
    <w:p w14:paraId="49B5E206" w14:textId="6600DDC3" w:rsidR="00926D24" w:rsidRDefault="00926D24" w:rsidP="00D0411B">
      <w:pPr>
        <w:pStyle w:val="FSCsub-clause"/>
        <w:numPr>
          <w:ilvl w:val="0"/>
          <w:numId w:val="81"/>
        </w:numPr>
      </w:pPr>
      <w:r w:rsidRPr="009F3880">
        <w:t>Placing the logo</w:t>
      </w:r>
      <w:r w:rsidR="0069228C">
        <w:t>, the</w:t>
      </w:r>
      <w:r w:rsidRPr="009F3880">
        <w:t xml:space="preserve"> label</w:t>
      </w:r>
      <w:r w:rsidR="00974A2A">
        <w:t>,</w:t>
      </w:r>
      <w:r w:rsidR="0069228C">
        <w:t xml:space="preserve"> or the marks </w:t>
      </w:r>
      <w:r w:rsidRPr="009F3880">
        <w:t>on a background that interferes with the design</w:t>
      </w:r>
      <w:r w:rsidR="00974A2A">
        <w:t>.</w:t>
      </w:r>
    </w:p>
    <w:p w14:paraId="66BE13AA" w14:textId="4A4876BA" w:rsidR="00984FB1" w:rsidRDefault="00BB68E5" w:rsidP="00D0411B">
      <w:pPr>
        <w:pStyle w:val="FSCsub-clause"/>
        <w:numPr>
          <w:ilvl w:val="0"/>
          <w:numId w:val="81"/>
        </w:numPr>
      </w:pPr>
      <w:r>
        <w:t>Placing any trademarks in way that is misleading about what they refer to</w:t>
      </w:r>
      <w:r w:rsidR="00974A2A">
        <w:t>.</w:t>
      </w:r>
    </w:p>
    <w:p w14:paraId="21BBC72C" w14:textId="303E0F33" w:rsidR="00926D24" w:rsidRDefault="004E6D28" w:rsidP="00D0411B">
      <w:pPr>
        <w:pStyle w:val="FSCsub-clause"/>
        <w:numPr>
          <w:ilvl w:val="0"/>
          <w:numId w:val="81"/>
        </w:numPr>
      </w:pPr>
      <w:r>
        <w:t xml:space="preserve">Using </w:t>
      </w:r>
      <w:r w:rsidR="00D3446C">
        <w:t xml:space="preserve">the shown </w:t>
      </w:r>
      <w:r w:rsidR="00926D24" w:rsidRPr="009F3880">
        <w:t xml:space="preserve">elements of the ‘Forest </w:t>
      </w:r>
      <w:proofErr w:type="gramStart"/>
      <w:r w:rsidR="00926D24" w:rsidRPr="009F3880">
        <w:t>For</w:t>
      </w:r>
      <w:proofErr w:type="gramEnd"/>
      <w:r w:rsidR="00926D24" w:rsidRPr="009F3880">
        <w:t xml:space="preserve"> All Forever’ marks</w:t>
      </w:r>
      <w:r>
        <w:t xml:space="preserve"> on their own</w:t>
      </w:r>
      <w:r w:rsidR="00974A2A">
        <w:t>.</w:t>
      </w:r>
    </w:p>
    <w:p w14:paraId="793A39BA" w14:textId="77777777" w:rsidR="0019392A" w:rsidRPr="009F3880" w:rsidRDefault="0019392A" w:rsidP="008D09C8">
      <w:pPr>
        <w:pStyle w:val="FSCsub-clause"/>
      </w:pPr>
    </w:p>
    <w:tbl>
      <w:tblPr>
        <w:tblStyle w:val="TableGrid"/>
        <w:tblW w:w="0" w:type="auto"/>
        <w:tblInd w:w="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02"/>
        <w:gridCol w:w="2031"/>
        <w:gridCol w:w="2031"/>
        <w:gridCol w:w="2031"/>
      </w:tblGrid>
      <w:tr w:rsidR="006F6BD6" w:rsidRPr="00926D24" w14:paraId="61A4F245" w14:textId="77777777" w:rsidTr="004A18A6">
        <w:tc>
          <w:tcPr>
            <w:tcW w:w="2302" w:type="dxa"/>
          </w:tcPr>
          <w:p w14:paraId="4F6431E6" w14:textId="6BCFC042" w:rsidR="006F6BD6" w:rsidRPr="006E37C7" w:rsidRDefault="006F6BD6" w:rsidP="00D0411B">
            <w:pPr>
              <w:pStyle w:val="FSCnormal"/>
              <w:jc w:val="center"/>
            </w:pPr>
            <w:r>
              <w:t>(</w:t>
            </w:r>
            <w:r w:rsidR="00D0411B">
              <w:t>a</w:t>
            </w:r>
            <w:r>
              <w:t>)</w:t>
            </w:r>
            <w:r w:rsidR="006E37C7">
              <w:br/>
            </w:r>
            <w:r w:rsidRPr="006E37C7">
              <w:rPr>
                <w:noProof/>
                <w:lang w:val="en-US"/>
              </w:rPr>
              <w:drawing>
                <wp:inline distT="0" distB="0" distL="0" distR="0" wp14:anchorId="4A7A9BAB" wp14:editId="5EE35306">
                  <wp:extent cx="1155600" cy="132771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ause 10.1 a updated.pdf"/>
                          <pic:cNvPicPr/>
                        </pic:nvPicPr>
                        <pic:blipFill>
                          <a:blip r:embed="rId62">
                            <a:extLst>
                              <a:ext uri="{28A0092B-C50C-407E-A947-70E740481C1C}">
                                <a14:useLocalDpi xmlns:a14="http://schemas.microsoft.com/office/drawing/2010/main" val="0"/>
                              </a:ext>
                            </a:extLst>
                          </a:blip>
                          <a:stretch>
                            <a:fillRect/>
                          </a:stretch>
                        </pic:blipFill>
                        <pic:spPr>
                          <a:xfrm>
                            <a:off x="0" y="0"/>
                            <a:ext cx="1155600" cy="1327711"/>
                          </a:xfrm>
                          <a:prstGeom prst="rect">
                            <a:avLst/>
                          </a:prstGeom>
                        </pic:spPr>
                      </pic:pic>
                    </a:graphicData>
                  </a:graphic>
                </wp:inline>
              </w:drawing>
            </w:r>
          </w:p>
        </w:tc>
        <w:tc>
          <w:tcPr>
            <w:tcW w:w="2031" w:type="dxa"/>
          </w:tcPr>
          <w:p w14:paraId="349BCCA0" w14:textId="1C0F9280" w:rsidR="006F6BD6" w:rsidRPr="006F6BD6" w:rsidRDefault="006E37C7" w:rsidP="00D0411B">
            <w:pPr>
              <w:pStyle w:val="FSCnormal"/>
              <w:jc w:val="center"/>
            </w:pPr>
            <w:r>
              <w:t>(</w:t>
            </w:r>
            <w:r w:rsidR="00D0411B">
              <w:t>b</w:t>
            </w:r>
            <w:r>
              <w:t>)</w:t>
            </w:r>
            <w:r>
              <w:br/>
            </w:r>
            <w:r w:rsidRPr="006E37C7">
              <w:rPr>
                <w:noProof/>
                <w:lang w:val="en-US"/>
              </w:rPr>
              <w:drawing>
                <wp:inline distT="0" distB="0" distL="0" distR="0" wp14:anchorId="0F27F709" wp14:editId="51F4EB37">
                  <wp:extent cx="975600" cy="13866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lause 10.1 b updated.pdf"/>
                          <pic:cNvPicPr/>
                        </pic:nvPicPr>
                        <pic:blipFill rotWithShape="1">
                          <a:blip r:embed="rId63">
                            <a:extLst>
                              <a:ext uri="{28A0092B-C50C-407E-A947-70E740481C1C}">
                                <a14:useLocalDpi xmlns:a14="http://schemas.microsoft.com/office/drawing/2010/main" val="0"/>
                              </a:ext>
                            </a:extLst>
                          </a:blip>
                          <a:srcRect t="87204" r="87260"/>
                          <a:stretch/>
                        </pic:blipFill>
                        <pic:spPr bwMode="auto">
                          <a:xfrm>
                            <a:off x="0" y="0"/>
                            <a:ext cx="975600" cy="1386685"/>
                          </a:xfrm>
                          <a:prstGeom prst="rect">
                            <a:avLst/>
                          </a:prstGeom>
                          <a:ln>
                            <a:noFill/>
                          </a:ln>
                          <a:extLst>
                            <a:ext uri="{53640926-AAD7-44D8-BBD7-CCE9431645EC}">
                              <a14:shadowObscured xmlns:a14="http://schemas.microsoft.com/office/drawing/2010/main"/>
                            </a:ext>
                          </a:extLst>
                        </pic:spPr>
                      </pic:pic>
                    </a:graphicData>
                  </a:graphic>
                </wp:inline>
              </w:drawing>
            </w:r>
            <w:r w:rsidRPr="006E37C7" w:rsidDel="00926D24">
              <w:rPr>
                <w:noProof/>
                <w:lang w:eastAsia="en-GB"/>
              </w:rPr>
              <w:t xml:space="preserve"> </w:t>
            </w:r>
          </w:p>
        </w:tc>
        <w:tc>
          <w:tcPr>
            <w:tcW w:w="2031" w:type="dxa"/>
          </w:tcPr>
          <w:p w14:paraId="5805E267" w14:textId="7F6549DE" w:rsidR="006F6BD6" w:rsidRPr="006F6BD6" w:rsidRDefault="006E37C7" w:rsidP="00D0411B">
            <w:pPr>
              <w:pStyle w:val="FSCnormal"/>
              <w:jc w:val="center"/>
            </w:pPr>
            <w:r>
              <w:t>(c)</w:t>
            </w:r>
            <w:r>
              <w:br/>
            </w:r>
            <w:r w:rsidRPr="006E37C7">
              <w:rPr>
                <w:noProof/>
                <w:lang w:val="en-US"/>
              </w:rPr>
              <w:drawing>
                <wp:inline distT="0" distB="0" distL="0" distR="0" wp14:anchorId="398F0B68" wp14:editId="3BF0753F">
                  <wp:extent cx="1382400" cy="13132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lause 10.1 c-rev1 updated.pdf"/>
                          <pic:cNvPicPr/>
                        </pic:nvPicPr>
                        <pic:blipFill rotWithShape="1">
                          <a:blip r:embed="rId64">
                            <a:extLst>
                              <a:ext uri="{28A0092B-C50C-407E-A947-70E740481C1C}">
                                <a14:useLocalDpi xmlns:a14="http://schemas.microsoft.com/office/drawing/2010/main" val="0"/>
                              </a:ext>
                            </a:extLst>
                          </a:blip>
                          <a:srcRect r="41029"/>
                          <a:stretch/>
                        </pic:blipFill>
                        <pic:spPr bwMode="auto">
                          <a:xfrm>
                            <a:off x="0" y="0"/>
                            <a:ext cx="1382400" cy="1313255"/>
                          </a:xfrm>
                          <a:prstGeom prst="rect">
                            <a:avLst/>
                          </a:prstGeom>
                          <a:ln>
                            <a:noFill/>
                          </a:ln>
                          <a:extLst>
                            <a:ext uri="{53640926-AAD7-44D8-BBD7-CCE9431645EC}">
                              <a14:shadowObscured xmlns:a14="http://schemas.microsoft.com/office/drawing/2010/main"/>
                            </a:ext>
                          </a:extLst>
                        </pic:spPr>
                      </pic:pic>
                    </a:graphicData>
                  </a:graphic>
                </wp:inline>
              </w:drawing>
            </w:r>
          </w:p>
        </w:tc>
        <w:tc>
          <w:tcPr>
            <w:tcW w:w="2031" w:type="dxa"/>
          </w:tcPr>
          <w:p w14:paraId="51DB359F" w14:textId="1C73E8FB" w:rsidR="006E37C7" w:rsidRPr="006E37C7" w:rsidRDefault="006E37C7" w:rsidP="00D0411B">
            <w:pPr>
              <w:pStyle w:val="FSCnormal"/>
              <w:jc w:val="center"/>
            </w:pPr>
            <w:r>
              <w:t>(d)</w:t>
            </w:r>
            <w:r>
              <w:br/>
            </w:r>
            <w:r w:rsidRPr="006E37C7">
              <w:rPr>
                <w:noProof/>
                <w:lang w:val="en-US"/>
              </w:rPr>
              <w:drawing>
                <wp:inline distT="0" distB="0" distL="0" distR="0" wp14:anchorId="4FA8D355" wp14:editId="12CECAAE">
                  <wp:extent cx="965200" cy="1358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lause 10.1 d updated.pdf"/>
                          <pic:cNvPicPr/>
                        </pic:nvPicPr>
                        <pic:blipFill>
                          <a:blip r:embed="rId65">
                            <a:extLst>
                              <a:ext uri="{28A0092B-C50C-407E-A947-70E740481C1C}">
                                <a14:useLocalDpi xmlns:a14="http://schemas.microsoft.com/office/drawing/2010/main" val="0"/>
                              </a:ext>
                            </a:extLst>
                          </a:blip>
                          <a:stretch>
                            <a:fillRect/>
                          </a:stretch>
                        </pic:blipFill>
                        <pic:spPr>
                          <a:xfrm>
                            <a:off x="0" y="0"/>
                            <a:ext cx="965200" cy="1358900"/>
                          </a:xfrm>
                          <a:prstGeom prst="rect">
                            <a:avLst/>
                          </a:prstGeom>
                        </pic:spPr>
                      </pic:pic>
                    </a:graphicData>
                  </a:graphic>
                </wp:inline>
              </w:drawing>
            </w:r>
          </w:p>
        </w:tc>
      </w:tr>
      <w:tr w:rsidR="006F6BD6" w:rsidRPr="00926D24" w14:paraId="1B578E8C" w14:textId="77777777" w:rsidTr="004A18A6">
        <w:tc>
          <w:tcPr>
            <w:tcW w:w="2302" w:type="dxa"/>
          </w:tcPr>
          <w:p w14:paraId="0FEF3549" w14:textId="25BDACAB" w:rsidR="006F6BD6" w:rsidRPr="006E37C7" w:rsidRDefault="006E37C7" w:rsidP="00D0411B">
            <w:pPr>
              <w:pStyle w:val="FSCnormal"/>
              <w:jc w:val="center"/>
            </w:pPr>
            <w:r>
              <w:t>(e)</w:t>
            </w:r>
            <w:r>
              <w:br/>
            </w:r>
            <w:r w:rsidRPr="006E37C7">
              <w:rPr>
                <w:noProof/>
                <w:lang w:val="en-US"/>
              </w:rPr>
              <w:drawing>
                <wp:inline distT="0" distB="0" distL="0" distR="0" wp14:anchorId="618768DE" wp14:editId="2242320E">
                  <wp:extent cx="1213200" cy="151596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lause 10.1 e updated.pdf"/>
                          <pic:cNvPicPr/>
                        </pic:nvPicPr>
                        <pic:blipFill rotWithShape="1">
                          <a:blip r:embed="rId66">
                            <a:extLst>
                              <a:ext uri="{28A0092B-C50C-407E-A947-70E740481C1C}">
                                <a14:useLocalDpi xmlns:a14="http://schemas.microsoft.com/office/drawing/2010/main" val="0"/>
                              </a:ext>
                            </a:extLst>
                          </a:blip>
                          <a:srcRect t="85694" r="83798"/>
                          <a:stretch/>
                        </pic:blipFill>
                        <pic:spPr bwMode="auto">
                          <a:xfrm>
                            <a:off x="0" y="0"/>
                            <a:ext cx="1213200" cy="1515966"/>
                          </a:xfrm>
                          <a:prstGeom prst="rect">
                            <a:avLst/>
                          </a:prstGeom>
                          <a:ln>
                            <a:noFill/>
                          </a:ln>
                          <a:extLst>
                            <a:ext uri="{53640926-AAD7-44D8-BBD7-CCE9431645EC}">
                              <a14:shadowObscured xmlns:a14="http://schemas.microsoft.com/office/drawing/2010/main"/>
                            </a:ext>
                          </a:extLst>
                        </pic:spPr>
                      </pic:pic>
                    </a:graphicData>
                  </a:graphic>
                </wp:inline>
              </w:drawing>
            </w:r>
            <w:r w:rsidRPr="006E37C7" w:rsidDel="00926D24">
              <w:t xml:space="preserve"> </w:t>
            </w:r>
          </w:p>
        </w:tc>
        <w:tc>
          <w:tcPr>
            <w:tcW w:w="2031" w:type="dxa"/>
          </w:tcPr>
          <w:p w14:paraId="319B9FFF" w14:textId="7895DA89" w:rsidR="006F6BD6" w:rsidRPr="006F6BD6" w:rsidRDefault="006E37C7" w:rsidP="00D0411B">
            <w:pPr>
              <w:pStyle w:val="FSCnormal"/>
              <w:jc w:val="center"/>
            </w:pPr>
            <w:r>
              <w:t>(f)</w:t>
            </w:r>
            <w:r>
              <w:br/>
            </w:r>
            <w:r w:rsidRPr="006E37C7">
              <w:rPr>
                <w:noProof/>
                <w:lang w:val="en-US"/>
              </w:rPr>
              <w:drawing>
                <wp:inline distT="0" distB="0" distL="0" distR="0" wp14:anchorId="17F8B465" wp14:editId="60870971">
                  <wp:extent cx="1397000" cy="901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lause 10.1 f updated.pdf"/>
                          <pic:cNvPicPr/>
                        </pic:nvPicPr>
                        <pic:blipFill>
                          <a:blip r:embed="rId67">
                            <a:extLst>
                              <a:ext uri="{28A0092B-C50C-407E-A947-70E740481C1C}">
                                <a14:useLocalDpi xmlns:a14="http://schemas.microsoft.com/office/drawing/2010/main" val="0"/>
                              </a:ext>
                            </a:extLst>
                          </a:blip>
                          <a:stretch>
                            <a:fillRect/>
                          </a:stretch>
                        </pic:blipFill>
                        <pic:spPr>
                          <a:xfrm>
                            <a:off x="0" y="0"/>
                            <a:ext cx="1397000" cy="901700"/>
                          </a:xfrm>
                          <a:prstGeom prst="rect">
                            <a:avLst/>
                          </a:prstGeom>
                        </pic:spPr>
                      </pic:pic>
                    </a:graphicData>
                  </a:graphic>
                </wp:inline>
              </w:drawing>
            </w:r>
            <w:r w:rsidRPr="006E37C7" w:rsidDel="006E37C7">
              <w:rPr>
                <w:noProof/>
                <w:lang w:eastAsia="en-GB"/>
              </w:rPr>
              <w:t xml:space="preserve"> </w:t>
            </w:r>
          </w:p>
        </w:tc>
        <w:tc>
          <w:tcPr>
            <w:tcW w:w="2031" w:type="dxa"/>
          </w:tcPr>
          <w:p w14:paraId="3A55C3BE" w14:textId="27ED9F60" w:rsidR="006F6BD6" w:rsidRPr="006F6BD6" w:rsidRDefault="006E37C7" w:rsidP="00D0411B">
            <w:pPr>
              <w:pStyle w:val="FSCnormal"/>
              <w:jc w:val="center"/>
            </w:pPr>
            <w:r>
              <w:t>(g)</w:t>
            </w:r>
            <w:r>
              <w:br/>
            </w:r>
            <w:r w:rsidRPr="006E37C7">
              <w:rPr>
                <w:noProof/>
                <w:lang w:val="en-US"/>
              </w:rPr>
              <w:drawing>
                <wp:inline distT="0" distB="0" distL="0" distR="0" wp14:anchorId="6852F903" wp14:editId="37822365">
                  <wp:extent cx="1308100" cy="13589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lause 10.1 g updated.pdf"/>
                          <pic:cNvPicPr/>
                        </pic:nvPicPr>
                        <pic:blipFill>
                          <a:blip r:embed="rId68">
                            <a:extLst>
                              <a:ext uri="{28A0092B-C50C-407E-A947-70E740481C1C}">
                                <a14:useLocalDpi xmlns:a14="http://schemas.microsoft.com/office/drawing/2010/main" val="0"/>
                              </a:ext>
                            </a:extLst>
                          </a:blip>
                          <a:stretch>
                            <a:fillRect/>
                          </a:stretch>
                        </pic:blipFill>
                        <pic:spPr>
                          <a:xfrm>
                            <a:off x="0" y="0"/>
                            <a:ext cx="1308100" cy="1358900"/>
                          </a:xfrm>
                          <a:prstGeom prst="rect">
                            <a:avLst/>
                          </a:prstGeom>
                        </pic:spPr>
                      </pic:pic>
                    </a:graphicData>
                  </a:graphic>
                </wp:inline>
              </w:drawing>
            </w:r>
          </w:p>
        </w:tc>
        <w:tc>
          <w:tcPr>
            <w:tcW w:w="2031" w:type="dxa"/>
          </w:tcPr>
          <w:p w14:paraId="66DBDA6E" w14:textId="6207E50A" w:rsidR="006F6BD6" w:rsidRPr="006E37C7" w:rsidRDefault="006E37C7" w:rsidP="00D0411B">
            <w:pPr>
              <w:pStyle w:val="FSCnormal"/>
              <w:jc w:val="center"/>
            </w:pPr>
            <w:r>
              <w:t>(h)</w:t>
            </w:r>
            <w:r>
              <w:br/>
            </w:r>
            <w:r w:rsidRPr="006E37C7">
              <w:rPr>
                <w:noProof/>
                <w:lang w:val="en-US"/>
              </w:rPr>
              <w:drawing>
                <wp:inline distT="0" distB="0" distL="0" distR="0" wp14:anchorId="389247C3" wp14:editId="1694B063">
                  <wp:extent cx="946800" cy="118105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lause 10.1 h updated.pdf"/>
                          <pic:cNvPicPr/>
                        </pic:nvPicPr>
                        <pic:blipFill>
                          <a:blip r:embed="rId69">
                            <a:extLst>
                              <a:ext uri="{28A0092B-C50C-407E-A947-70E740481C1C}">
                                <a14:useLocalDpi xmlns:a14="http://schemas.microsoft.com/office/drawing/2010/main" val="0"/>
                              </a:ext>
                            </a:extLst>
                          </a:blip>
                          <a:stretch>
                            <a:fillRect/>
                          </a:stretch>
                        </pic:blipFill>
                        <pic:spPr>
                          <a:xfrm>
                            <a:off x="0" y="0"/>
                            <a:ext cx="946800" cy="1181059"/>
                          </a:xfrm>
                          <a:prstGeom prst="rect">
                            <a:avLst/>
                          </a:prstGeom>
                        </pic:spPr>
                      </pic:pic>
                    </a:graphicData>
                  </a:graphic>
                </wp:inline>
              </w:drawing>
            </w:r>
          </w:p>
        </w:tc>
      </w:tr>
      <w:tr w:rsidR="00845933" w:rsidRPr="00926D24" w14:paraId="58242E5B" w14:textId="77777777" w:rsidTr="00A473E2">
        <w:tc>
          <w:tcPr>
            <w:tcW w:w="2302" w:type="dxa"/>
          </w:tcPr>
          <w:p w14:paraId="24B5E200" w14:textId="38842D7B" w:rsidR="00845933" w:rsidRDefault="00845933" w:rsidP="00D0411B">
            <w:pPr>
              <w:pStyle w:val="FSCnormal"/>
              <w:jc w:val="center"/>
            </w:pPr>
            <w:r>
              <w:t>(</w:t>
            </w:r>
            <w:proofErr w:type="spellStart"/>
            <w:r w:rsidR="00D0411B">
              <w:t>i</w:t>
            </w:r>
            <w:proofErr w:type="spellEnd"/>
            <w:r>
              <w:t>)</w:t>
            </w:r>
            <w:r>
              <w:br/>
            </w:r>
            <w:r w:rsidRPr="006E37C7">
              <w:rPr>
                <w:noProof/>
                <w:lang w:val="en-US"/>
              </w:rPr>
              <w:t xml:space="preserve"> </w:t>
            </w:r>
            <w:r>
              <w:rPr>
                <w:noProof/>
                <w:lang w:val="en-US"/>
              </w:rPr>
              <w:drawing>
                <wp:inline distT="0" distB="0" distL="0" distR="0" wp14:anchorId="16E3DAA8" wp14:editId="613F7F82">
                  <wp:extent cx="1028700" cy="10287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10-1i.jpg"/>
                          <pic:cNvPicPr/>
                        </pic:nvPicPr>
                        <pic:blipFill>
                          <a:blip r:embed="rId70"/>
                          <a:stretch>
                            <a:fillRect/>
                          </a:stretch>
                        </pic:blipFill>
                        <pic:spPr>
                          <a:xfrm>
                            <a:off x="0" y="0"/>
                            <a:ext cx="1028700" cy="1028700"/>
                          </a:xfrm>
                          <a:prstGeom prst="rect">
                            <a:avLst/>
                          </a:prstGeom>
                        </pic:spPr>
                      </pic:pic>
                    </a:graphicData>
                  </a:graphic>
                </wp:inline>
              </w:drawing>
            </w:r>
          </w:p>
        </w:tc>
        <w:tc>
          <w:tcPr>
            <w:tcW w:w="2031" w:type="dxa"/>
          </w:tcPr>
          <w:p w14:paraId="70ABD929" w14:textId="237334BD" w:rsidR="00845933" w:rsidRDefault="00845933" w:rsidP="00D0411B">
            <w:pPr>
              <w:pStyle w:val="FSCnormal"/>
              <w:jc w:val="center"/>
            </w:pPr>
            <w:r>
              <w:t>(</w:t>
            </w:r>
            <w:r w:rsidR="00D0411B">
              <w:t>j</w:t>
            </w:r>
            <w:r>
              <w:t>)</w:t>
            </w:r>
            <w:r>
              <w:br/>
            </w:r>
            <w:r>
              <w:rPr>
                <w:noProof/>
                <w:lang w:val="en-US"/>
              </w:rPr>
              <w:drawing>
                <wp:inline distT="0" distB="0" distL="0" distR="0" wp14:anchorId="14037006" wp14:editId="5C0B8B3F">
                  <wp:extent cx="1038225" cy="103822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10-1j.jpg"/>
                          <pic:cNvPicPr/>
                        </pic:nvPicPr>
                        <pic:blipFill>
                          <a:blip r:embed="rId71"/>
                          <a:stretch>
                            <a:fillRect/>
                          </a:stretch>
                        </pic:blipFill>
                        <pic:spPr>
                          <a:xfrm>
                            <a:off x="0" y="0"/>
                            <a:ext cx="1038225" cy="1038225"/>
                          </a:xfrm>
                          <a:prstGeom prst="rect">
                            <a:avLst/>
                          </a:prstGeom>
                        </pic:spPr>
                      </pic:pic>
                    </a:graphicData>
                  </a:graphic>
                </wp:inline>
              </w:drawing>
            </w:r>
          </w:p>
        </w:tc>
        <w:tc>
          <w:tcPr>
            <w:tcW w:w="4062" w:type="dxa"/>
            <w:gridSpan w:val="2"/>
          </w:tcPr>
          <w:p w14:paraId="065A7AC3" w14:textId="43977A21" w:rsidR="00845933" w:rsidRDefault="00845933" w:rsidP="00D0411B">
            <w:pPr>
              <w:pStyle w:val="FSCnormal"/>
            </w:pPr>
            <w:r w:rsidRPr="006E37C7">
              <w:rPr>
                <w:noProof/>
                <w:lang w:val="en-US"/>
              </w:rPr>
              <w:drawing>
                <wp:anchor distT="0" distB="0" distL="114300" distR="114300" simplePos="0" relativeHeight="251658244" behindDoc="1" locked="0" layoutInCell="1" allowOverlap="1" wp14:anchorId="207A1AE7" wp14:editId="41E9D4BE">
                  <wp:simplePos x="0" y="0"/>
                  <wp:positionH relativeFrom="column">
                    <wp:posOffset>0</wp:posOffset>
                  </wp:positionH>
                  <wp:positionV relativeFrom="paragraph">
                    <wp:posOffset>187325</wp:posOffset>
                  </wp:positionV>
                  <wp:extent cx="1181100" cy="1031240"/>
                  <wp:effectExtent l="0" t="0" r="0" b="0"/>
                  <wp:wrapTight wrapText="bothSides">
                    <wp:wrapPolygon edited="0">
                      <wp:start x="16723" y="3990"/>
                      <wp:lineTo x="3484" y="5586"/>
                      <wp:lineTo x="2090" y="5985"/>
                      <wp:lineTo x="2090" y="17158"/>
                      <wp:lineTo x="19161" y="17158"/>
                      <wp:lineTo x="19510" y="15961"/>
                      <wp:lineTo x="18116" y="13167"/>
                      <wp:lineTo x="17071" y="11172"/>
                      <wp:lineTo x="19161" y="3990"/>
                      <wp:lineTo x="16723" y="399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lause 10.1 j -1 updated.pdf"/>
                          <pic:cNvPicPr/>
                        </pic:nvPicPr>
                        <pic:blipFill>
                          <a:blip r:embed="rId72">
                            <a:extLst>
                              <a:ext uri="{28A0092B-C50C-407E-A947-70E740481C1C}">
                                <a14:useLocalDpi xmlns:a14="http://schemas.microsoft.com/office/drawing/2010/main" val="0"/>
                              </a:ext>
                            </a:extLst>
                          </a:blip>
                          <a:stretch>
                            <a:fillRect/>
                          </a:stretch>
                        </pic:blipFill>
                        <pic:spPr>
                          <a:xfrm>
                            <a:off x="0" y="0"/>
                            <a:ext cx="1181100" cy="1031240"/>
                          </a:xfrm>
                          <a:prstGeom prst="rect">
                            <a:avLst/>
                          </a:prstGeom>
                        </pic:spPr>
                      </pic:pic>
                    </a:graphicData>
                  </a:graphic>
                  <wp14:sizeRelH relativeFrom="page">
                    <wp14:pctWidth>0</wp14:pctWidth>
                  </wp14:sizeRelH>
                  <wp14:sizeRelV relativeFrom="page">
                    <wp14:pctHeight>0</wp14:pctHeight>
                  </wp14:sizeRelV>
                </wp:anchor>
              </w:drawing>
            </w:r>
            <w:r w:rsidRPr="006E37C7">
              <w:rPr>
                <w:noProof/>
                <w:lang w:val="en-US"/>
              </w:rPr>
              <w:drawing>
                <wp:anchor distT="0" distB="0" distL="114300" distR="114300" simplePos="0" relativeHeight="251658243" behindDoc="1" locked="0" layoutInCell="1" allowOverlap="1" wp14:anchorId="25095140" wp14:editId="4293433B">
                  <wp:simplePos x="0" y="0"/>
                  <wp:positionH relativeFrom="column">
                    <wp:posOffset>1275715</wp:posOffset>
                  </wp:positionH>
                  <wp:positionV relativeFrom="paragraph">
                    <wp:posOffset>75565</wp:posOffset>
                  </wp:positionV>
                  <wp:extent cx="1210310" cy="1057275"/>
                  <wp:effectExtent l="0" t="0" r="0" b="0"/>
                  <wp:wrapTight wrapText="bothSides">
                    <wp:wrapPolygon edited="0">
                      <wp:start x="5440" y="3114"/>
                      <wp:lineTo x="3740" y="4670"/>
                      <wp:lineTo x="4080" y="19459"/>
                      <wp:lineTo x="12579" y="19459"/>
                      <wp:lineTo x="13939" y="18681"/>
                      <wp:lineTo x="18359" y="16735"/>
                      <wp:lineTo x="18359" y="13622"/>
                      <wp:lineTo x="15979" y="10119"/>
                      <wp:lineTo x="13599" y="10119"/>
                      <wp:lineTo x="18359" y="8562"/>
                      <wp:lineTo x="17339" y="4670"/>
                      <wp:lineTo x="7140" y="3114"/>
                      <wp:lineTo x="5440" y="3114"/>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lause 10.1 j -2 updated.pdf"/>
                          <pic:cNvPicPr/>
                        </pic:nvPicPr>
                        <pic:blipFill>
                          <a:blip r:embed="rId73">
                            <a:extLst>
                              <a:ext uri="{28A0092B-C50C-407E-A947-70E740481C1C}">
                                <a14:useLocalDpi xmlns:a14="http://schemas.microsoft.com/office/drawing/2010/main" val="0"/>
                              </a:ext>
                            </a:extLst>
                          </a:blip>
                          <a:stretch>
                            <a:fillRect/>
                          </a:stretch>
                        </pic:blipFill>
                        <pic:spPr>
                          <a:xfrm>
                            <a:off x="0" y="0"/>
                            <a:ext cx="1210310" cy="1057275"/>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D0411B">
              <w:t>k</w:t>
            </w:r>
            <w:r>
              <w:t>)</w:t>
            </w:r>
            <w:r>
              <w:br/>
            </w:r>
          </w:p>
        </w:tc>
      </w:tr>
      <w:tr w:rsidR="00974A2A" w:rsidRPr="00926D24" w14:paraId="2AF73236" w14:textId="77777777" w:rsidTr="004A18A6">
        <w:tc>
          <w:tcPr>
            <w:tcW w:w="4333" w:type="dxa"/>
            <w:gridSpan w:val="2"/>
          </w:tcPr>
          <w:p w14:paraId="79DE3B02" w14:textId="77777777" w:rsidR="00974A2A" w:rsidRDefault="00974A2A" w:rsidP="00974A2A">
            <w:pPr>
              <w:pStyle w:val="FSCnormal"/>
              <w:jc w:val="center"/>
            </w:pPr>
          </w:p>
        </w:tc>
        <w:tc>
          <w:tcPr>
            <w:tcW w:w="4062" w:type="dxa"/>
            <w:gridSpan w:val="2"/>
          </w:tcPr>
          <w:p w14:paraId="5D8AA560" w14:textId="77777777" w:rsidR="00974A2A" w:rsidRDefault="00974A2A" w:rsidP="00974A2A">
            <w:pPr>
              <w:pStyle w:val="FSCnormal"/>
              <w:jc w:val="center"/>
            </w:pPr>
          </w:p>
        </w:tc>
      </w:tr>
    </w:tbl>
    <w:p w14:paraId="2704C9DA" w14:textId="72CBB1BF" w:rsidR="009C6A97" w:rsidRPr="009F3880" w:rsidRDefault="00AB23B5" w:rsidP="008E075C">
      <w:pPr>
        <w:pStyle w:val="FSCnormal"/>
      </w:pPr>
      <w:r w:rsidRPr="009F3880">
        <w:br w:type="page"/>
      </w:r>
    </w:p>
    <w:p w14:paraId="49A04709" w14:textId="4D104AA0" w:rsidR="009510D4" w:rsidRPr="00D0411B" w:rsidRDefault="009510D4" w:rsidP="009510D4">
      <w:pPr>
        <w:pStyle w:val="FSCsubheadingA"/>
        <w:pBdr>
          <w:bottom w:val="single" w:sz="8" w:space="1" w:color="006D53"/>
        </w:pBdr>
        <w:rPr>
          <w:sz w:val="24"/>
          <w:szCs w:val="24"/>
        </w:rPr>
      </w:pPr>
      <w:bookmarkStart w:id="28" w:name="_Toc485212113"/>
      <w:r w:rsidRPr="00D0411B">
        <w:rPr>
          <w:sz w:val="24"/>
          <w:szCs w:val="24"/>
        </w:rPr>
        <w:lastRenderedPageBreak/>
        <w:t>Annex A. Trademark use management system</w:t>
      </w:r>
      <w:bookmarkEnd w:id="28"/>
    </w:p>
    <w:p w14:paraId="24D204EE" w14:textId="77777777" w:rsidR="009510D4" w:rsidRPr="00D0411B" w:rsidRDefault="009510D4" w:rsidP="009510D4">
      <w:pPr>
        <w:pStyle w:val="FSCsubheading1"/>
        <w:rPr>
          <w:rStyle w:val="normaltextrun"/>
          <w:sz w:val="24"/>
          <w:szCs w:val="24"/>
        </w:rPr>
      </w:pPr>
      <w:bookmarkStart w:id="29" w:name="_Toc485212114"/>
      <w:bookmarkStart w:id="30" w:name="_Toc467058625"/>
      <w:bookmarkStart w:id="31" w:name="_Toc474405432"/>
      <w:bookmarkStart w:id="32" w:name="_Toc474512086"/>
      <w:bookmarkStart w:id="33" w:name="_Toc474747751"/>
      <w:r w:rsidRPr="00D0411B">
        <w:rPr>
          <w:rStyle w:val="normaltextrun"/>
          <w:sz w:val="24"/>
          <w:szCs w:val="24"/>
        </w:rPr>
        <w:t xml:space="preserve">1. </w:t>
      </w:r>
      <w:r w:rsidRPr="00D0411B">
        <w:rPr>
          <w:rStyle w:val="normaltextrun"/>
          <w:sz w:val="24"/>
          <w:szCs w:val="24"/>
        </w:rPr>
        <w:tab/>
        <w:t>General</w:t>
      </w:r>
      <w:bookmarkEnd w:id="29"/>
    </w:p>
    <w:p w14:paraId="2813EBB7" w14:textId="3D9F7940" w:rsidR="009510D4" w:rsidRPr="00C14AB4" w:rsidRDefault="009510D4" w:rsidP="009510D4">
      <w:pPr>
        <w:pStyle w:val="FSCclause"/>
        <w:rPr>
          <w:rStyle w:val="normaltextrun"/>
        </w:rPr>
      </w:pPr>
      <w:r>
        <w:rPr>
          <w:rStyle w:val="normaltextrun"/>
        </w:rPr>
        <w:t>1.1</w:t>
      </w:r>
      <w:r>
        <w:rPr>
          <w:rStyle w:val="normaltextrun"/>
        </w:rPr>
        <w:tab/>
      </w:r>
      <w:r w:rsidRPr="00C14AB4">
        <w:rPr>
          <w:rStyle w:val="normaltextrun"/>
        </w:rPr>
        <w:t>Instead of submitting all intended uses of FSC trademarks to its certification body for approval, the organization may implement a trademark</w:t>
      </w:r>
      <w:r>
        <w:rPr>
          <w:rStyle w:val="normaltextrun"/>
        </w:rPr>
        <w:t xml:space="preserve"> use</w:t>
      </w:r>
      <w:r w:rsidRPr="00C14AB4">
        <w:rPr>
          <w:rStyle w:val="normaltextrun"/>
        </w:rPr>
        <w:t xml:space="preserve"> management system</w:t>
      </w:r>
      <w:r w:rsidR="00125B03">
        <w:rPr>
          <w:rStyle w:val="normaltextrun"/>
        </w:rPr>
        <w:t xml:space="preserve"> with an internal control system.</w:t>
      </w:r>
      <w:r w:rsidRPr="00C14AB4">
        <w:rPr>
          <w:rStyle w:val="normaltextrun"/>
        </w:rPr>
        <w:t xml:space="preserve"> The system</w:t>
      </w:r>
      <w:r w:rsidR="00EF1307">
        <w:rPr>
          <w:rStyle w:val="normaltextrun"/>
        </w:rPr>
        <w:t>,</w:t>
      </w:r>
      <w:r w:rsidRPr="00C14AB4">
        <w:rPr>
          <w:rStyle w:val="normaltextrun"/>
        </w:rPr>
        <w:t xml:space="preserve"> with all </w:t>
      </w:r>
      <w:r w:rsidR="00EF1307">
        <w:rPr>
          <w:rStyle w:val="normaltextrun"/>
        </w:rPr>
        <w:t xml:space="preserve">the </w:t>
      </w:r>
      <w:r w:rsidRPr="00C14AB4">
        <w:rPr>
          <w:rStyle w:val="normaltextrun"/>
        </w:rPr>
        <w:t xml:space="preserve">conditions specified in this Annex, shall be approved by </w:t>
      </w:r>
      <w:r w:rsidR="00D32880">
        <w:rPr>
          <w:rStyle w:val="normaltextrun"/>
        </w:rPr>
        <w:t xml:space="preserve">the </w:t>
      </w:r>
      <w:r w:rsidRPr="00C14AB4">
        <w:rPr>
          <w:rStyle w:val="normaltextrun"/>
        </w:rPr>
        <w:t xml:space="preserve">certification body before </w:t>
      </w:r>
      <w:r w:rsidR="00D32880">
        <w:rPr>
          <w:rStyle w:val="normaltextrun"/>
        </w:rPr>
        <w:t xml:space="preserve">the </w:t>
      </w:r>
      <w:r w:rsidRPr="00C14AB4">
        <w:rPr>
          <w:rStyle w:val="normaltextrun"/>
        </w:rPr>
        <w:t>organization may start using it.</w:t>
      </w:r>
    </w:p>
    <w:p w14:paraId="1F468960" w14:textId="77777777" w:rsidR="009510D4" w:rsidRPr="00C14AB4" w:rsidRDefault="009510D4" w:rsidP="009510D4">
      <w:pPr>
        <w:pStyle w:val="FSCclause"/>
        <w:rPr>
          <w:rStyle w:val="normaltextrun"/>
        </w:rPr>
      </w:pPr>
    </w:p>
    <w:p w14:paraId="7010DCB2" w14:textId="29FB67E4" w:rsidR="009510D4" w:rsidRDefault="009510D4" w:rsidP="009510D4">
      <w:pPr>
        <w:pStyle w:val="FSCclause"/>
        <w:rPr>
          <w:rStyle w:val="normaltextrun"/>
        </w:rPr>
      </w:pPr>
      <w:r>
        <w:rPr>
          <w:rStyle w:val="normaltextrun"/>
        </w:rPr>
        <w:t>1.2</w:t>
      </w:r>
      <w:r>
        <w:rPr>
          <w:rStyle w:val="normaltextrun"/>
        </w:rPr>
        <w:tab/>
        <w:t xml:space="preserve">Prior to </w:t>
      </w:r>
      <w:r w:rsidR="00D32880">
        <w:rPr>
          <w:rStyle w:val="normaltextrun"/>
        </w:rPr>
        <w:t xml:space="preserve">the </w:t>
      </w:r>
      <w:r>
        <w:rPr>
          <w:rStyle w:val="normaltextrun"/>
        </w:rPr>
        <w:t>use of</w:t>
      </w:r>
      <w:r w:rsidR="00D32880">
        <w:rPr>
          <w:rStyle w:val="normaltextrun"/>
        </w:rPr>
        <w:t xml:space="preserve"> a</w:t>
      </w:r>
      <w:r w:rsidR="00125B03">
        <w:rPr>
          <w:rStyle w:val="normaltextrun"/>
        </w:rPr>
        <w:t>n internal control system</w:t>
      </w:r>
      <w:r>
        <w:rPr>
          <w:rStyle w:val="normaltextrun"/>
        </w:rPr>
        <w:t>, t</w:t>
      </w:r>
      <w:r w:rsidRPr="009F3880">
        <w:rPr>
          <w:rStyle w:val="normaltextrun"/>
        </w:rPr>
        <w:t xml:space="preserve">he organization shall demonstrate </w:t>
      </w:r>
      <w:r w:rsidR="00D32880">
        <w:rPr>
          <w:rStyle w:val="normaltextrun"/>
        </w:rPr>
        <w:t xml:space="preserve">a </w:t>
      </w:r>
      <w:r w:rsidRPr="009F3880">
        <w:rPr>
          <w:rStyle w:val="normaltextrun"/>
        </w:rPr>
        <w:t xml:space="preserve">good understanding of the requirements in question by submitting </w:t>
      </w:r>
      <w:r w:rsidR="00D32880">
        <w:rPr>
          <w:rStyle w:val="normaltextrun"/>
        </w:rPr>
        <w:t xml:space="preserve">a </w:t>
      </w:r>
      <w:r w:rsidRPr="009F3880">
        <w:rPr>
          <w:rStyle w:val="normaltextrun"/>
        </w:rPr>
        <w:t>sufficient number of consecutive correct approval requests to the certification body for each type of intended use (</w:t>
      </w:r>
      <w:proofErr w:type="gramStart"/>
      <w:r>
        <w:rPr>
          <w:rStyle w:val="normaltextrun"/>
        </w:rPr>
        <w:t>e</w:t>
      </w:r>
      <w:r w:rsidRPr="009F3880">
        <w:rPr>
          <w:rStyle w:val="normaltextrun"/>
        </w:rPr>
        <w:t>.</w:t>
      </w:r>
      <w:r>
        <w:rPr>
          <w:rStyle w:val="normaltextrun"/>
        </w:rPr>
        <w:t>g</w:t>
      </w:r>
      <w:r w:rsidRPr="009F3880">
        <w:rPr>
          <w:rStyle w:val="normaltextrun"/>
        </w:rPr>
        <w:t>.</w:t>
      </w:r>
      <w:proofErr w:type="gramEnd"/>
      <w:r w:rsidRPr="009F3880">
        <w:rPr>
          <w:rStyle w:val="normaltextrun"/>
        </w:rPr>
        <w:t xml:space="preserve"> organizations controlling both labelling and promotion shall submit requests for each). It is at the discretion of the certification body to determine when the organization has demonstrated a good record of submissions.</w:t>
      </w:r>
    </w:p>
    <w:p w14:paraId="51EF9B0A" w14:textId="77777777" w:rsidR="009510D4" w:rsidRDefault="009510D4" w:rsidP="009510D4">
      <w:pPr>
        <w:pStyle w:val="FSCclause"/>
        <w:rPr>
          <w:rStyle w:val="normaltextrun"/>
        </w:rPr>
      </w:pPr>
    </w:p>
    <w:p w14:paraId="701BAA91" w14:textId="77777777" w:rsidR="009510D4" w:rsidRPr="00C14AB4" w:rsidRDefault="009510D4" w:rsidP="009510D4">
      <w:pPr>
        <w:pStyle w:val="FSCclause"/>
        <w:rPr>
          <w:rStyle w:val="normaltextrun"/>
        </w:rPr>
      </w:pPr>
      <w:r>
        <w:rPr>
          <w:rStyle w:val="normaltextrun"/>
        </w:rPr>
        <w:t>1.3</w:t>
      </w:r>
      <w:r>
        <w:rPr>
          <w:rStyle w:val="normaltextrun"/>
        </w:rPr>
        <w:tab/>
      </w:r>
      <w:r w:rsidRPr="009F3880">
        <w:rPr>
          <w:rStyle w:val="normaltextrun"/>
        </w:rPr>
        <w:t>If an organization demonstrates consistent failure to control its FSC trademark use, the certification body may request that all trademark use be submitted for approval by them prior to use.</w:t>
      </w:r>
    </w:p>
    <w:p w14:paraId="706B7801" w14:textId="77777777" w:rsidR="009510D4" w:rsidRPr="002D5ACF" w:rsidRDefault="009510D4" w:rsidP="009510D4">
      <w:pPr>
        <w:pStyle w:val="FSCnormal"/>
      </w:pPr>
    </w:p>
    <w:p w14:paraId="65E7BDF7" w14:textId="77777777" w:rsidR="009510D4" w:rsidRPr="00D0411B" w:rsidRDefault="009510D4" w:rsidP="009510D4">
      <w:pPr>
        <w:pStyle w:val="FSCsubheading1"/>
        <w:rPr>
          <w:rStyle w:val="normaltextrun"/>
          <w:sz w:val="24"/>
          <w:szCs w:val="24"/>
        </w:rPr>
      </w:pPr>
      <w:bookmarkStart w:id="34" w:name="_Toc485212115"/>
      <w:r w:rsidRPr="00D0411B">
        <w:rPr>
          <w:rStyle w:val="normaltextrun"/>
          <w:sz w:val="24"/>
          <w:szCs w:val="24"/>
        </w:rPr>
        <w:t>2.</w:t>
      </w:r>
      <w:r w:rsidRPr="00D0411B">
        <w:rPr>
          <w:rStyle w:val="normaltextrun"/>
          <w:sz w:val="24"/>
          <w:szCs w:val="24"/>
        </w:rPr>
        <w:tab/>
        <w:t>Trademark use management system</w:t>
      </w:r>
      <w:bookmarkEnd w:id="30"/>
      <w:bookmarkEnd w:id="31"/>
      <w:bookmarkEnd w:id="32"/>
      <w:bookmarkEnd w:id="33"/>
      <w:bookmarkEnd w:id="34"/>
    </w:p>
    <w:p w14:paraId="066F9376" w14:textId="655089A7" w:rsidR="009510D4" w:rsidRPr="009F3880" w:rsidRDefault="009510D4" w:rsidP="009510D4">
      <w:pPr>
        <w:pStyle w:val="FSCclause"/>
        <w:rPr>
          <w:rStyle w:val="eop"/>
        </w:rPr>
      </w:pPr>
      <w:r>
        <w:rPr>
          <w:rStyle w:val="normaltextrun"/>
        </w:rPr>
        <w:t>2.1</w:t>
      </w:r>
      <w:r>
        <w:tab/>
      </w:r>
      <w:r w:rsidRPr="009F3880">
        <w:rPr>
          <w:rStyle w:val="normaltextrun"/>
        </w:rPr>
        <w:t>The organization shall implement and maintain a trademark use management system adequate to its size and complexity</w:t>
      </w:r>
      <w:r w:rsidR="000D5E0F">
        <w:rPr>
          <w:rStyle w:val="normaltextrun"/>
        </w:rPr>
        <w:t>,</w:t>
      </w:r>
      <w:r w:rsidRPr="009F3880">
        <w:rPr>
          <w:rStyle w:val="normaltextrun"/>
        </w:rPr>
        <w:t xml:space="preserve"> to ensure its continuous conformity with all applicable requirements of this standard (FSC-STD-50-001 V2-</w:t>
      </w:r>
      <w:r w:rsidR="00B42DC2">
        <w:rPr>
          <w:rStyle w:val="normaltextrun"/>
        </w:rPr>
        <w:t>1</w:t>
      </w:r>
      <w:r w:rsidRPr="009F3880">
        <w:rPr>
          <w:rStyle w:val="normaltextrun"/>
        </w:rPr>
        <w:t>), including the following:</w:t>
      </w:r>
    </w:p>
    <w:p w14:paraId="0178CA79" w14:textId="4FAF2322" w:rsidR="009510D4" w:rsidRPr="009F3880" w:rsidRDefault="009510D4" w:rsidP="00EC2A77">
      <w:pPr>
        <w:pStyle w:val="FSCsub-clause"/>
        <w:numPr>
          <w:ilvl w:val="0"/>
          <w:numId w:val="82"/>
        </w:numPr>
        <w:rPr>
          <w:rStyle w:val="eop"/>
        </w:rPr>
      </w:pPr>
      <w:r w:rsidRPr="009F3880">
        <w:rPr>
          <w:rStyle w:val="normaltextrun"/>
        </w:rPr>
        <w:t xml:space="preserve">appoint a management representative who has overall responsibility and authority for the organization’s conformity with all applicable trademark </w:t>
      </w:r>
      <w:proofErr w:type="gramStart"/>
      <w:r w:rsidRPr="009F3880">
        <w:rPr>
          <w:rStyle w:val="normaltextrun"/>
        </w:rPr>
        <w:t>requirements;</w:t>
      </w:r>
      <w:proofErr w:type="gramEnd"/>
    </w:p>
    <w:p w14:paraId="11FC24B4" w14:textId="0CE3AF30" w:rsidR="009510D4" w:rsidRPr="009F3880" w:rsidRDefault="009510D4" w:rsidP="00EC2A77">
      <w:pPr>
        <w:pStyle w:val="FSCsub-clause"/>
        <w:numPr>
          <w:ilvl w:val="0"/>
          <w:numId w:val="82"/>
        </w:numPr>
        <w:rPr>
          <w:rStyle w:val="normaltextrun"/>
        </w:rPr>
      </w:pPr>
      <w:r w:rsidRPr="009F3880">
        <w:rPr>
          <w:rStyle w:val="normaltextrun"/>
        </w:rPr>
        <w:t xml:space="preserve">implement and maintain up-to-date documented procedures covering the trademark control within the </w:t>
      </w:r>
      <w:proofErr w:type="gramStart"/>
      <w:r w:rsidRPr="009F3880">
        <w:rPr>
          <w:rStyle w:val="normaltextrun"/>
        </w:rPr>
        <w:t>organization;</w:t>
      </w:r>
      <w:proofErr w:type="gramEnd"/>
    </w:p>
    <w:p w14:paraId="1118CF55" w14:textId="15C48421" w:rsidR="009510D4" w:rsidRDefault="009510D4" w:rsidP="00EC2A77">
      <w:pPr>
        <w:pStyle w:val="FSCsub-clause"/>
        <w:numPr>
          <w:ilvl w:val="0"/>
          <w:numId w:val="82"/>
        </w:numPr>
        <w:rPr>
          <w:rStyle w:val="normaltextrun"/>
        </w:rPr>
      </w:pPr>
      <w:r w:rsidRPr="009F3880">
        <w:rPr>
          <w:rStyle w:val="normaltextrun"/>
        </w:rPr>
        <w:t xml:space="preserve">define the personnel responsible for the implementation of each </w:t>
      </w:r>
      <w:proofErr w:type="gramStart"/>
      <w:r w:rsidRPr="009F3880">
        <w:rPr>
          <w:rStyle w:val="normaltextrun"/>
        </w:rPr>
        <w:t>procedure;</w:t>
      </w:r>
      <w:proofErr w:type="gramEnd"/>
    </w:p>
    <w:p w14:paraId="7FD6A8DC" w14:textId="2F0DA89A" w:rsidR="009510D4" w:rsidRPr="009F3880" w:rsidRDefault="009510D4" w:rsidP="00EC2A77">
      <w:pPr>
        <w:pStyle w:val="FSCsub-clause"/>
        <w:numPr>
          <w:ilvl w:val="0"/>
          <w:numId w:val="82"/>
        </w:numPr>
        <w:rPr>
          <w:rStyle w:val="normaltextrun"/>
        </w:rPr>
      </w:pPr>
      <w:r>
        <w:rPr>
          <w:rStyle w:val="normaltextrun"/>
        </w:rPr>
        <w:t>define the scope of the system to include on-product</w:t>
      </w:r>
      <w:r w:rsidR="00DA52F9">
        <w:rPr>
          <w:rStyle w:val="normaltextrun"/>
        </w:rPr>
        <w:t xml:space="preserve"> labelling or promotion</w:t>
      </w:r>
      <w:r w:rsidR="000D5E0F">
        <w:rPr>
          <w:rStyle w:val="normaltextrun"/>
        </w:rPr>
        <w:t>,</w:t>
      </w:r>
      <w:r w:rsidR="00DA52F9">
        <w:rPr>
          <w:rStyle w:val="normaltextrun"/>
        </w:rPr>
        <w:t xml:space="preserve"> or </w:t>
      </w:r>
      <w:proofErr w:type="gramStart"/>
      <w:r w:rsidR="00DA52F9">
        <w:rPr>
          <w:rStyle w:val="normaltextrun"/>
        </w:rPr>
        <w:t>both;</w:t>
      </w:r>
      <w:proofErr w:type="gramEnd"/>
    </w:p>
    <w:p w14:paraId="6918F239" w14:textId="3A09E1C7" w:rsidR="009510D4" w:rsidRPr="009F3880" w:rsidRDefault="009510D4" w:rsidP="00EC2A77">
      <w:pPr>
        <w:pStyle w:val="FSCsub-clause"/>
        <w:numPr>
          <w:ilvl w:val="0"/>
          <w:numId w:val="82"/>
        </w:numPr>
        <w:rPr>
          <w:rStyle w:val="normaltextrun"/>
        </w:rPr>
      </w:pPr>
      <w:r w:rsidRPr="009F3880">
        <w:rPr>
          <w:rStyle w:val="normaltextrun"/>
        </w:rPr>
        <w:t xml:space="preserve">train </w:t>
      </w:r>
      <w:r>
        <w:rPr>
          <w:rStyle w:val="normaltextrun"/>
        </w:rPr>
        <w:t xml:space="preserve">defined </w:t>
      </w:r>
      <w:r w:rsidRPr="009F3880">
        <w:rPr>
          <w:rStyle w:val="normaltextrun"/>
        </w:rPr>
        <w:t xml:space="preserve">staff on the up-to-date version of the organization’s procedures to ensure their competence in implementing the trademark </w:t>
      </w:r>
      <w:r>
        <w:rPr>
          <w:rStyle w:val="normaltextrun"/>
        </w:rPr>
        <w:t xml:space="preserve">use </w:t>
      </w:r>
      <w:r w:rsidRPr="009F3880">
        <w:rPr>
          <w:rStyle w:val="normaltextrun"/>
        </w:rPr>
        <w:t xml:space="preserve">management </w:t>
      </w:r>
      <w:proofErr w:type="gramStart"/>
      <w:r w:rsidRPr="009F3880">
        <w:rPr>
          <w:rStyle w:val="normaltextrun"/>
        </w:rPr>
        <w:t>system;</w:t>
      </w:r>
      <w:proofErr w:type="gramEnd"/>
    </w:p>
    <w:p w14:paraId="7D116552" w14:textId="28277439" w:rsidR="009510D4" w:rsidRPr="009F3880" w:rsidRDefault="009510D4" w:rsidP="00EC2A77">
      <w:pPr>
        <w:pStyle w:val="FSCsub-clause"/>
        <w:numPr>
          <w:ilvl w:val="0"/>
          <w:numId w:val="82"/>
        </w:numPr>
        <w:rPr>
          <w:rStyle w:val="normaltextrun"/>
        </w:rPr>
      </w:pPr>
      <w:r w:rsidRPr="009F3880">
        <w:rPr>
          <w:rStyle w:val="normaltextrun"/>
        </w:rPr>
        <w:t>maintain complete and up-to-date records of trademark approvals, which shall be retained for a minimum period of five (5) years.</w:t>
      </w:r>
    </w:p>
    <w:p w14:paraId="1F68FB38" w14:textId="77777777" w:rsidR="009510D4" w:rsidRPr="009F3880" w:rsidRDefault="009510D4" w:rsidP="009510D4">
      <w:pPr>
        <w:pStyle w:val="FSCnormal"/>
      </w:pPr>
    </w:p>
    <w:p w14:paraId="197A53B6" w14:textId="77777777" w:rsidR="009510D4" w:rsidRPr="009F3880" w:rsidRDefault="009510D4" w:rsidP="009510D4">
      <w:pPr>
        <w:pStyle w:val="FSCclause"/>
        <w:rPr>
          <w:rStyle w:val="normaltextrun"/>
        </w:rPr>
      </w:pPr>
      <w:r>
        <w:rPr>
          <w:rStyle w:val="normaltextrun"/>
        </w:rPr>
        <w:t>2.2</w:t>
      </w:r>
      <w:r>
        <w:rPr>
          <w:rStyle w:val="normaltextrun"/>
        </w:rPr>
        <w:tab/>
      </w:r>
      <w:r w:rsidRPr="009F3880">
        <w:rPr>
          <w:rStyle w:val="normaltextrun"/>
        </w:rPr>
        <w:t xml:space="preserve">Prior to </w:t>
      </w:r>
      <w:r>
        <w:rPr>
          <w:rStyle w:val="normaltextrun"/>
        </w:rPr>
        <w:t xml:space="preserve">each new </w:t>
      </w:r>
      <w:r w:rsidRPr="009F3880">
        <w:rPr>
          <w:rStyle w:val="normaltextrun"/>
        </w:rPr>
        <w:t xml:space="preserve">use of the FSC trademarks, the organization </w:t>
      </w:r>
      <w:r>
        <w:rPr>
          <w:rStyle w:val="normaltextrun"/>
        </w:rPr>
        <w:t>shall</w:t>
      </w:r>
      <w:r w:rsidRPr="009F3880">
        <w:rPr>
          <w:rStyle w:val="normaltextrun"/>
        </w:rPr>
        <w:t xml:space="preserve"> ensure trademark </w:t>
      </w:r>
      <w:r>
        <w:rPr>
          <w:rStyle w:val="normaltextrun"/>
        </w:rPr>
        <w:t xml:space="preserve">use </w:t>
      </w:r>
      <w:r w:rsidRPr="009F3880">
        <w:rPr>
          <w:rStyle w:val="normaltextrun"/>
        </w:rPr>
        <w:t xml:space="preserve">control by implementing an internal trademark </w:t>
      </w:r>
      <w:r>
        <w:rPr>
          <w:rStyle w:val="normaltextrun"/>
        </w:rPr>
        <w:t>approval</w:t>
      </w:r>
      <w:r w:rsidRPr="009F3880">
        <w:rPr>
          <w:rStyle w:val="normaltextrun"/>
        </w:rPr>
        <w:t xml:space="preserve"> process or by receiving external approval from its certification body.</w:t>
      </w:r>
    </w:p>
    <w:p w14:paraId="04EA21B9" w14:textId="77777777" w:rsidR="009510D4" w:rsidRPr="009F3880" w:rsidRDefault="009510D4" w:rsidP="009510D4">
      <w:pPr>
        <w:pStyle w:val="FSCclause"/>
      </w:pPr>
    </w:p>
    <w:p w14:paraId="0011E58F" w14:textId="0CA27BE3" w:rsidR="009510D4" w:rsidRDefault="009510D4" w:rsidP="00EC2A77">
      <w:pPr>
        <w:pStyle w:val="FSCclause"/>
        <w:rPr>
          <w:b/>
          <w:bCs/>
          <w:color w:val="005C42"/>
        </w:rPr>
      </w:pPr>
      <w:r>
        <w:rPr>
          <w:rStyle w:val="normaltextrun"/>
        </w:rPr>
        <w:t>2.3</w:t>
      </w:r>
      <w:r>
        <w:rPr>
          <w:rStyle w:val="normaltextrun"/>
        </w:rPr>
        <w:tab/>
      </w:r>
      <w:r w:rsidRPr="009F3880">
        <w:rPr>
          <w:rStyle w:val="normaltextrun"/>
        </w:rPr>
        <w:t xml:space="preserve">Organizations’ internal control systems shall include designated trademark controllers who act as internal approvers of the trademark use. Trademark controllers </w:t>
      </w:r>
      <w:r w:rsidRPr="00A22D71">
        <w:rPr>
          <w:rStyle w:val="normaltextrun"/>
        </w:rPr>
        <w:t>shall</w:t>
      </w:r>
      <w:r w:rsidRPr="009F3880">
        <w:rPr>
          <w:rStyle w:val="normaltextrun"/>
        </w:rPr>
        <w:t xml:space="preserve"> have been trained on FSC trademark use – the online </w:t>
      </w:r>
      <w:r w:rsidRPr="00EC2A77">
        <w:rPr>
          <w:rStyle w:val="normaltextrun"/>
          <w:i/>
        </w:rPr>
        <w:t>FSC Trademark Training Course for Certificate Holders</w:t>
      </w:r>
      <w:r w:rsidRPr="009F3880">
        <w:rPr>
          <w:rStyle w:val="normaltextrun"/>
        </w:rPr>
        <w:t xml:space="preserve"> is recommended.</w:t>
      </w:r>
      <w:r>
        <w:br w:type="page"/>
      </w:r>
    </w:p>
    <w:p w14:paraId="7EDA3E6D" w14:textId="5759AD52" w:rsidR="009C6A97" w:rsidRPr="00EC2A77" w:rsidRDefault="00BC57B2" w:rsidP="00CB1B91">
      <w:pPr>
        <w:pStyle w:val="FSCsubheadingA"/>
        <w:pBdr>
          <w:bottom w:val="single" w:sz="8" w:space="1" w:color="006D53"/>
        </w:pBdr>
        <w:rPr>
          <w:sz w:val="24"/>
          <w:szCs w:val="24"/>
        </w:rPr>
      </w:pPr>
      <w:bookmarkStart w:id="35" w:name="_Toc485212116"/>
      <w:r w:rsidRPr="00EC2A77">
        <w:rPr>
          <w:sz w:val="24"/>
          <w:szCs w:val="24"/>
        </w:rPr>
        <w:lastRenderedPageBreak/>
        <w:t xml:space="preserve">Annex </w:t>
      </w:r>
      <w:r w:rsidR="009510D4" w:rsidRPr="00EC2A77">
        <w:rPr>
          <w:sz w:val="24"/>
          <w:szCs w:val="24"/>
        </w:rPr>
        <w:t>B</w:t>
      </w:r>
      <w:r w:rsidR="003A43C8" w:rsidRPr="00EC2A77">
        <w:rPr>
          <w:sz w:val="24"/>
          <w:szCs w:val="24"/>
        </w:rPr>
        <w:t>.</w:t>
      </w:r>
      <w:r w:rsidR="000256B2" w:rsidRPr="00EC2A77">
        <w:rPr>
          <w:sz w:val="24"/>
          <w:szCs w:val="24"/>
        </w:rPr>
        <w:t xml:space="preserve"> </w:t>
      </w:r>
      <w:r w:rsidRPr="00EC2A77">
        <w:rPr>
          <w:sz w:val="24"/>
          <w:szCs w:val="24"/>
        </w:rPr>
        <w:t>Additional trademark rules for group, multi</w:t>
      </w:r>
      <w:r w:rsidR="00771F41" w:rsidRPr="00EC2A77">
        <w:rPr>
          <w:sz w:val="24"/>
          <w:szCs w:val="24"/>
        </w:rPr>
        <w:t>-</w:t>
      </w:r>
      <w:r w:rsidRPr="00EC2A77">
        <w:rPr>
          <w:sz w:val="24"/>
          <w:szCs w:val="24"/>
        </w:rPr>
        <w:t>site, and project certificate holders</w:t>
      </w:r>
      <w:bookmarkEnd w:id="35"/>
    </w:p>
    <w:p w14:paraId="23B24609" w14:textId="77777777" w:rsidR="009C6A97" w:rsidRPr="00EC2A77" w:rsidRDefault="000256B2" w:rsidP="00CB1B91">
      <w:pPr>
        <w:pStyle w:val="FSCsubheading1"/>
        <w:rPr>
          <w:sz w:val="24"/>
          <w:szCs w:val="24"/>
        </w:rPr>
      </w:pPr>
      <w:bookmarkStart w:id="36" w:name="_Toc474405429"/>
      <w:bookmarkStart w:id="37" w:name="_Toc474512083"/>
      <w:bookmarkStart w:id="38" w:name="_Toc474747748"/>
      <w:bookmarkStart w:id="39" w:name="_Toc485212117"/>
      <w:r w:rsidRPr="00EC2A77">
        <w:rPr>
          <w:sz w:val="24"/>
          <w:szCs w:val="24"/>
        </w:rPr>
        <w:t>1</w:t>
      </w:r>
      <w:r w:rsidR="00BC57B2" w:rsidRPr="00EC2A77">
        <w:rPr>
          <w:sz w:val="24"/>
          <w:szCs w:val="24"/>
        </w:rPr>
        <w:t>.</w:t>
      </w:r>
      <w:r w:rsidRPr="00EC2A77">
        <w:rPr>
          <w:sz w:val="24"/>
          <w:szCs w:val="24"/>
        </w:rPr>
        <w:tab/>
        <w:t>Special requirements for</w:t>
      </w:r>
      <w:r w:rsidR="00BC57B2" w:rsidRPr="00EC2A77">
        <w:rPr>
          <w:sz w:val="24"/>
          <w:szCs w:val="24"/>
        </w:rPr>
        <w:t>:</w:t>
      </w:r>
      <w:bookmarkEnd w:id="36"/>
      <w:bookmarkEnd w:id="37"/>
      <w:bookmarkEnd w:id="38"/>
      <w:bookmarkEnd w:id="39"/>
    </w:p>
    <w:p w14:paraId="3453A42C" w14:textId="50776A63" w:rsidR="009C6A97" w:rsidRPr="00CB1B91" w:rsidRDefault="000256B2" w:rsidP="00EC2A77">
      <w:pPr>
        <w:pStyle w:val="FSCsub-clause"/>
        <w:rPr>
          <w:b/>
        </w:rPr>
      </w:pPr>
      <w:r w:rsidRPr="00CB1B91">
        <w:rPr>
          <w:b/>
        </w:rPr>
        <w:t>a)</w:t>
      </w:r>
      <w:r w:rsidRPr="00CB1B91">
        <w:rPr>
          <w:b/>
        </w:rPr>
        <w:tab/>
        <w:t>FSC group forest management certificate holders</w:t>
      </w:r>
    </w:p>
    <w:p w14:paraId="054986C3" w14:textId="10393747" w:rsidR="009C6A97" w:rsidRPr="00CB1B91" w:rsidRDefault="000256B2" w:rsidP="00EC2A77">
      <w:pPr>
        <w:pStyle w:val="FSCsub-clause"/>
        <w:rPr>
          <w:b/>
        </w:rPr>
      </w:pPr>
      <w:r w:rsidRPr="00CB1B91">
        <w:rPr>
          <w:b/>
        </w:rPr>
        <w:t>b)</w:t>
      </w:r>
      <w:r w:rsidRPr="00CB1B91">
        <w:rPr>
          <w:b/>
        </w:rPr>
        <w:tab/>
        <w:t xml:space="preserve">FSC </w:t>
      </w:r>
      <w:r w:rsidR="00370513">
        <w:rPr>
          <w:b/>
        </w:rPr>
        <w:t xml:space="preserve">group and </w:t>
      </w:r>
      <w:r w:rsidR="000E77C8" w:rsidRPr="00CB1B91">
        <w:rPr>
          <w:b/>
        </w:rPr>
        <w:t>multi</w:t>
      </w:r>
      <w:r w:rsidR="00370513">
        <w:rPr>
          <w:b/>
        </w:rPr>
        <w:t>-</w:t>
      </w:r>
      <w:r w:rsidR="000E77C8" w:rsidRPr="00CB1B91">
        <w:rPr>
          <w:b/>
        </w:rPr>
        <w:t xml:space="preserve">site </w:t>
      </w:r>
      <w:r w:rsidRPr="00CB1B91">
        <w:rPr>
          <w:b/>
        </w:rPr>
        <w:t>chain</w:t>
      </w:r>
      <w:r w:rsidR="00F10F54" w:rsidRPr="00CB1B91">
        <w:rPr>
          <w:b/>
        </w:rPr>
        <w:t>-</w:t>
      </w:r>
      <w:r w:rsidR="00D97CB3" w:rsidRPr="00CB1B91">
        <w:rPr>
          <w:b/>
        </w:rPr>
        <w:t>of</w:t>
      </w:r>
      <w:r w:rsidR="00F10F54" w:rsidRPr="00CB1B91">
        <w:rPr>
          <w:b/>
        </w:rPr>
        <w:t>-</w:t>
      </w:r>
      <w:r w:rsidR="00D97CB3" w:rsidRPr="00CB1B91">
        <w:rPr>
          <w:b/>
        </w:rPr>
        <w:t>custody certificate holders</w:t>
      </w:r>
    </w:p>
    <w:p w14:paraId="70C38722" w14:textId="77777777" w:rsidR="009C6A97" w:rsidRPr="009F3880" w:rsidRDefault="009C6A97" w:rsidP="00CB1B91">
      <w:pPr>
        <w:pStyle w:val="FSCclause"/>
      </w:pPr>
    </w:p>
    <w:p w14:paraId="395B9F9D" w14:textId="4DC540BE" w:rsidR="009C6A97" w:rsidRPr="009F3880" w:rsidRDefault="000256B2" w:rsidP="00CB1B91">
      <w:pPr>
        <w:pStyle w:val="FSCclause"/>
      </w:pPr>
      <w:r w:rsidRPr="009F3880">
        <w:t>1.1</w:t>
      </w:r>
      <w:r w:rsidRPr="009F3880">
        <w:tab/>
        <w:t xml:space="preserve">The group entity (or manager, or central office) shall ensure that all uses of </w:t>
      </w:r>
      <w:r w:rsidR="009C6A97" w:rsidRPr="009F3880">
        <w:t>the FSC</w:t>
      </w:r>
      <w:r w:rsidRPr="009F3880">
        <w:t xml:space="preserve"> trademarks by the group entity or its individual members are approved by the certification body prior to use</w:t>
      </w:r>
      <w:r w:rsidR="00BA1D93" w:rsidRPr="009F3880">
        <w:t xml:space="preserve">, </w:t>
      </w:r>
      <w:r w:rsidR="002B6A20" w:rsidRPr="009F3880">
        <w:t xml:space="preserve">or </w:t>
      </w:r>
      <w:r w:rsidR="00B6473D" w:rsidRPr="009F3880">
        <w:t xml:space="preserve">that the group </w:t>
      </w:r>
      <w:r w:rsidR="00301CF8">
        <w:t xml:space="preserve">and its members </w:t>
      </w:r>
      <w:r w:rsidR="00B6473D" w:rsidRPr="009F3880">
        <w:t>ha</w:t>
      </w:r>
      <w:r w:rsidR="00301CF8">
        <w:t>ve</w:t>
      </w:r>
      <w:r w:rsidR="001C5030">
        <w:t xml:space="preserve"> an approved</w:t>
      </w:r>
      <w:r w:rsidR="003A43C8" w:rsidRPr="009F3880">
        <w:t xml:space="preserve"> </w:t>
      </w:r>
      <w:r w:rsidR="00370513">
        <w:t xml:space="preserve">trademark use </w:t>
      </w:r>
      <w:r w:rsidR="002B6A20" w:rsidRPr="009F3880">
        <w:t>management system</w:t>
      </w:r>
      <w:r w:rsidR="001C5030">
        <w:t xml:space="preserve"> in place</w:t>
      </w:r>
      <w:r w:rsidRPr="009F3880">
        <w:t xml:space="preserve">. </w:t>
      </w:r>
      <w:r w:rsidR="002B6A20" w:rsidRPr="009F3880">
        <w:t xml:space="preserve">When seeking approval by </w:t>
      </w:r>
      <w:r w:rsidR="00B6473D" w:rsidRPr="009F3880">
        <w:t xml:space="preserve">the </w:t>
      </w:r>
      <w:r w:rsidR="002B6A20" w:rsidRPr="009F3880">
        <w:t>certification body, g</w:t>
      </w:r>
      <w:r w:rsidRPr="009F3880">
        <w:t xml:space="preserve">roup members shall submit all approvals via the group entity or central </w:t>
      </w:r>
      <w:proofErr w:type="gramStart"/>
      <w:r w:rsidRPr="009F3880">
        <w:t>office</w:t>
      </w:r>
      <w:r w:rsidR="00DD7A4B">
        <w:t>,</w:t>
      </w:r>
      <w:r w:rsidRPr="009F3880">
        <w:t xml:space="preserve"> and</w:t>
      </w:r>
      <w:proofErr w:type="gramEnd"/>
      <w:r w:rsidRPr="009F3880">
        <w:t xml:space="preserve"> keep records of approvals. Alternative submission methods may be approved by the certification body.</w:t>
      </w:r>
    </w:p>
    <w:p w14:paraId="0B071305" w14:textId="77777777" w:rsidR="009C6A97" w:rsidRPr="009F3880" w:rsidRDefault="009C6A97" w:rsidP="00CB1B91">
      <w:pPr>
        <w:pStyle w:val="FSCclause"/>
      </w:pPr>
    </w:p>
    <w:p w14:paraId="7C290659" w14:textId="51BEA114" w:rsidR="009C6A97" w:rsidRPr="009F3880" w:rsidRDefault="000256B2" w:rsidP="00CB1B91">
      <w:pPr>
        <w:pStyle w:val="FSCclause"/>
      </w:pPr>
      <w:r w:rsidRPr="009F3880">
        <w:t>1.2</w:t>
      </w:r>
      <w:r w:rsidRPr="009F3880">
        <w:tab/>
        <w:t xml:space="preserve">The group entity shall not produce any document </w:t>
      </w:r>
      <w:proofErr w:type="gramStart"/>
      <w:r w:rsidRPr="009F3880">
        <w:t>similar to</w:t>
      </w:r>
      <w:proofErr w:type="gramEnd"/>
      <w:r w:rsidRPr="009F3880">
        <w:t xml:space="preserve"> an FSC certificate for its participants. If individual membership documents are issued, these statements shall be included:</w:t>
      </w:r>
    </w:p>
    <w:p w14:paraId="193A6EA0" w14:textId="6D47EFA2" w:rsidR="009C6A97" w:rsidRPr="009F3880" w:rsidRDefault="000256B2" w:rsidP="00EC2A77">
      <w:pPr>
        <w:pStyle w:val="FSCsub-clause"/>
      </w:pPr>
      <w:r w:rsidRPr="009F3880">
        <w:t>a)</w:t>
      </w:r>
      <w:r w:rsidRPr="009F3880">
        <w:tab/>
      </w:r>
      <w:r w:rsidR="00B6473D" w:rsidRPr="009F3880">
        <w:t>“</w:t>
      </w:r>
      <w:r w:rsidRPr="009F3880">
        <w:t xml:space="preserve">Managing </w:t>
      </w:r>
      <w:r w:rsidR="009C6A97" w:rsidRPr="009F3880">
        <w:t>the FSC</w:t>
      </w:r>
      <w:r w:rsidR="00E6350B" w:rsidRPr="00AC0E35">
        <w:rPr>
          <w:vertAlign w:val="superscript"/>
        </w:rPr>
        <w:t>®</w:t>
      </w:r>
      <w:r w:rsidRPr="009F3880">
        <w:t xml:space="preserve"> certification </w:t>
      </w:r>
      <w:r w:rsidR="00EF0E0C" w:rsidRPr="009F3880">
        <w:t>pr</w:t>
      </w:r>
      <w:r w:rsidR="009C6A97" w:rsidRPr="009F3880">
        <w:t>ogra</w:t>
      </w:r>
      <w:r w:rsidR="00EF0E0C" w:rsidRPr="009F3880">
        <w:t>mme</w:t>
      </w:r>
      <w:r w:rsidRPr="009F3880">
        <w:t xml:space="preserve"> of [name of group]</w:t>
      </w:r>
      <w:r w:rsidR="00B6473D" w:rsidRPr="009F3880">
        <w:t>”</w:t>
      </w:r>
    </w:p>
    <w:p w14:paraId="71151041" w14:textId="7BC10392" w:rsidR="009C6A97" w:rsidRPr="009F3880" w:rsidRDefault="000256B2" w:rsidP="00EC2A77">
      <w:pPr>
        <w:pStyle w:val="FSCsub-clause"/>
      </w:pPr>
      <w:r w:rsidRPr="009F3880">
        <w:t>b)</w:t>
      </w:r>
      <w:r w:rsidRPr="009F3880">
        <w:tab/>
      </w:r>
      <w:r w:rsidR="00B6473D" w:rsidRPr="009F3880">
        <w:t>“</w:t>
      </w:r>
      <w:r w:rsidRPr="009F3880">
        <w:t>Group certification by [name of certification body]</w:t>
      </w:r>
      <w:r w:rsidR="00B6473D" w:rsidRPr="009F3880">
        <w:t>”</w:t>
      </w:r>
    </w:p>
    <w:p w14:paraId="501D935C" w14:textId="77777777" w:rsidR="009C6A97" w:rsidRPr="009F3880" w:rsidRDefault="009C6A97" w:rsidP="009B3F43">
      <w:pPr>
        <w:pStyle w:val="FSCclause"/>
      </w:pPr>
    </w:p>
    <w:p w14:paraId="5308AEC0" w14:textId="32774912" w:rsidR="009C6A97" w:rsidRPr="009F3880" w:rsidRDefault="000256B2" w:rsidP="009B3F43">
      <w:pPr>
        <w:pStyle w:val="FSCclause"/>
      </w:pPr>
      <w:r w:rsidRPr="009F3880">
        <w:t>1.3</w:t>
      </w:r>
      <w:r w:rsidRPr="009F3880">
        <w:tab/>
        <w:t>No other forest certification schemes</w:t>
      </w:r>
      <w:r w:rsidR="009C6A97" w:rsidRPr="009F3880">
        <w:t>’</w:t>
      </w:r>
      <w:r w:rsidRPr="009F3880">
        <w:t xml:space="preserve"> marks or names shall appear on any </w:t>
      </w:r>
      <w:r w:rsidR="00E6350B" w:rsidRPr="00771F41">
        <w:t>membership</w:t>
      </w:r>
      <w:r w:rsidR="00E6350B">
        <w:t xml:space="preserve"> </w:t>
      </w:r>
      <w:r w:rsidRPr="009F3880">
        <w:t xml:space="preserve">documents </w:t>
      </w:r>
      <w:r w:rsidR="00DD7A4B">
        <w:t>(as per clause</w:t>
      </w:r>
      <w:r w:rsidR="001C5030">
        <w:t xml:space="preserve"> 1.2</w:t>
      </w:r>
      <w:r w:rsidR="00DD7A4B">
        <w:t>)</w:t>
      </w:r>
      <w:r w:rsidR="001C5030">
        <w:t xml:space="preserve"> </w:t>
      </w:r>
      <w:r w:rsidRPr="009F3880">
        <w:t>issued by the group in connection with FSC certification</w:t>
      </w:r>
      <w:r w:rsidR="00BA1D93" w:rsidRPr="009F3880">
        <w:t>.</w:t>
      </w:r>
    </w:p>
    <w:p w14:paraId="0F24E195" w14:textId="77777777" w:rsidR="009C6A97" w:rsidRPr="009F3880" w:rsidRDefault="009C6A97" w:rsidP="009B3F43">
      <w:pPr>
        <w:pStyle w:val="FSCclause"/>
      </w:pPr>
    </w:p>
    <w:p w14:paraId="17EA7FFF" w14:textId="704474E3" w:rsidR="009C6A97" w:rsidRPr="009F3880" w:rsidRDefault="000256B2" w:rsidP="00393514">
      <w:pPr>
        <w:pStyle w:val="FSCclause"/>
      </w:pPr>
      <w:r w:rsidRPr="009F3880">
        <w:t>1.4</w:t>
      </w:r>
      <w:r w:rsidRPr="009F3880">
        <w:tab/>
        <w:t xml:space="preserve">Subcodes of members shall not be added to the </w:t>
      </w:r>
      <w:r w:rsidR="009C6A97" w:rsidRPr="009F3880">
        <w:t>licence</w:t>
      </w:r>
      <w:r w:rsidRPr="009F3880">
        <w:t xml:space="preserve"> code.</w:t>
      </w:r>
    </w:p>
    <w:p w14:paraId="1A3D0B04" w14:textId="77777777" w:rsidR="009C6A97" w:rsidRPr="009F3880" w:rsidRDefault="009C6A97" w:rsidP="009B3F43">
      <w:pPr>
        <w:pStyle w:val="FSCclause"/>
      </w:pPr>
    </w:p>
    <w:p w14:paraId="4C61ACB4" w14:textId="72D139DE" w:rsidR="009C6A97" w:rsidRPr="00EC2A77" w:rsidRDefault="009B3F43" w:rsidP="009A1C8A">
      <w:pPr>
        <w:pStyle w:val="FSCsubheading1"/>
        <w:ind w:left="397" w:hanging="397"/>
        <w:rPr>
          <w:sz w:val="24"/>
          <w:szCs w:val="24"/>
        </w:rPr>
      </w:pPr>
      <w:bookmarkStart w:id="40" w:name="_Toc474405430"/>
      <w:bookmarkStart w:id="41" w:name="_Toc474512084"/>
      <w:bookmarkStart w:id="42" w:name="_Toc474747749"/>
      <w:bookmarkStart w:id="43" w:name="_Toc485212118"/>
      <w:r w:rsidRPr="00EC2A77">
        <w:rPr>
          <w:sz w:val="24"/>
          <w:szCs w:val="24"/>
        </w:rPr>
        <w:t>2.</w:t>
      </w:r>
      <w:r w:rsidRPr="00EC2A77">
        <w:rPr>
          <w:sz w:val="24"/>
          <w:szCs w:val="24"/>
        </w:rPr>
        <w:tab/>
      </w:r>
      <w:r w:rsidR="000256B2" w:rsidRPr="00EC2A77">
        <w:rPr>
          <w:sz w:val="24"/>
          <w:szCs w:val="24"/>
        </w:rPr>
        <w:t>Special requirements for FSC project certification (applicants or certificate holders)</w:t>
      </w:r>
      <w:bookmarkEnd w:id="40"/>
      <w:bookmarkEnd w:id="41"/>
      <w:bookmarkEnd w:id="42"/>
      <w:bookmarkEnd w:id="43"/>
    </w:p>
    <w:p w14:paraId="432E4EC1" w14:textId="79138D43" w:rsidR="006503B4" w:rsidRDefault="006503B4" w:rsidP="00B459FE">
      <w:pPr>
        <w:pStyle w:val="FSCclause"/>
      </w:pPr>
      <w:r>
        <w:t xml:space="preserve">2.1 </w:t>
      </w:r>
      <w:r w:rsidR="00B459FE">
        <w:t xml:space="preserve">   </w:t>
      </w:r>
      <w:r>
        <w:t>The project manager shall be responsible for submitting all uses of the FSC trademark</w:t>
      </w:r>
      <w:r w:rsidR="00B71121">
        <w:t>s</w:t>
      </w:r>
      <w:r>
        <w:t xml:space="preserve"> relating to the project to the certification body prior to use.</w:t>
      </w:r>
    </w:p>
    <w:p w14:paraId="4C4F36D9" w14:textId="77777777" w:rsidR="006503B4" w:rsidRDefault="006503B4" w:rsidP="00B459FE">
      <w:pPr>
        <w:pStyle w:val="FSCclause"/>
      </w:pPr>
    </w:p>
    <w:p w14:paraId="4AEF6F72" w14:textId="625F12B7" w:rsidR="006503B4" w:rsidRDefault="006503B4" w:rsidP="00B459FE">
      <w:pPr>
        <w:pStyle w:val="FSCclause"/>
      </w:pPr>
      <w:r>
        <w:t xml:space="preserve">2.2 </w:t>
      </w:r>
      <w:r w:rsidR="00B459FE">
        <w:t xml:space="preserve">   </w:t>
      </w:r>
      <w:r>
        <w:t>Promotional use of FSC trademarks shall only refer to the project itself and not to any parties involved in the project.</w:t>
      </w:r>
    </w:p>
    <w:p w14:paraId="39C5CD77" w14:textId="77777777" w:rsidR="006503B4" w:rsidRDefault="006503B4" w:rsidP="00B459FE">
      <w:pPr>
        <w:pStyle w:val="FSCclause"/>
      </w:pPr>
    </w:p>
    <w:p w14:paraId="5E9342ED" w14:textId="745DE539" w:rsidR="006503B4" w:rsidRDefault="006503B4" w:rsidP="00B459FE">
      <w:pPr>
        <w:pStyle w:val="FSCclause"/>
      </w:pPr>
      <w:r>
        <w:t xml:space="preserve">2.3 </w:t>
      </w:r>
      <w:r w:rsidR="00B459FE">
        <w:t xml:space="preserve">   </w:t>
      </w:r>
      <w:r>
        <w:t>Use of FSC trademarks on stationery templates is not allowed by any parties to the project.</w:t>
      </w:r>
    </w:p>
    <w:p w14:paraId="4455D205" w14:textId="77777777" w:rsidR="006503B4" w:rsidRDefault="006503B4" w:rsidP="00B459FE">
      <w:pPr>
        <w:pStyle w:val="FSCclause"/>
      </w:pPr>
    </w:p>
    <w:p w14:paraId="55C749F0" w14:textId="42F75E9D" w:rsidR="00B459FE" w:rsidRDefault="00B459FE" w:rsidP="00B459FE">
      <w:pPr>
        <w:pStyle w:val="FSCclause"/>
      </w:pPr>
      <w:r>
        <w:t>2.4    O</w:t>
      </w:r>
      <w:r w:rsidR="006503B4">
        <w:t>nce the project is registered with the certification body as an applicant project, either of the following statements may be included in signage and printed materials: “FSC-certified wood specified for [this project]” or “Sourcing responsible forest products”.</w:t>
      </w:r>
    </w:p>
    <w:p w14:paraId="13F32D91" w14:textId="77777777" w:rsidR="00B459FE" w:rsidRDefault="00B459FE" w:rsidP="00B459FE">
      <w:pPr>
        <w:pStyle w:val="FSCclause"/>
      </w:pPr>
    </w:p>
    <w:p w14:paraId="784D5E93" w14:textId="7A9F286D" w:rsidR="00B459FE" w:rsidRDefault="00B459FE" w:rsidP="00B459FE">
      <w:pPr>
        <w:pStyle w:val="FSCclause"/>
      </w:pPr>
      <w:r>
        <w:t>2.5    The year that the certificate is issued shall always be included in the materials.</w:t>
      </w:r>
    </w:p>
    <w:p w14:paraId="0D452AD8" w14:textId="77777777" w:rsidR="00393514" w:rsidRDefault="00393514" w:rsidP="00B459FE">
      <w:pPr>
        <w:pStyle w:val="FSCclause"/>
      </w:pPr>
    </w:p>
    <w:p w14:paraId="27296733" w14:textId="512FA761" w:rsidR="00B459FE" w:rsidRDefault="00B459FE" w:rsidP="00B459FE">
      <w:pPr>
        <w:pStyle w:val="FSCclause"/>
      </w:pPr>
      <w:r>
        <w:t>2.6    Once the project is complete and the certificate has been issued, the appropriate FSC product label may be used in a sign on the project</w:t>
      </w:r>
      <w:r w:rsidR="00DD7A4B">
        <w:t>,</w:t>
      </w:r>
      <w:r>
        <w:t xml:space="preserve"> if desired</w:t>
      </w:r>
      <w:r w:rsidR="00DD7A4B">
        <w:t>;</w:t>
      </w:r>
      <w:r>
        <w:t xml:space="preserve"> alternatively</w:t>
      </w:r>
      <w:r w:rsidR="00DD7A4B">
        <w:t>,</w:t>
      </w:r>
      <w:r>
        <w:t xml:space="preserve"> the </w:t>
      </w:r>
      <w:r>
        <w:lastRenderedPageBreak/>
        <w:t>promotional panel may be used for signs, banners</w:t>
      </w:r>
      <w:r w:rsidR="00DD7A4B">
        <w:t>,</w:t>
      </w:r>
      <w:r>
        <w:t xml:space="preserve"> and other materials. A product type shall always be specified, whether this is for full project certification (</w:t>
      </w:r>
      <w:proofErr w:type="gramStart"/>
      <w:r>
        <w:t>e.g.</w:t>
      </w:r>
      <w:proofErr w:type="gramEnd"/>
      <w:r>
        <w:t xml:space="preserve"> house, arena) or partial project certification (e.g. floors, joinery).</w:t>
      </w:r>
    </w:p>
    <w:p w14:paraId="6E6054AD" w14:textId="77777777" w:rsidR="00B459FE" w:rsidRDefault="00B459FE" w:rsidP="00B459FE">
      <w:pPr>
        <w:pStyle w:val="FSCclause"/>
      </w:pPr>
    </w:p>
    <w:p w14:paraId="3CF9B3B0" w14:textId="5122757C" w:rsidR="00B459FE" w:rsidRDefault="00B459FE" w:rsidP="00B459FE">
      <w:pPr>
        <w:pStyle w:val="FSCclause"/>
      </w:pPr>
      <w:r>
        <w:t>2.7    For full project certification, once the certificate has been issued, the project may be described in promotions as an FSC-certified project. For example</w:t>
      </w:r>
      <w:r w:rsidR="001E1ED1">
        <w:t>,</w:t>
      </w:r>
      <w:r>
        <w:t xml:space="preserve"> “FSC</w:t>
      </w:r>
      <w:r w:rsidR="00DD7A4B">
        <w:t>-</w:t>
      </w:r>
      <w:r>
        <w:t>certified house”.</w:t>
      </w:r>
    </w:p>
    <w:p w14:paraId="4B279495" w14:textId="77777777" w:rsidR="00B459FE" w:rsidRDefault="00B459FE" w:rsidP="00B459FE">
      <w:pPr>
        <w:pStyle w:val="FSCclause"/>
      </w:pPr>
    </w:p>
    <w:p w14:paraId="654F34AB" w14:textId="55F3CD4F" w:rsidR="00B459FE" w:rsidRDefault="00B459FE" w:rsidP="00B459FE">
      <w:pPr>
        <w:pStyle w:val="FSCclause"/>
      </w:pPr>
      <w:r>
        <w:t>2.8    For partial project certification, once the certificate has been issued, the FSC</w:t>
      </w:r>
      <w:r w:rsidR="00DD7A4B">
        <w:t>-</w:t>
      </w:r>
      <w:r>
        <w:t>certified elements shall be named with every use of the FSC trademarks. For example</w:t>
      </w:r>
      <w:r w:rsidR="00791C8A">
        <w:t>,</w:t>
      </w:r>
      <w:r>
        <w:t xml:space="preserve"> “The internal joinery in these offices is FSC certified”.</w:t>
      </w:r>
    </w:p>
    <w:p w14:paraId="558AE654" w14:textId="77777777" w:rsidR="00B459FE" w:rsidRDefault="00B459FE" w:rsidP="00B459FE">
      <w:pPr>
        <w:pStyle w:val="FSCclause"/>
      </w:pPr>
    </w:p>
    <w:p w14:paraId="1E2CF066" w14:textId="7D561139" w:rsidR="00B459FE" w:rsidRDefault="00B459FE" w:rsidP="00B459FE">
      <w:pPr>
        <w:pStyle w:val="FSCclause"/>
      </w:pPr>
      <w:r>
        <w:t>2.9    If the final project owner was not included in the certification, the project manager shall provide a formal signed and dated document giving the licen</w:t>
      </w:r>
      <w:r w:rsidR="001E1ED1">
        <w:t>c</w:t>
      </w:r>
      <w:r>
        <w:t xml:space="preserve">e code and year of issue and the scope of the certificate, verified by the certification body, </w:t>
      </w:r>
      <w:proofErr w:type="gramStart"/>
      <w:r>
        <w:t>in order to</w:t>
      </w:r>
      <w:proofErr w:type="gramEnd"/>
      <w:r>
        <w:t xml:space="preserve"> allow the owner to apply to FSC to use the FSC trademarks in future promotions.</w:t>
      </w:r>
    </w:p>
    <w:p w14:paraId="2E22F405" w14:textId="77777777" w:rsidR="00B459FE" w:rsidRDefault="00B459FE">
      <w:pPr>
        <w:rPr>
          <w:rFonts w:ascii="Arial" w:eastAsia="Arial" w:hAnsi="Arial" w:cs="Arial"/>
          <w:color w:val="000000" w:themeColor="text1"/>
          <w:sz w:val="22"/>
          <w:lang w:eastAsia="en-US"/>
        </w:rPr>
      </w:pPr>
      <w:r>
        <w:br w:type="page"/>
      </w:r>
    </w:p>
    <w:p w14:paraId="2D121B6D" w14:textId="77777777" w:rsidR="009C6A97" w:rsidRPr="009F3880" w:rsidRDefault="009C6A97" w:rsidP="006503B4">
      <w:pPr>
        <w:pStyle w:val="FSCnormal"/>
      </w:pPr>
    </w:p>
    <w:p w14:paraId="4AF41B27" w14:textId="1C765773" w:rsidR="009C6A97" w:rsidRPr="00EC2A77" w:rsidRDefault="006406C6" w:rsidP="009B3F43">
      <w:pPr>
        <w:pStyle w:val="FSCsubheadingA"/>
        <w:pBdr>
          <w:bottom w:val="single" w:sz="8" w:space="1" w:color="006D53"/>
        </w:pBdr>
        <w:rPr>
          <w:sz w:val="24"/>
          <w:szCs w:val="24"/>
        </w:rPr>
      </w:pPr>
      <w:bookmarkStart w:id="44" w:name="_Toc467058627"/>
      <w:bookmarkEnd w:id="44"/>
      <w:r w:rsidRPr="00EC2A77">
        <w:rPr>
          <w:sz w:val="24"/>
          <w:szCs w:val="24"/>
        </w:rPr>
        <w:t>Annex C. How to describe FSC</w:t>
      </w:r>
      <w:r>
        <w:rPr>
          <w:sz w:val="24"/>
          <w:szCs w:val="24"/>
        </w:rPr>
        <w:t>,</w:t>
      </w:r>
      <w:r w:rsidRPr="00EC2A77">
        <w:rPr>
          <w:sz w:val="24"/>
          <w:szCs w:val="24"/>
        </w:rPr>
        <w:t xml:space="preserve"> products with FSC claims</w:t>
      </w:r>
      <w:r>
        <w:rPr>
          <w:sz w:val="24"/>
          <w:szCs w:val="24"/>
        </w:rPr>
        <w:t>, and how to describe controlled wood</w:t>
      </w:r>
    </w:p>
    <w:p w14:paraId="524B0B93" w14:textId="2F96DD75" w:rsidR="009C6A97" w:rsidRPr="009F3880" w:rsidRDefault="00630E88" w:rsidP="009B3F43">
      <w:pPr>
        <w:pStyle w:val="FSCnormal"/>
      </w:pPr>
      <w:r w:rsidRPr="009F3880">
        <w:t>Here are some examples o</w:t>
      </w:r>
      <w:r w:rsidR="001762E0">
        <w:t>f</w:t>
      </w:r>
      <w:r w:rsidRPr="009F3880">
        <w:t xml:space="preserve"> how to </w:t>
      </w:r>
      <w:r w:rsidR="00DA52F9">
        <w:t>describe</w:t>
      </w:r>
      <w:r w:rsidRPr="009F3880">
        <w:t xml:space="preserve"> FSC and </w:t>
      </w:r>
      <w:r w:rsidR="009C6A97" w:rsidRPr="009F3880">
        <w:t>FSC-certified</w:t>
      </w:r>
      <w:r w:rsidRPr="009F3880">
        <w:t xml:space="preserve"> products. This list is not intended </w:t>
      </w:r>
      <w:r w:rsidR="00AE2C24" w:rsidRPr="009F3880">
        <w:t xml:space="preserve">to be </w:t>
      </w:r>
      <w:r w:rsidRPr="009F3880">
        <w:t>exhaustive</w:t>
      </w:r>
      <w:r w:rsidR="00AE2C24" w:rsidRPr="009F3880">
        <w:t>;</w:t>
      </w:r>
      <w:r w:rsidRPr="009F3880">
        <w:t xml:space="preserve"> other alternatives are possible </w:t>
      </w:r>
      <w:proofErr w:type="gramStart"/>
      <w:r w:rsidRPr="009F3880">
        <w:t>as long as</w:t>
      </w:r>
      <w:proofErr w:type="gramEnd"/>
      <w:r w:rsidRPr="009F3880">
        <w:t xml:space="preserve"> they transmit the meaning of FSC correctly. Please also see </w:t>
      </w:r>
      <w:hyperlink r:id="rId74" w:history="1">
        <w:r w:rsidRPr="002E031C">
          <w:rPr>
            <w:rStyle w:val="Hyperlink"/>
            <w:color w:val="auto"/>
            <w:szCs w:val="22"/>
          </w:rPr>
          <w:t>marketingtoolkit.fsc.org</w:t>
        </w:r>
      </w:hyperlink>
      <w:r w:rsidRPr="009F3880">
        <w:t xml:space="preserve"> for ideas for messaging and inspiration for creating marketing materials.</w:t>
      </w:r>
    </w:p>
    <w:p w14:paraId="2407F945" w14:textId="77777777" w:rsidR="009C6A97" w:rsidRPr="009F3880" w:rsidRDefault="009C6A97" w:rsidP="009B3F43">
      <w:pPr>
        <w:pStyle w:val="FSCnormal"/>
        <w:rPr>
          <w:b/>
        </w:rPr>
      </w:pPr>
    </w:p>
    <w:p w14:paraId="54B18B09" w14:textId="77777777" w:rsidR="009C6A97" w:rsidRPr="009F3880" w:rsidRDefault="00457AFD" w:rsidP="009B3F43">
      <w:pPr>
        <w:pStyle w:val="FSCsubheading1"/>
      </w:pPr>
      <w:bookmarkStart w:id="45" w:name="_Toc474405435"/>
      <w:bookmarkStart w:id="46" w:name="_Toc474512089"/>
      <w:bookmarkStart w:id="47" w:name="_Toc474747754"/>
      <w:bookmarkStart w:id="48" w:name="_Toc485212120"/>
      <w:r w:rsidRPr="009F3880">
        <w:t>How to describe FSC:</w:t>
      </w:r>
      <w:bookmarkEnd w:id="45"/>
      <w:bookmarkEnd w:id="46"/>
      <w:bookmarkEnd w:id="47"/>
      <w:bookmarkEnd w:id="48"/>
    </w:p>
    <w:p w14:paraId="23FD03EA" w14:textId="518784DF" w:rsidR="009C6A97" w:rsidRPr="009F3880" w:rsidRDefault="00457AFD" w:rsidP="009B3F43">
      <w:pPr>
        <w:pStyle w:val="FSCsub-clause"/>
        <w:numPr>
          <w:ilvl w:val="0"/>
          <w:numId w:val="40"/>
        </w:numPr>
      </w:pPr>
      <w:r w:rsidRPr="009F3880">
        <w:t>The Forest Stewardship Council</w:t>
      </w:r>
      <w:r w:rsidRPr="009F3880">
        <w:rPr>
          <w:vertAlign w:val="superscript"/>
        </w:rPr>
        <w:t>®</w:t>
      </w:r>
      <w:r w:rsidRPr="009F3880">
        <w:t xml:space="preserve"> (FSC</w:t>
      </w:r>
      <w:r w:rsidRPr="009F3880">
        <w:rPr>
          <w:vertAlign w:val="superscript"/>
        </w:rPr>
        <w:t>®</w:t>
      </w:r>
      <w:r w:rsidRPr="009F3880">
        <w:t>) is a global, not-for-profit organization dedicated to the promotion of responsible forest management worldwide. FSC defines standards based on agreed principles for responsible forest stewardship that are supported by environmental, social</w:t>
      </w:r>
      <w:r w:rsidR="00AE2C24" w:rsidRPr="009F3880">
        <w:t>,</w:t>
      </w:r>
      <w:r w:rsidRPr="009F3880">
        <w:t xml:space="preserve"> and economic stakeholders. To learn more, visit </w:t>
      </w:r>
      <w:hyperlink r:id="rId75" w:history="1">
        <w:r w:rsidRPr="009F3880">
          <w:rPr>
            <w:rStyle w:val="Hyperlink"/>
            <w:color w:val="000000" w:themeColor="text1"/>
            <w:u w:val="none"/>
          </w:rPr>
          <w:t>www.fsc.org</w:t>
        </w:r>
      </w:hyperlink>
    </w:p>
    <w:p w14:paraId="6063C832" w14:textId="6A9EB06A" w:rsidR="009C6A97" w:rsidRPr="009F3880" w:rsidRDefault="00457AFD" w:rsidP="009B3F43">
      <w:pPr>
        <w:pStyle w:val="FSCsub-clause"/>
        <w:numPr>
          <w:ilvl w:val="0"/>
          <w:numId w:val="40"/>
        </w:numPr>
      </w:pPr>
      <w:r w:rsidRPr="009F3880">
        <w:t>The Forest Stewardship Council</w:t>
      </w:r>
      <w:r w:rsidRPr="009F3880">
        <w:rPr>
          <w:vertAlign w:val="superscript"/>
        </w:rPr>
        <w:t>®</w:t>
      </w:r>
      <w:r w:rsidR="009C6A97" w:rsidRPr="009F3880">
        <w:t xml:space="preserve"> </w:t>
      </w:r>
      <w:r w:rsidRPr="009F3880">
        <w:t xml:space="preserve">is an international </w:t>
      </w:r>
      <w:r w:rsidR="009C6A97" w:rsidRPr="009F3880">
        <w:t>nongovernmental</w:t>
      </w:r>
      <w:r w:rsidRPr="009F3880">
        <w:t xml:space="preserve"> organization </w:t>
      </w:r>
      <w:r w:rsidR="00AE2C24" w:rsidRPr="009F3880">
        <w:t xml:space="preserve">that </w:t>
      </w:r>
      <w:r w:rsidRPr="009F3880">
        <w:t>promotes environmentally appropriate, socially beneficial, and economically viable management of the world</w:t>
      </w:r>
      <w:r w:rsidR="009C6A97" w:rsidRPr="009F3880">
        <w:t>’</w:t>
      </w:r>
      <w:r w:rsidRPr="009F3880">
        <w:t>s forests. To learn more</w:t>
      </w:r>
      <w:r w:rsidR="00DE3BA5">
        <w:t>,</w:t>
      </w:r>
      <w:r w:rsidRPr="009F3880">
        <w:t xml:space="preserve"> visit </w:t>
      </w:r>
      <w:hyperlink r:id="rId76" w:history="1">
        <w:r w:rsidRPr="009F3880">
          <w:rPr>
            <w:rStyle w:val="Hyperlink"/>
            <w:color w:val="000000" w:themeColor="text1"/>
            <w:u w:val="none"/>
          </w:rPr>
          <w:t>www.fsc.org</w:t>
        </w:r>
      </w:hyperlink>
    </w:p>
    <w:p w14:paraId="0883AC66" w14:textId="4E3238EF" w:rsidR="009C6A97" w:rsidRPr="009F3880" w:rsidRDefault="00457AFD" w:rsidP="009B3F43">
      <w:pPr>
        <w:pStyle w:val="FSCsub-clause"/>
        <w:numPr>
          <w:ilvl w:val="0"/>
          <w:numId w:val="40"/>
        </w:numPr>
      </w:pPr>
      <w:r w:rsidRPr="009F3880">
        <w:t>FSC</w:t>
      </w:r>
      <w:r w:rsidRPr="009F3880">
        <w:rPr>
          <w:vertAlign w:val="superscript"/>
        </w:rPr>
        <w:t>®</w:t>
      </w:r>
      <w:r w:rsidRPr="009F3880">
        <w:t xml:space="preserve"> is dedicated to the promotion of responsible forest management worldwide</w:t>
      </w:r>
      <w:r w:rsidR="00AE2C24" w:rsidRPr="009F3880">
        <w:t>.</w:t>
      </w:r>
    </w:p>
    <w:p w14:paraId="56E935DE" w14:textId="5048EB9F" w:rsidR="009C6A97" w:rsidRPr="009F3880" w:rsidRDefault="00457AFD" w:rsidP="009B3F43">
      <w:pPr>
        <w:pStyle w:val="FSCsub-clause"/>
        <w:numPr>
          <w:ilvl w:val="0"/>
          <w:numId w:val="40"/>
        </w:numPr>
      </w:pPr>
      <w:r w:rsidRPr="009F3880">
        <w:t>FSC</w:t>
      </w:r>
      <w:r w:rsidRPr="009F3880">
        <w:rPr>
          <w:vertAlign w:val="superscript"/>
        </w:rPr>
        <w:t xml:space="preserve">® </w:t>
      </w:r>
      <w:r w:rsidRPr="009F3880">
        <w:t>helps take care of forests for future generations.</w:t>
      </w:r>
    </w:p>
    <w:p w14:paraId="49B23783" w14:textId="47FC1C36" w:rsidR="009C6A97" w:rsidRDefault="00457AFD" w:rsidP="002F40B5">
      <w:pPr>
        <w:pStyle w:val="FSCsub-clause"/>
        <w:numPr>
          <w:ilvl w:val="0"/>
          <w:numId w:val="40"/>
        </w:numPr>
      </w:pPr>
      <w:r w:rsidRPr="009F3880">
        <w:t>FSC</w:t>
      </w:r>
      <w:r w:rsidRPr="009F3880">
        <w:rPr>
          <w:vertAlign w:val="superscript"/>
        </w:rPr>
        <w:t>®</w:t>
      </w:r>
      <w:r w:rsidRPr="009F3880">
        <w:t xml:space="preserve"> helps take care of forests and the people and wildlife </w:t>
      </w:r>
      <w:r w:rsidR="0057780D" w:rsidRPr="009F3880">
        <w:t xml:space="preserve">that </w:t>
      </w:r>
      <w:r w:rsidRPr="009F3880">
        <w:t>call them home.</w:t>
      </w:r>
    </w:p>
    <w:p w14:paraId="2DD31C09" w14:textId="77777777" w:rsidR="002F40B5" w:rsidRPr="002F40B5" w:rsidRDefault="002F40B5" w:rsidP="002F40B5">
      <w:pPr>
        <w:pStyle w:val="FSCsub-clause"/>
        <w:ind w:left="700" w:firstLine="0"/>
      </w:pPr>
    </w:p>
    <w:p w14:paraId="5508663E" w14:textId="77777777" w:rsidR="009C6A97" w:rsidRPr="009F3880" w:rsidRDefault="009C6A97" w:rsidP="009B3F43">
      <w:pPr>
        <w:pStyle w:val="FSCnormal"/>
      </w:pPr>
    </w:p>
    <w:p w14:paraId="4F9166DB" w14:textId="64E2C825" w:rsidR="009C6A97" w:rsidRPr="009F3880" w:rsidRDefault="00457AFD" w:rsidP="009B3F43">
      <w:pPr>
        <w:pStyle w:val="FSCsubheading1"/>
      </w:pPr>
      <w:bookmarkStart w:id="49" w:name="_Toc474405436"/>
      <w:bookmarkStart w:id="50" w:name="_Toc474512090"/>
      <w:bookmarkStart w:id="51" w:name="_Toc474747755"/>
      <w:bookmarkStart w:id="52" w:name="_Toc485212121"/>
      <w:r w:rsidRPr="009F3880">
        <w:t xml:space="preserve">How to describe </w:t>
      </w:r>
      <w:r w:rsidR="00AE113D" w:rsidRPr="009F3880">
        <w:t xml:space="preserve">a </w:t>
      </w:r>
      <w:r w:rsidRPr="009F3880">
        <w:t xml:space="preserve">product with </w:t>
      </w:r>
      <w:r w:rsidR="00DE3BA5">
        <w:t xml:space="preserve">an </w:t>
      </w:r>
      <w:r w:rsidRPr="009F3880">
        <w:t>FSC label/claim:</w:t>
      </w:r>
      <w:bookmarkEnd w:id="49"/>
      <w:bookmarkEnd w:id="50"/>
      <w:bookmarkEnd w:id="51"/>
      <w:bookmarkEnd w:id="52"/>
    </w:p>
    <w:p w14:paraId="09B9F0DD" w14:textId="640E3732" w:rsidR="009C6A97" w:rsidRPr="009F3880" w:rsidRDefault="00457AFD" w:rsidP="00DF0F6D">
      <w:pPr>
        <w:pStyle w:val="FSCsub-clause"/>
        <w:numPr>
          <w:ilvl w:val="0"/>
          <w:numId w:val="41"/>
        </w:numPr>
      </w:pPr>
      <w:r w:rsidRPr="009F3880">
        <w:t>By choosing this product, you help take care of the world</w:t>
      </w:r>
      <w:r w:rsidR="009C6A97" w:rsidRPr="009F3880">
        <w:t>’</w:t>
      </w:r>
      <w:r w:rsidRPr="009F3880">
        <w:t xml:space="preserve">s forests. Learn more: </w:t>
      </w:r>
      <w:hyperlink r:id="rId77" w:history="1">
        <w:r w:rsidRPr="009F3880">
          <w:rPr>
            <w:rStyle w:val="Hyperlink"/>
            <w:color w:val="000000" w:themeColor="text1"/>
            <w:u w:val="none"/>
          </w:rPr>
          <w:t>www.fsc.org</w:t>
        </w:r>
      </w:hyperlink>
    </w:p>
    <w:p w14:paraId="3E872418" w14:textId="7923E955" w:rsidR="009C6A97" w:rsidRPr="009F3880" w:rsidRDefault="00457AFD" w:rsidP="00DF0F6D">
      <w:pPr>
        <w:pStyle w:val="FSCsub-clause"/>
        <w:numPr>
          <w:ilvl w:val="0"/>
          <w:numId w:val="41"/>
        </w:numPr>
      </w:pPr>
      <w:r w:rsidRPr="009F3880">
        <w:t>By choosing this product, you are supporting responsible management of the world</w:t>
      </w:r>
      <w:r w:rsidR="009C6A97" w:rsidRPr="009F3880">
        <w:t>’</w:t>
      </w:r>
      <w:r w:rsidRPr="009F3880">
        <w:t>s forests.</w:t>
      </w:r>
    </w:p>
    <w:p w14:paraId="19275F9A" w14:textId="51AD4405" w:rsidR="009C6A97" w:rsidRPr="009F3880" w:rsidRDefault="00AE113D" w:rsidP="00DF0F6D">
      <w:pPr>
        <w:pStyle w:val="FSCsub-clause"/>
        <w:numPr>
          <w:ilvl w:val="0"/>
          <w:numId w:val="41"/>
        </w:numPr>
      </w:pPr>
      <w:r w:rsidRPr="009F3880">
        <w:t xml:space="preserve">The </w:t>
      </w:r>
      <w:r w:rsidR="00457AFD" w:rsidRPr="009F3880">
        <w:t>FSC</w:t>
      </w:r>
      <w:r w:rsidR="00457AFD" w:rsidRPr="009F3880">
        <w:rPr>
          <w:vertAlign w:val="superscript"/>
        </w:rPr>
        <w:t>®</w:t>
      </w:r>
      <w:r w:rsidR="00457AFD" w:rsidRPr="009F3880">
        <w:t xml:space="preserve"> label means that the material</w:t>
      </w:r>
      <w:r w:rsidR="00DE3BA5">
        <w:t>s</w:t>
      </w:r>
      <w:r w:rsidR="00457AFD" w:rsidRPr="009F3880">
        <w:t xml:space="preserve"> used for this product come from [see label</w:t>
      </w:r>
      <w:r w:rsidR="0057780D" w:rsidRPr="009F3880">
        <w:t>-</w:t>
      </w:r>
      <w:r w:rsidR="00457AFD" w:rsidRPr="009F3880">
        <w:t>specific text]</w:t>
      </w:r>
    </w:p>
    <w:p w14:paraId="5870C227" w14:textId="77777777" w:rsidR="009C6A97" w:rsidRPr="009F3880" w:rsidRDefault="009C6A97" w:rsidP="00DF0F6D">
      <w:pPr>
        <w:pStyle w:val="FSCsub-clause"/>
      </w:pPr>
    </w:p>
    <w:p w14:paraId="30ED88CD" w14:textId="16E745A3" w:rsidR="009C6A97" w:rsidRPr="009F3880" w:rsidRDefault="002F40B5" w:rsidP="00DF0F6D">
      <w:pPr>
        <w:pStyle w:val="FSCsubheading1"/>
      </w:pPr>
      <w:bookmarkStart w:id="53" w:name="_Toc474405437"/>
      <w:bookmarkStart w:id="54" w:name="_Toc474512091"/>
      <w:bookmarkStart w:id="55" w:name="_Toc474747756"/>
      <w:bookmarkStart w:id="56" w:name="_Toc485212122"/>
      <w:r>
        <w:tab/>
      </w:r>
      <w:r w:rsidR="00457AFD" w:rsidRPr="009F3880">
        <w:t>100</w:t>
      </w:r>
      <w:r w:rsidR="00F4102C" w:rsidRPr="009F3880">
        <w:t>%</w:t>
      </w:r>
      <w:r w:rsidR="00457AFD" w:rsidRPr="009F3880">
        <w:t xml:space="preserve"> label</w:t>
      </w:r>
      <w:bookmarkEnd w:id="53"/>
      <w:bookmarkEnd w:id="54"/>
      <w:bookmarkEnd w:id="55"/>
      <w:bookmarkEnd w:id="56"/>
    </w:p>
    <w:p w14:paraId="0FB40634" w14:textId="0F75BB12" w:rsidR="009C6A97" w:rsidRPr="009F3880" w:rsidRDefault="00457AFD" w:rsidP="00DF0F6D">
      <w:pPr>
        <w:pStyle w:val="FSCsub-clause"/>
        <w:numPr>
          <w:ilvl w:val="0"/>
          <w:numId w:val="42"/>
        </w:numPr>
      </w:pPr>
      <w:r w:rsidRPr="009F3880">
        <w:t>Only [material/fibres] from FSC</w:t>
      </w:r>
      <w:r w:rsidRPr="009F3880">
        <w:rPr>
          <w:vertAlign w:val="superscript"/>
        </w:rPr>
        <w:t>®</w:t>
      </w:r>
      <w:r w:rsidRPr="009F3880">
        <w:t>-certified forests have been used for this product</w:t>
      </w:r>
      <w:r w:rsidR="00AE113D" w:rsidRPr="009F3880">
        <w:t>.</w:t>
      </w:r>
    </w:p>
    <w:p w14:paraId="2F83D7A0" w14:textId="573DBCA6" w:rsidR="009C6A97" w:rsidRPr="009F3880" w:rsidRDefault="00457AFD" w:rsidP="00DF0F6D">
      <w:pPr>
        <w:pStyle w:val="FSCsub-clause"/>
        <w:numPr>
          <w:ilvl w:val="0"/>
          <w:numId w:val="42"/>
        </w:numPr>
      </w:pPr>
      <w:r w:rsidRPr="009F3880">
        <w:t>This product is made of FSC</w:t>
      </w:r>
      <w:r w:rsidRPr="009F3880">
        <w:rPr>
          <w:vertAlign w:val="superscript"/>
        </w:rPr>
        <w:t>®</w:t>
      </w:r>
      <w:r w:rsidRPr="009F3880">
        <w:t>-certified [material]</w:t>
      </w:r>
      <w:r w:rsidR="00AE113D" w:rsidRPr="009F3880">
        <w:t>.</w:t>
      </w:r>
    </w:p>
    <w:p w14:paraId="7C262B45" w14:textId="5B72F041" w:rsidR="009C6A97" w:rsidRPr="009F3880" w:rsidRDefault="00457AFD" w:rsidP="00DF0F6D">
      <w:pPr>
        <w:pStyle w:val="FSCsub-clause"/>
        <w:numPr>
          <w:ilvl w:val="0"/>
          <w:numId w:val="42"/>
        </w:numPr>
      </w:pPr>
      <w:r w:rsidRPr="009F3880">
        <w:t>[Material] of this product comes from well-managed</w:t>
      </w:r>
      <w:r w:rsidR="00DE3BA5">
        <w:t>,</w:t>
      </w:r>
      <w:r w:rsidRPr="009F3880">
        <w:t xml:space="preserve"> FSC</w:t>
      </w:r>
      <w:r w:rsidRPr="009F3880">
        <w:rPr>
          <w:vertAlign w:val="superscript"/>
        </w:rPr>
        <w:t>®</w:t>
      </w:r>
      <w:r w:rsidRPr="009F3880">
        <w:t>-certified forests</w:t>
      </w:r>
      <w:r w:rsidR="00AE113D" w:rsidRPr="009F3880">
        <w:t>.</w:t>
      </w:r>
    </w:p>
    <w:p w14:paraId="25860E93" w14:textId="6CF63812" w:rsidR="009C6A97" w:rsidRPr="009F3880" w:rsidRDefault="00457AFD" w:rsidP="00DF0F6D">
      <w:pPr>
        <w:pStyle w:val="FSCsub-clause"/>
        <w:numPr>
          <w:ilvl w:val="0"/>
          <w:numId w:val="42"/>
        </w:numPr>
      </w:pPr>
      <w:r w:rsidRPr="009F3880">
        <w:t>This FSC</w:t>
      </w:r>
      <w:r w:rsidR="00EC727B" w:rsidRPr="009F3880">
        <w:rPr>
          <w:vertAlign w:val="superscript"/>
        </w:rPr>
        <w:t>®</w:t>
      </w:r>
      <w:r w:rsidR="009C6A97" w:rsidRPr="009F3880">
        <w:t xml:space="preserve"> </w:t>
      </w:r>
      <w:r w:rsidRPr="009F3880">
        <w:t>label means that</w:t>
      </w:r>
      <w:r w:rsidR="009C6A97" w:rsidRPr="009F3880">
        <w:t xml:space="preserve"> </w:t>
      </w:r>
      <w:r w:rsidRPr="009F3880">
        <w:t>wood has been harvested to benefit communities, wildlife</w:t>
      </w:r>
      <w:r w:rsidR="00AE113D" w:rsidRPr="009F3880">
        <w:t>,</w:t>
      </w:r>
      <w:r w:rsidRPr="009F3880">
        <w:t xml:space="preserve"> and the environment</w:t>
      </w:r>
      <w:r w:rsidR="00AE113D" w:rsidRPr="009F3880">
        <w:t>.</w:t>
      </w:r>
    </w:p>
    <w:p w14:paraId="4168627F" w14:textId="5F56F1C5" w:rsidR="009C6A97" w:rsidRPr="009F3880" w:rsidRDefault="009C6A97" w:rsidP="00DF0F6D">
      <w:pPr>
        <w:pStyle w:val="FSCsub-clause"/>
      </w:pPr>
    </w:p>
    <w:p w14:paraId="028890AD" w14:textId="416732D1" w:rsidR="009C6A97" w:rsidRPr="009F3880" w:rsidRDefault="002F40B5" w:rsidP="00DF0F6D">
      <w:pPr>
        <w:pStyle w:val="FSCsubheading1"/>
      </w:pPr>
      <w:bookmarkStart w:id="57" w:name="_Toc474405438"/>
      <w:bookmarkStart w:id="58" w:name="_Toc474512092"/>
      <w:bookmarkStart w:id="59" w:name="_Toc474747757"/>
      <w:bookmarkStart w:id="60" w:name="_Toc485212123"/>
      <w:r>
        <w:tab/>
      </w:r>
      <w:r w:rsidR="00AE113D" w:rsidRPr="009F3880">
        <w:t xml:space="preserve">Mix </w:t>
      </w:r>
      <w:r w:rsidR="00457AFD" w:rsidRPr="009F3880">
        <w:t>label</w:t>
      </w:r>
      <w:bookmarkEnd w:id="57"/>
      <w:bookmarkEnd w:id="58"/>
      <w:bookmarkEnd w:id="59"/>
      <w:bookmarkEnd w:id="60"/>
    </w:p>
    <w:p w14:paraId="7447C7DE" w14:textId="390A5AEA" w:rsidR="00DF0F6D" w:rsidRDefault="00457AFD" w:rsidP="00DF0F6D">
      <w:pPr>
        <w:pStyle w:val="FSCsub-clause"/>
        <w:numPr>
          <w:ilvl w:val="0"/>
          <w:numId w:val="43"/>
        </w:numPr>
      </w:pPr>
      <w:r w:rsidRPr="009F3880">
        <w:t xml:space="preserve">This product is made of </w:t>
      </w:r>
      <w:r w:rsidR="00BF4B60">
        <w:t>FSC</w:t>
      </w:r>
      <w:r w:rsidR="00BF4B60" w:rsidRPr="009F3880">
        <w:rPr>
          <w:vertAlign w:val="superscript"/>
        </w:rPr>
        <w:t>®</w:t>
      </w:r>
      <w:r w:rsidR="007D7B6E">
        <w:t>-</w:t>
      </w:r>
      <w:r w:rsidRPr="009F3880">
        <w:t xml:space="preserve">certified and </w:t>
      </w:r>
      <w:r w:rsidR="00BF4B60">
        <w:t xml:space="preserve">other </w:t>
      </w:r>
      <w:r w:rsidRPr="009F3880">
        <w:t>controlled material</w:t>
      </w:r>
      <w:r w:rsidR="00AE113D" w:rsidRPr="009F3880">
        <w:t>.</w:t>
      </w:r>
    </w:p>
    <w:p w14:paraId="5E3FDC93" w14:textId="6377D5B0" w:rsidR="009C6A97" w:rsidRPr="009F3880" w:rsidRDefault="00457AFD" w:rsidP="00DF0F6D">
      <w:pPr>
        <w:pStyle w:val="FSCsub-clause"/>
        <w:numPr>
          <w:ilvl w:val="0"/>
          <w:numId w:val="43"/>
        </w:numPr>
      </w:pPr>
      <w:r w:rsidRPr="009F3880">
        <w:t>This product is made of material from</w:t>
      </w:r>
      <w:r w:rsidR="009C6A97" w:rsidRPr="009F3880">
        <w:t xml:space="preserve"> </w:t>
      </w:r>
      <w:r w:rsidRPr="009F3880">
        <w:t>well</w:t>
      </w:r>
      <w:r w:rsidR="00AE113D" w:rsidRPr="009F3880">
        <w:t>-</w:t>
      </w:r>
      <w:r w:rsidRPr="009F3880">
        <w:t>managed</w:t>
      </w:r>
      <w:r w:rsidR="00DE3BA5">
        <w:t>,</w:t>
      </w:r>
      <w:r w:rsidRPr="009F3880">
        <w:t xml:space="preserve"> </w:t>
      </w:r>
      <w:r w:rsidR="00BF4B60" w:rsidRPr="009F3880">
        <w:t>FSC</w:t>
      </w:r>
      <w:r w:rsidR="00BF4B60" w:rsidRPr="009F3880">
        <w:rPr>
          <w:vertAlign w:val="superscript"/>
        </w:rPr>
        <w:t>®</w:t>
      </w:r>
      <w:r w:rsidR="00BF4B60" w:rsidRPr="009F3880">
        <w:t xml:space="preserve">-certified </w:t>
      </w:r>
      <w:r w:rsidRPr="009F3880">
        <w:t>forests and other controlled sources</w:t>
      </w:r>
      <w:r w:rsidR="00AE113D" w:rsidRPr="009F3880">
        <w:t>.</w:t>
      </w:r>
    </w:p>
    <w:p w14:paraId="72607F86" w14:textId="3A674A96" w:rsidR="009C6A97" w:rsidRPr="009F3880" w:rsidRDefault="00457AFD" w:rsidP="00DF0F6D">
      <w:pPr>
        <w:pStyle w:val="FSCsub-clause"/>
        <w:numPr>
          <w:ilvl w:val="0"/>
          <w:numId w:val="43"/>
        </w:numPr>
      </w:pPr>
      <w:r w:rsidRPr="009F3880">
        <w:t>This product is made of material from well</w:t>
      </w:r>
      <w:r w:rsidR="00AE113D" w:rsidRPr="009F3880">
        <w:t>-</w:t>
      </w:r>
      <w:r w:rsidRPr="009F3880">
        <w:t xml:space="preserve">managed </w:t>
      </w:r>
      <w:r w:rsidR="00BF4B60" w:rsidRPr="009F3880">
        <w:t>FSC</w:t>
      </w:r>
      <w:r w:rsidR="00BF4B60" w:rsidRPr="009F3880">
        <w:rPr>
          <w:vertAlign w:val="superscript"/>
        </w:rPr>
        <w:t>®</w:t>
      </w:r>
      <w:r w:rsidR="00BF4B60" w:rsidRPr="009F3880">
        <w:t xml:space="preserve">-certified </w:t>
      </w:r>
      <w:r w:rsidRPr="009F3880">
        <w:t xml:space="preserve">forests, </w:t>
      </w:r>
      <w:r w:rsidR="006E219F" w:rsidRPr="009F3880">
        <w:t>recycl</w:t>
      </w:r>
      <w:r w:rsidR="006E219F">
        <w:t>ed materials</w:t>
      </w:r>
      <w:r w:rsidRPr="009F3880">
        <w:t>, and other controlled sources.</w:t>
      </w:r>
    </w:p>
    <w:p w14:paraId="186C5D35" w14:textId="27A529BF" w:rsidR="009C6A97" w:rsidRPr="009F3880" w:rsidRDefault="00457AFD" w:rsidP="00DF0F6D">
      <w:pPr>
        <w:pStyle w:val="FSCsub-clause"/>
        <w:numPr>
          <w:ilvl w:val="0"/>
          <w:numId w:val="43"/>
        </w:numPr>
      </w:pPr>
      <w:r w:rsidRPr="009F3880">
        <w:lastRenderedPageBreak/>
        <w:t>This product is made of material from</w:t>
      </w:r>
      <w:r w:rsidR="009C6A97" w:rsidRPr="009F3880">
        <w:t xml:space="preserve"> </w:t>
      </w:r>
      <w:r w:rsidRPr="009F3880">
        <w:t>well</w:t>
      </w:r>
      <w:r w:rsidR="00AE113D" w:rsidRPr="009F3880">
        <w:t>-</w:t>
      </w:r>
      <w:r w:rsidRPr="009F3880">
        <w:t xml:space="preserve">managed </w:t>
      </w:r>
      <w:r w:rsidR="00BF4B60" w:rsidRPr="009F3880">
        <w:t>FSC</w:t>
      </w:r>
      <w:r w:rsidR="00BF4B60" w:rsidRPr="009F3880">
        <w:rPr>
          <w:vertAlign w:val="superscript"/>
        </w:rPr>
        <w:t>®</w:t>
      </w:r>
      <w:r w:rsidR="00BF4B60" w:rsidRPr="009F3880">
        <w:t xml:space="preserve">-certified </w:t>
      </w:r>
      <w:r w:rsidRPr="009F3880">
        <w:t xml:space="preserve">forests and from </w:t>
      </w:r>
      <w:r w:rsidR="006E219F" w:rsidRPr="009F3880">
        <w:t>recycl</w:t>
      </w:r>
      <w:r w:rsidR="006E219F">
        <w:t>ed materials</w:t>
      </w:r>
      <w:r w:rsidR="00AE113D" w:rsidRPr="009F3880">
        <w:t>.</w:t>
      </w:r>
    </w:p>
    <w:p w14:paraId="30F9D573" w14:textId="063F4248" w:rsidR="009C6A97" w:rsidRPr="009F3880" w:rsidRDefault="00457AFD" w:rsidP="00DF0F6D">
      <w:pPr>
        <w:pStyle w:val="FSCsub-clause"/>
        <w:numPr>
          <w:ilvl w:val="0"/>
          <w:numId w:val="43"/>
        </w:numPr>
      </w:pPr>
      <w:r w:rsidRPr="009F3880">
        <w:t xml:space="preserve">This product is made of </w:t>
      </w:r>
      <w:r w:rsidR="006E219F">
        <w:t xml:space="preserve">recycled </w:t>
      </w:r>
      <w:r w:rsidRPr="009F3880">
        <w:t>material</w:t>
      </w:r>
      <w:r w:rsidR="006E219F">
        <w:t>s</w:t>
      </w:r>
      <w:r w:rsidRPr="009F3880">
        <w:t xml:space="preserve"> and other controlled sources</w:t>
      </w:r>
      <w:r w:rsidR="00AE113D" w:rsidRPr="009F3880">
        <w:t>.</w:t>
      </w:r>
    </w:p>
    <w:p w14:paraId="202B4AC2" w14:textId="77777777" w:rsidR="00DF0F6D" w:rsidRDefault="00DF0F6D" w:rsidP="00DF0F6D">
      <w:pPr>
        <w:pStyle w:val="FSCsub-clause"/>
        <w:rPr>
          <w:b/>
        </w:rPr>
      </w:pPr>
    </w:p>
    <w:p w14:paraId="17282949" w14:textId="5DB97234" w:rsidR="009C6A97" w:rsidRPr="009F3880" w:rsidRDefault="00AE113D" w:rsidP="002F40B5">
      <w:pPr>
        <w:pStyle w:val="FSCsub-clause"/>
        <w:tabs>
          <w:tab w:val="clear" w:pos="340"/>
          <w:tab w:val="left" w:pos="0"/>
        </w:tabs>
        <w:ind w:left="720" w:firstLine="0"/>
      </w:pPr>
      <w:r w:rsidRPr="009F3880">
        <w:rPr>
          <w:b/>
        </w:rPr>
        <w:t>Do not</w:t>
      </w:r>
      <w:r w:rsidRPr="009F3880">
        <w:t xml:space="preserve"> </w:t>
      </w:r>
      <w:r w:rsidR="00457AFD" w:rsidRPr="009F3880">
        <w:t>say that product</w:t>
      </w:r>
      <w:r w:rsidR="00561002">
        <w:t>s</w:t>
      </w:r>
      <w:r w:rsidR="00457AFD" w:rsidRPr="009F3880">
        <w:t xml:space="preserve"> carrying </w:t>
      </w:r>
      <w:r w:rsidRPr="009F3880">
        <w:t xml:space="preserve">the ‘Mix’ </w:t>
      </w:r>
      <w:r w:rsidR="00457AFD" w:rsidRPr="009F3880">
        <w:t xml:space="preserve">label </w:t>
      </w:r>
      <w:r w:rsidR="00B56D5D">
        <w:t>are</w:t>
      </w:r>
      <w:r w:rsidR="00B56D5D" w:rsidRPr="009F3880">
        <w:t xml:space="preserve"> </w:t>
      </w:r>
      <w:r w:rsidR="00457AFD" w:rsidRPr="009F3880">
        <w:t>made of material</w:t>
      </w:r>
      <w:r w:rsidR="00B56D5D">
        <w:t>s</w:t>
      </w:r>
      <w:r w:rsidR="00457AFD" w:rsidRPr="009F3880">
        <w:t xml:space="preserve"> from responsibly</w:t>
      </w:r>
      <w:r w:rsidRPr="009F3880">
        <w:t xml:space="preserve"> or </w:t>
      </w:r>
      <w:r w:rsidR="00457AFD" w:rsidRPr="009F3880">
        <w:t xml:space="preserve">well-managed forests without referring to </w:t>
      </w:r>
      <w:r w:rsidR="00B56D5D">
        <w:t xml:space="preserve">the </w:t>
      </w:r>
      <w:r w:rsidR="00457AFD" w:rsidRPr="009F3880">
        <w:t>other sources used</w:t>
      </w:r>
      <w:r w:rsidRPr="009F3880">
        <w:t>.</w:t>
      </w:r>
    </w:p>
    <w:p w14:paraId="269C85E3" w14:textId="10408B2E" w:rsidR="009C6A97" w:rsidRPr="009F3880" w:rsidRDefault="009C6A97" w:rsidP="00DF0F6D">
      <w:pPr>
        <w:pStyle w:val="FSCsub-clause"/>
      </w:pPr>
    </w:p>
    <w:p w14:paraId="61AA1628" w14:textId="2E5F2F1A" w:rsidR="009C6A97" w:rsidRPr="009F3880" w:rsidRDefault="002F40B5" w:rsidP="00DF0F6D">
      <w:pPr>
        <w:pStyle w:val="FSCsubheading1"/>
      </w:pPr>
      <w:bookmarkStart w:id="61" w:name="_Toc474405439"/>
      <w:bookmarkStart w:id="62" w:name="_Toc474512093"/>
      <w:bookmarkStart w:id="63" w:name="_Toc474747758"/>
      <w:bookmarkStart w:id="64" w:name="_Toc485212124"/>
      <w:r>
        <w:tab/>
      </w:r>
      <w:r w:rsidR="00AE113D" w:rsidRPr="009F3880">
        <w:t xml:space="preserve">Recycled </w:t>
      </w:r>
      <w:r w:rsidR="00457AFD" w:rsidRPr="009F3880">
        <w:t>label</w:t>
      </w:r>
      <w:bookmarkEnd w:id="61"/>
      <w:bookmarkEnd w:id="62"/>
      <w:bookmarkEnd w:id="63"/>
      <w:bookmarkEnd w:id="64"/>
    </w:p>
    <w:p w14:paraId="6823084D" w14:textId="0AA4871B" w:rsidR="009C6A97" w:rsidRPr="009F3880" w:rsidRDefault="00457AFD" w:rsidP="00DF0F6D">
      <w:pPr>
        <w:pStyle w:val="FSCsub-clause"/>
        <w:numPr>
          <w:ilvl w:val="0"/>
          <w:numId w:val="44"/>
        </w:numPr>
      </w:pPr>
      <w:r w:rsidRPr="009F3880">
        <w:t>The forest</w:t>
      </w:r>
      <w:r w:rsidR="00AE113D" w:rsidRPr="009F3880">
        <w:t>-</w:t>
      </w:r>
      <w:r w:rsidRPr="009F3880">
        <w:t xml:space="preserve">based material in this product </w:t>
      </w:r>
      <w:r w:rsidR="00B56D5D">
        <w:t>is recycled</w:t>
      </w:r>
      <w:r w:rsidRPr="009F3880">
        <w:t>.</w:t>
      </w:r>
    </w:p>
    <w:p w14:paraId="00EF4622" w14:textId="28DB5ECD" w:rsidR="009C6A97" w:rsidRPr="009F3880" w:rsidRDefault="009C6A97" w:rsidP="00DF0F6D">
      <w:pPr>
        <w:pStyle w:val="FSCsub-clause"/>
        <w:numPr>
          <w:ilvl w:val="0"/>
          <w:numId w:val="44"/>
        </w:numPr>
      </w:pPr>
      <w:r w:rsidRPr="009F3880">
        <w:t>The FSC</w:t>
      </w:r>
      <w:r w:rsidR="00EC727B" w:rsidRPr="009F3880">
        <w:rPr>
          <w:vertAlign w:val="superscript"/>
        </w:rPr>
        <w:t>®</w:t>
      </w:r>
      <w:r w:rsidRPr="009F3880">
        <w:t xml:space="preserve"> </w:t>
      </w:r>
      <w:r w:rsidR="00457AFD" w:rsidRPr="009F3880">
        <w:t xml:space="preserve">label on this [product] ensures responsible use of </w:t>
      </w:r>
      <w:r w:rsidR="00AE113D" w:rsidRPr="009F3880">
        <w:t xml:space="preserve">the </w:t>
      </w:r>
      <w:r w:rsidR="00457AFD" w:rsidRPr="009F3880">
        <w:t>world</w:t>
      </w:r>
      <w:r w:rsidR="00AE113D" w:rsidRPr="009F3880">
        <w:t>’</w:t>
      </w:r>
      <w:r w:rsidR="00457AFD" w:rsidRPr="009F3880">
        <w:t>s forest resources.</w:t>
      </w:r>
    </w:p>
    <w:p w14:paraId="76622E20" w14:textId="77777777" w:rsidR="009C6A97" w:rsidRPr="009F3880" w:rsidRDefault="009C6A97" w:rsidP="00DF0F6D">
      <w:pPr>
        <w:pStyle w:val="FSCsub-clause"/>
      </w:pPr>
    </w:p>
    <w:p w14:paraId="2E8A098A" w14:textId="149EB5BD" w:rsidR="009C6A97" w:rsidRPr="009F3880" w:rsidRDefault="002F40B5" w:rsidP="002F40B5">
      <w:pPr>
        <w:pStyle w:val="FSCsub-clause"/>
        <w:tabs>
          <w:tab w:val="clear" w:pos="340"/>
          <w:tab w:val="left" w:pos="0"/>
        </w:tabs>
        <w:ind w:left="700" w:firstLine="0"/>
      </w:pPr>
      <w:r>
        <w:rPr>
          <w:b/>
        </w:rPr>
        <w:tab/>
      </w:r>
      <w:r w:rsidR="00AE113D" w:rsidRPr="009F3880">
        <w:rPr>
          <w:b/>
        </w:rPr>
        <w:t>Do not</w:t>
      </w:r>
      <w:r w:rsidR="00AE113D" w:rsidRPr="009F3880">
        <w:t xml:space="preserve"> </w:t>
      </w:r>
      <w:r w:rsidR="00457AFD" w:rsidRPr="009F3880">
        <w:t xml:space="preserve">say that </w:t>
      </w:r>
      <w:r w:rsidR="00AE113D" w:rsidRPr="009F3880">
        <w:t xml:space="preserve">a </w:t>
      </w:r>
      <w:r w:rsidR="00457AFD" w:rsidRPr="009F3880">
        <w:t xml:space="preserve">product carrying </w:t>
      </w:r>
      <w:r w:rsidR="00AE113D" w:rsidRPr="009F3880">
        <w:t xml:space="preserve">the ‘Recycled’ </w:t>
      </w:r>
      <w:r w:rsidR="00457AFD" w:rsidRPr="009F3880">
        <w:t>label is made of material from responsibly</w:t>
      </w:r>
      <w:r w:rsidR="00AE113D" w:rsidRPr="009F3880">
        <w:t xml:space="preserve"> or </w:t>
      </w:r>
      <w:r w:rsidR="00457AFD" w:rsidRPr="009F3880">
        <w:t>well-managed forests.</w:t>
      </w:r>
    </w:p>
    <w:p w14:paraId="2BD57B06" w14:textId="23026930" w:rsidR="009C6A97" w:rsidRPr="009F3880" w:rsidRDefault="009C6A97" w:rsidP="00DF0F6D">
      <w:pPr>
        <w:pStyle w:val="FSCsub-clause"/>
      </w:pPr>
    </w:p>
    <w:p w14:paraId="431BB9F5" w14:textId="27AEDD77" w:rsidR="009C6A97" w:rsidRPr="009F3880" w:rsidRDefault="002F40B5" w:rsidP="00DF0F6D">
      <w:pPr>
        <w:pStyle w:val="FSCsubheading1"/>
      </w:pPr>
      <w:bookmarkStart w:id="65" w:name="_Toc474405440"/>
      <w:bookmarkStart w:id="66" w:name="_Toc474512094"/>
      <w:bookmarkStart w:id="67" w:name="_Toc474747759"/>
      <w:bookmarkStart w:id="68" w:name="_Toc485212125"/>
      <w:r>
        <w:tab/>
      </w:r>
      <w:r w:rsidR="00AE113D" w:rsidRPr="009F3880">
        <w:t xml:space="preserve">Smallholder </w:t>
      </w:r>
      <w:r w:rsidR="00457AFD" w:rsidRPr="009F3880">
        <w:t>label</w:t>
      </w:r>
      <w:bookmarkEnd w:id="65"/>
      <w:bookmarkEnd w:id="66"/>
      <w:bookmarkEnd w:id="67"/>
      <w:bookmarkEnd w:id="68"/>
    </w:p>
    <w:p w14:paraId="05DF4D0B" w14:textId="0CC76ED6" w:rsidR="009C6A97" w:rsidRPr="009F3880" w:rsidRDefault="009C6A97" w:rsidP="00DF0F6D">
      <w:pPr>
        <w:pStyle w:val="FSCsub-clause"/>
        <w:numPr>
          <w:ilvl w:val="0"/>
          <w:numId w:val="45"/>
        </w:numPr>
      </w:pPr>
      <w:r w:rsidRPr="009F3880">
        <w:t>The FSC</w:t>
      </w:r>
      <w:r w:rsidR="00EC727B" w:rsidRPr="009F3880">
        <w:rPr>
          <w:vertAlign w:val="superscript"/>
        </w:rPr>
        <w:t>®</w:t>
      </w:r>
      <w:r w:rsidRPr="009F3880">
        <w:t xml:space="preserve"> </w:t>
      </w:r>
      <w:r w:rsidR="00457AFD" w:rsidRPr="009F3880">
        <w:t xml:space="preserve">label means that </w:t>
      </w:r>
      <w:r w:rsidR="00DA5F77">
        <w:t>[material]</w:t>
      </w:r>
      <w:r w:rsidR="00DA5F77" w:rsidRPr="009F3880">
        <w:t xml:space="preserve"> </w:t>
      </w:r>
      <w:r w:rsidR="00457AFD" w:rsidRPr="009F3880">
        <w:t xml:space="preserve">for this product has been harvested to benefit </w:t>
      </w:r>
      <w:r w:rsidR="00B7670A">
        <w:t xml:space="preserve">smallholders and </w:t>
      </w:r>
      <w:r w:rsidR="00457AFD" w:rsidRPr="009F3880">
        <w:t>communities.</w:t>
      </w:r>
    </w:p>
    <w:p w14:paraId="2382AE1F" w14:textId="59F3C063" w:rsidR="00DF0F6D" w:rsidRPr="00DF0F6D" w:rsidRDefault="00457AFD" w:rsidP="00DF0F6D">
      <w:pPr>
        <w:pStyle w:val="FSCsub-clause"/>
        <w:numPr>
          <w:ilvl w:val="0"/>
          <w:numId w:val="45"/>
        </w:numPr>
        <w:rPr>
          <w:b/>
          <w:bCs/>
        </w:rPr>
      </w:pPr>
      <w:r w:rsidRPr="009F3880">
        <w:t>This FSC</w:t>
      </w:r>
      <w:r w:rsidR="00EC727B" w:rsidRPr="009F3880">
        <w:rPr>
          <w:vertAlign w:val="superscript"/>
        </w:rPr>
        <w:t>®</w:t>
      </w:r>
      <w:r w:rsidR="009C6A97" w:rsidRPr="009F3880">
        <w:t xml:space="preserve"> </w:t>
      </w:r>
      <w:r w:rsidRPr="009F3880">
        <w:t xml:space="preserve">label means that </w:t>
      </w:r>
      <w:r w:rsidR="00DA5F77">
        <w:t>[material]</w:t>
      </w:r>
      <w:r w:rsidR="00DA5F77" w:rsidRPr="009F3880">
        <w:t xml:space="preserve"> </w:t>
      </w:r>
      <w:r w:rsidRPr="009F3880">
        <w:t xml:space="preserve">has been harvested to benefit </w:t>
      </w:r>
      <w:r w:rsidR="00B7670A">
        <w:t xml:space="preserve">smallholders, </w:t>
      </w:r>
      <w:r w:rsidRPr="009F3880">
        <w:t>communities, wildlife</w:t>
      </w:r>
      <w:r w:rsidR="00AE113D" w:rsidRPr="009F3880">
        <w:t>,</w:t>
      </w:r>
      <w:r w:rsidRPr="009F3880">
        <w:t xml:space="preserve"> and the environment</w:t>
      </w:r>
    </w:p>
    <w:p w14:paraId="5D1B402B" w14:textId="77777777" w:rsidR="007E1568" w:rsidRDefault="007E1568" w:rsidP="007E1568">
      <w:pPr>
        <w:pStyle w:val="FSCsub-clause"/>
        <w:ind w:left="0" w:firstLine="0"/>
      </w:pPr>
    </w:p>
    <w:p w14:paraId="4AAAF437" w14:textId="77777777" w:rsidR="007E1568" w:rsidRDefault="007E1568" w:rsidP="007E1568">
      <w:pPr>
        <w:pStyle w:val="FSCsub-clause"/>
        <w:ind w:left="0" w:firstLine="0"/>
      </w:pPr>
    </w:p>
    <w:p w14:paraId="7D93F8B3" w14:textId="77777777" w:rsidR="00221264" w:rsidRPr="007E1568" w:rsidRDefault="00221264" w:rsidP="00221264">
      <w:pPr>
        <w:pStyle w:val="FSCsub-clause"/>
        <w:ind w:left="0" w:firstLine="0"/>
        <w:rPr>
          <w:b/>
          <w:bCs/>
        </w:rPr>
      </w:pPr>
      <w:r w:rsidRPr="007E1568">
        <w:rPr>
          <w:b/>
          <w:bCs/>
        </w:rPr>
        <w:t>How to describe controlled wood:</w:t>
      </w:r>
    </w:p>
    <w:p w14:paraId="30B8DA4C" w14:textId="77777777" w:rsidR="00221264" w:rsidRDefault="00221264" w:rsidP="00221264">
      <w:pPr>
        <w:pStyle w:val="FSCsub-clause"/>
        <w:ind w:left="0" w:firstLine="0"/>
      </w:pPr>
    </w:p>
    <w:p w14:paraId="3E9B6569" w14:textId="2C3D8737" w:rsidR="00221264" w:rsidRPr="003414C4" w:rsidRDefault="00221264" w:rsidP="00221264">
      <w:pPr>
        <w:pStyle w:val="FSCsub-clause"/>
        <w:ind w:left="340" w:firstLine="0"/>
      </w:pPr>
      <w:r w:rsidRPr="003414C4">
        <w:t xml:space="preserve">The below are fixed controlled wood statements that can be used by certificate holders. Minor changes of the syntax are </w:t>
      </w:r>
      <w:r w:rsidR="00D3650C" w:rsidRPr="003414C4">
        <w:t>allowed if</w:t>
      </w:r>
      <w:r w:rsidRPr="003414C4">
        <w:t xml:space="preserve"> they do not alter the meaning of the </w:t>
      </w:r>
      <w:r w:rsidR="003414C4">
        <w:t>s</w:t>
      </w:r>
      <w:r w:rsidRPr="003414C4">
        <w:t>tatements.</w:t>
      </w:r>
    </w:p>
    <w:p w14:paraId="6A8E31C7" w14:textId="77777777" w:rsidR="00221264" w:rsidRDefault="00221264" w:rsidP="00221264">
      <w:pPr>
        <w:pStyle w:val="FSCsub-clause"/>
      </w:pPr>
    </w:p>
    <w:p w14:paraId="6C1887D1" w14:textId="77777777" w:rsidR="00221264" w:rsidRDefault="00221264" w:rsidP="00221264">
      <w:pPr>
        <w:pStyle w:val="FSCsub-clause"/>
        <w:numPr>
          <w:ilvl w:val="0"/>
          <w:numId w:val="83"/>
        </w:numPr>
      </w:pPr>
      <w:r>
        <w:t>FSC</w:t>
      </w:r>
      <w:r w:rsidRPr="007E1568">
        <w:rPr>
          <w:vertAlign w:val="superscript"/>
        </w:rPr>
        <w:t>®</w:t>
      </w:r>
      <w:r>
        <w:t xml:space="preserve"> controlled wood mitigates the risk of forest products originating from unacceptable sources (</w:t>
      </w:r>
      <w:hyperlink r:id="rId78" w:history="1">
        <w:r>
          <w:rPr>
            <w:rStyle w:val="Hyperlink"/>
          </w:rPr>
          <w:t>fsc.org/</w:t>
        </w:r>
        <w:proofErr w:type="spellStart"/>
        <w:r>
          <w:rPr>
            <w:rStyle w:val="Hyperlink"/>
          </w:rPr>
          <w:t>en</w:t>
        </w:r>
        <w:proofErr w:type="spellEnd"/>
        <w:r>
          <w:rPr>
            <w:rStyle w:val="Hyperlink"/>
          </w:rPr>
          <w:t>/</w:t>
        </w:r>
        <w:proofErr w:type="spellStart"/>
        <w:r>
          <w:rPr>
            <w:rStyle w:val="Hyperlink"/>
          </w:rPr>
          <w:t>cw</w:t>
        </w:r>
        <w:proofErr w:type="spellEnd"/>
      </w:hyperlink>
      <w:r>
        <w:t xml:space="preserve">). </w:t>
      </w:r>
    </w:p>
    <w:p w14:paraId="041F45AE" w14:textId="77777777" w:rsidR="00221264" w:rsidRDefault="00221264" w:rsidP="00221264">
      <w:pPr>
        <w:pStyle w:val="FSCsub-clause"/>
        <w:ind w:left="720" w:firstLine="0"/>
      </w:pPr>
    </w:p>
    <w:p w14:paraId="3EC0D54A" w14:textId="77777777" w:rsidR="00221264" w:rsidRDefault="00221264" w:rsidP="00221264">
      <w:pPr>
        <w:pStyle w:val="FSCsub-clause"/>
        <w:numPr>
          <w:ilvl w:val="0"/>
          <w:numId w:val="83"/>
        </w:numPr>
      </w:pPr>
      <w:r>
        <w:t>FSC</w:t>
      </w:r>
      <w:r w:rsidRPr="007E1568">
        <w:rPr>
          <w:vertAlign w:val="superscript"/>
        </w:rPr>
        <w:t>®</w:t>
      </w:r>
      <w:r>
        <w:t xml:space="preserve"> controlled wood mitigates the risk of forest products originating from unacceptable sources. FSC controlled wood requirements prohibit and are designed to </w:t>
      </w:r>
      <w:proofErr w:type="gramStart"/>
      <w:r>
        <w:t>avoid:</w:t>
      </w:r>
      <w:proofErr w:type="gramEnd"/>
      <w:r>
        <w:t xml:space="preserve"> illegally harvested wood, wood harvested in violation of traditional and human rights, wood from forests with threatened high conservation values, wood from forests with genetically modified trees and wood from forests converted to plantations or non-forest uses. For more information on FSC controlled wood see </w:t>
      </w:r>
      <w:hyperlink r:id="rId79" w:history="1">
        <w:r>
          <w:rPr>
            <w:rStyle w:val="Hyperlink"/>
          </w:rPr>
          <w:t>fsc.org/</w:t>
        </w:r>
        <w:proofErr w:type="spellStart"/>
        <w:r>
          <w:rPr>
            <w:rStyle w:val="Hyperlink"/>
          </w:rPr>
          <w:t>en</w:t>
        </w:r>
        <w:proofErr w:type="spellEnd"/>
        <w:r>
          <w:rPr>
            <w:rStyle w:val="Hyperlink"/>
          </w:rPr>
          <w:t>/cw</w:t>
        </w:r>
      </w:hyperlink>
      <w:r>
        <w:t>.</w:t>
      </w:r>
    </w:p>
    <w:p w14:paraId="50D0008C" w14:textId="77777777" w:rsidR="007E1568" w:rsidRDefault="007E1568" w:rsidP="007E1568">
      <w:pPr>
        <w:pStyle w:val="FSCsub-clause"/>
      </w:pPr>
    </w:p>
    <w:p w14:paraId="65791AC2" w14:textId="77777777" w:rsidR="003D24BF" w:rsidRDefault="003D24BF" w:rsidP="007E1568">
      <w:pPr>
        <w:pStyle w:val="FSCsub-clause"/>
      </w:pPr>
    </w:p>
    <w:p w14:paraId="2E4F67D4" w14:textId="77777777" w:rsidR="003D24BF" w:rsidRDefault="003D24BF" w:rsidP="007E1568">
      <w:pPr>
        <w:pStyle w:val="FSCsub-clause"/>
      </w:pPr>
    </w:p>
    <w:p w14:paraId="6E22E943" w14:textId="77777777" w:rsidR="003D24BF" w:rsidRDefault="003D24BF" w:rsidP="007E1568">
      <w:pPr>
        <w:pStyle w:val="FSCsub-clause"/>
      </w:pPr>
    </w:p>
    <w:p w14:paraId="738A0354" w14:textId="77777777" w:rsidR="003D24BF" w:rsidRDefault="003D24BF" w:rsidP="007E1568">
      <w:pPr>
        <w:pStyle w:val="FSCsub-clause"/>
      </w:pPr>
    </w:p>
    <w:p w14:paraId="15B33B65" w14:textId="77777777" w:rsidR="003D24BF" w:rsidRDefault="003D24BF" w:rsidP="007E1568">
      <w:pPr>
        <w:pStyle w:val="FSCsub-clause"/>
      </w:pPr>
    </w:p>
    <w:p w14:paraId="761A015A" w14:textId="77777777" w:rsidR="003D24BF" w:rsidRDefault="003D24BF" w:rsidP="007E1568">
      <w:pPr>
        <w:pStyle w:val="FSCsub-clause"/>
      </w:pPr>
    </w:p>
    <w:p w14:paraId="0D6F88F7" w14:textId="77777777" w:rsidR="003D24BF" w:rsidRDefault="003D24BF" w:rsidP="007E1568">
      <w:pPr>
        <w:pStyle w:val="FSCsub-clause"/>
      </w:pPr>
    </w:p>
    <w:p w14:paraId="689AFD61" w14:textId="77777777" w:rsidR="007B1ED3" w:rsidRPr="007E1568" w:rsidRDefault="007B1ED3" w:rsidP="007E1568">
      <w:pPr>
        <w:pStyle w:val="FSCsub-clause"/>
        <w:ind w:left="0" w:firstLine="0"/>
        <w:rPr>
          <w:b/>
          <w:bCs/>
          <w:i/>
          <w:iCs/>
        </w:rPr>
      </w:pPr>
    </w:p>
    <w:p w14:paraId="204A7A8A" w14:textId="20E52580" w:rsidR="009C6A97" w:rsidRPr="00EC2A77" w:rsidRDefault="00457AFD" w:rsidP="00DF0F6D">
      <w:pPr>
        <w:pStyle w:val="FSCsubheadingA"/>
        <w:pBdr>
          <w:bottom w:val="single" w:sz="8" w:space="1" w:color="006D53"/>
        </w:pBdr>
        <w:rPr>
          <w:sz w:val="24"/>
          <w:szCs w:val="24"/>
        </w:rPr>
      </w:pPr>
      <w:bookmarkStart w:id="69" w:name="_Toc485212126"/>
      <w:r w:rsidRPr="00EC2A77">
        <w:rPr>
          <w:sz w:val="24"/>
          <w:szCs w:val="24"/>
        </w:rPr>
        <w:lastRenderedPageBreak/>
        <w:t xml:space="preserve">Annex </w:t>
      </w:r>
      <w:r w:rsidR="00593160" w:rsidRPr="00EC2A77">
        <w:rPr>
          <w:sz w:val="24"/>
          <w:szCs w:val="24"/>
        </w:rPr>
        <w:t>D</w:t>
      </w:r>
      <w:r w:rsidR="0057780D" w:rsidRPr="00EC2A77">
        <w:rPr>
          <w:sz w:val="24"/>
          <w:szCs w:val="24"/>
        </w:rPr>
        <w:t>.</w:t>
      </w:r>
      <w:r w:rsidRPr="00EC2A77">
        <w:rPr>
          <w:sz w:val="24"/>
          <w:szCs w:val="24"/>
        </w:rPr>
        <w:t xml:space="preserve"> </w:t>
      </w:r>
      <w:r w:rsidR="00860DFC" w:rsidRPr="00EC2A77">
        <w:rPr>
          <w:sz w:val="24"/>
          <w:szCs w:val="24"/>
        </w:rPr>
        <w:t>Terms and definitions</w:t>
      </w:r>
      <w:bookmarkEnd w:id="69"/>
    </w:p>
    <w:p w14:paraId="2DA2CFD0" w14:textId="736ACD13" w:rsidR="009C6A97" w:rsidRPr="009F3880" w:rsidRDefault="005B7AA1" w:rsidP="00DF0F6D">
      <w:pPr>
        <w:pStyle w:val="FSCnormal"/>
        <w:rPr>
          <w:b/>
          <w:bCs/>
        </w:rPr>
      </w:pPr>
      <w:r w:rsidRPr="009F3880">
        <w:t>For the purposes of this standard, the terms and definitions given in FSC-</w:t>
      </w:r>
      <w:r w:rsidR="00EF0E0C" w:rsidRPr="009F3880">
        <w:t>STD-01-0</w:t>
      </w:r>
      <w:r w:rsidRPr="009F3880">
        <w:t xml:space="preserve">02 </w:t>
      </w:r>
      <w:r w:rsidR="00716C37" w:rsidRPr="009F3880">
        <w:rPr>
          <w:i/>
        </w:rPr>
        <w:t>FSC</w:t>
      </w:r>
      <w:r w:rsidRPr="009F3880">
        <w:t xml:space="preserve"> </w:t>
      </w:r>
      <w:r w:rsidR="00716C37" w:rsidRPr="009F3880">
        <w:rPr>
          <w:i/>
        </w:rPr>
        <w:t>Glossary of Terms</w:t>
      </w:r>
      <w:r w:rsidRPr="009F3880">
        <w:t xml:space="preserve"> and the following apply</w:t>
      </w:r>
      <w:r w:rsidR="00264984" w:rsidRPr="009F3880">
        <w:t>.</w:t>
      </w:r>
    </w:p>
    <w:p w14:paraId="5A0B2EA9" w14:textId="77777777" w:rsidR="009C6A97" w:rsidRPr="009F3880" w:rsidRDefault="009C6A97" w:rsidP="00DF0F6D">
      <w:pPr>
        <w:pStyle w:val="FSCnormal"/>
        <w:rPr>
          <w:bCs/>
        </w:rPr>
      </w:pPr>
    </w:p>
    <w:p w14:paraId="5462FAD0" w14:textId="4A3EB842" w:rsidR="00EF0E0C" w:rsidRPr="009F3880" w:rsidRDefault="002E3BFD" w:rsidP="00DF0F6D">
      <w:pPr>
        <w:pStyle w:val="FSCnormal"/>
        <w:rPr>
          <w:bCs/>
        </w:rPr>
      </w:pPr>
      <w:r w:rsidRPr="009F3880">
        <w:rPr>
          <w:b/>
          <w:bCs/>
        </w:rPr>
        <w:t>Certificate</w:t>
      </w:r>
      <w:r w:rsidR="00540E21" w:rsidRPr="009F3880">
        <w:rPr>
          <w:b/>
          <w:bCs/>
        </w:rPr>
        <w:t>:</w:t>
      </w:r>
      <w:r w:rsidRPr="009F3880">
        <w:rPr>
          <w:b/>
          <w:bCs/>
        </w:rPr>
        <w:t xml:space="preserve"> </w:t>
      </w:r>
      <w:r w:rsidRPr="009F3880">
        <w:rPr>
          <w:bCs/>
        </w:rPr>
        <w:t>A document issued under the rules of a certification system, indicating that adequate confidence is provided that a duly identified product, process</w:t>
      </w:r>
      <w:r w:rsidR="00860DFC" w:rsidRPr="009F3880">
        <w:rPr>
          <w:bCs/>
        </w:rPr>
        <w:t>,</w:t>
      </w:r>
      <w:r w:rsidRPr="009F3880">
        <w:rPr>
          <w:bCs/>
        </w:rPr>
        <w:t xml:space="preserve"> or service is in conformity with a specific standard or other normative document </w:t>
      </w:r>
      <w:r w:rsidR="00264984" w:rsidRPr="009F3880">
        <w:rPr>
          <w:bCs/>
        </w:rPr>
        <w:t>(</w:t>
      </w:r>
      <w:r w:rsidRPr="009F3880">
        <w:rPr>
          <w:bCs/>
        </w:rPr>
        <w:t>ISO/IEC Guide 2:1991 paragraph 14.8 and ISO/CASCO 193 paragraph 4.5</w:t>
      </w:r>
      <w:r w:rsidR="00264984" w:rsidRPr="009F3880">
        <w:rPr>
          <w:bCs/>
        </w:rPr>
        <w:t>)</w:t>
      </w:r>
      <w:r w:rsidRPr="009F3880">
        <w:rPr>
          <w:bCs/>
        </w:rPr>
        <w:t>.</w:t>
      </w:r>
    </w:p>
    <w:p w14:paraId="743CE8B5" w14:textId="77777777" w:rsidR="00EF0E0C" w:rsidRPr="009F3880" w:rsidRDefault="00EF0E0C" w:rsidP="00DF0F6D">
      <w:pPr>
        <w:pStyle w:val="FSCnormal"/>
        <w:rPr>
          <w:bCs/>
        </w:rPr>
      </w:pPr>
    </w:p>
    <w:p w14:paraId="5FB85E37" w14:textId="632F8D92" w:rsidR="00EF0E0C" w:rsidRDefault="002E3BFD" w:rsidP="00DF0F6D">
      <w:pPr>
        <w:pStyle w:val="FSCnormal"/>
        <w:rPr>
          <w:bCs/>
        </w:rPr>
      </w:pPr>
      <w:r w:rsidRPr="009F3880">
        <w:rPr>
          <w:b/>
          <w:bCs/>
        </w:rPr>
        <w:t>Certification body</w:t>
      </w:r>
      <w:r w:rsidR="00540E21" w:rsidRPr="009F3880">
        <w:rPr>
          <w:b/>
          <w:bCs/>
        </w:rPr>
        <w:t xml:space="preserve">: </w:t>
      </w:r>
      <w:r w:rsidR="00264984" w:rsidRPr="009F3880">
        <w:rPr>
          <w:bCs/>
        </w:rPr>
        <w:t xml:space="preserve">Body </w:t>
      </w:r>
      <w:r w:rsidR="00F1387B" w:rsidRPr="009F3880">
        <w:rPr>
          <w:bCs/>
        </w:rPr>
        <w:t>that performs conformity assessment services and that can be the object of accreditation (adapted from ISO/IEC 17011:2004 (E)</w:t>
      </w:r>
      <w:r w:rsidR="00264984" w:rsidRPr="009F3880">
        <w:rPr>
          <w:bCs/>
        </w:rPr>
        <w:t>)</w:t>
      </w:r>
      <w:r w:rsidRPr="009F3880">
        <w:rPr>
          <w:bCs/>
        </w:rPr>
        <w:t>.</w:t>
      </w:r>
    </w:p>
    <w:p w14:paraId="689B399F" w14:textId="77777777" w:rsidR="00365649" w:rsidRDefault="00365649" w:rsidP="00DF0F6D">
      <w:pPr>
        <w:pStyle w:val="FSCnormal"/>
        <w:rPr>
          <w:bCs/>
        </w:rPr>
      </w:pPr>
    </w:p>
    <w:p w14:paraId="115663E7" w14:textId="042EA575" w:rsidR="00365649" w:rsidRPr="00365649" w:rsidRDefault="00365649" w:rsidP="00365649">
      <w:pPr>
        <w:pStyle w:val="FSCnormal"/>
        <w:rPr>
          <w:b/>
          <w:bCs/>
          <w:lang w:val="en-US"/>
        </w:rPr>
      </w:pPr>
      <w:r w:rsidRPr="00365649">
        <w:rPr>
          <w:b/>
          <w:bCs/>
          <w:lang w:val="en-US"/>
        </w:rPr>
        <w:t xml:space="preserve">Controlled material: </w:t>
      </w:r>
      <w:r w:rsidRPr="00365649">
        <w:rPr>
          <w:bCs/>
          <w:lang w:val="en-US"/>
        </w:rPr>
        <w:t xml:space="preserve">Input material supplied without an FSC claim which has been assessed to be in conformity to the requirements of the standard FSC-STD-40-005 </w:t>
      </w:r>
      <w:r w:rsidRPr="00FD20E9">
        <w:rPr>
          <w:bCs/>
          <w:i/>
          <w:lang w:val="en-US"/>
        </w:rPr>
        <w:t>Requirements for Sourcing Controlled Wood</w:t>
      </w:r>
      <w:r w:rsidRPr="00365649">
        <w:rPr>
          <w:bCs/>
          <w:lang w:val="en-US"/>
        </w:rPr>
        <w:t>.</w:t>
      </w:r>
    </w:p>
    <w:p w14:paraId="102448FF" w14:textId="77777777" w:rsidR="00264984" w:rsidRPr="009F3880" w:rsidRDefault="00264984" w:rsidP="00DF0F6D">
      <w:pPr>
        <w:pStyle w:val="FSCnormal"/>
        <w:rPr>
          <w:bCs/>
        </w:rPr>
      </w:pPr>
    </w:p>
    <w:p w14:paraId="7B6A2751" w14:textId="65FADE17" w:rsidR="00EF0E0C" w:rsidRPr="009F3880" w:rsidRDefault="00EF0E0C" w:rsidP="00DF0F6D">
      <w:pPr>
        <w:pStyle w:val="FSCnormal"/>
        <w:rPr>
          <w:bCs/>
        </w:rPr>
      </w:pPr>
      <w:r w:rsidRPr="009F3880">
        <w:rPr>
          <w:b/>
          <w:bCs/>
        </w:rPr>
        <w:t>FSC</w:t>
      </w:r>
      <w:r w:rsidR="00860DFC" w:rsidRPr="009F3880">
        <w:rPr>
          <w:b/>
          <w:bCs/>
        </w:rPr>
        <w:t>-</w:t>
      </w:r>
      <w:r w:rsidRPr="009F3880">
        <w:rPr>
          <w:b/>
          <w:bCs/>
        </w:rPr>
        <w:t>certified</w:t>
      </w:r>
      <w:r w:rsidR="00A36F9F" w:rsidRPr="009F3880">
        <w:rPr>
          <w:b/>
          <w:bCs/>
        </w:rPr>
        <w:t xml:space="preserve"> product</w:t>
      </w:r>
      <w:r w:rsidR="00540E21" w:rsidRPr="009F3880">
        <w:rPr>
          <w:b/>
          <w:bCs/>
        </w:rPr>
        <w:t xml:space="preserve">: </w:t>
      </w:r>
      <w:r w:rsidR="001871D5">
        <w:rPr>
          <w:bCs/>
        </w:rPr>
        <w:t xml:space="preserve">A product that conforms to all applicable certification requirements and is eligible to be sold with FSC claims and to be promoted with the FSC trademarks. FSC controlled wood is not considered </w:t>
      </w:r>
      <w:r w:rsidR="00E5588A">
        <w:rPr>
          <w:bCs/>
        </w:rPr>
        <w:t xml:space="preserve">an </w:t>
      </w:r>
      <w:r w:rsidR="001871D5">
        <w:rPr>
          <w:bCs/>
        </w:rPr>
        <w:t>FSC-certified product.</w:t>
      </w:r>
    </w:p>
    <w:p w14:paraId="32735AEB" w14:textId="77777777" w:rsidR="00EF0E0C" w:rsidRPr="009F3880" w:rsidRDefault="00EF0E0C" w:rsidP="00DF0F6D">
      <w:pPr>
        <w:pStyle w:val="FSCnormal"/>
        <w:rPr>
          <w:bCs/>
        </w:rPr>
      </w:pPr>
    </w:p>
    <w:p w14:paraId="0E73B307" w14:textId="7D3622A9" w:rsidR="00EF0E0C" w:rsidRPr="009F3880" w:rsidRDefault="00A36F9F" w:rsidP="00DF0F6D">
      <w:pPr>
        <w:pStyle w:val="FSCnormal"/>
        <w:rPr>
          <w:bCs/>
        </w:rPr>
      </w:pPr>
      <w:r w:rsidRPr="009F3880">
        <w:rPr>
          <w:b/>
          <w:bCs/>
        </w:rPr>
        <w:t xml:space="preserve">FSC </w:t>
      </w:r>
      <w:r w:rsidR="00EF0E0C" w:rsidRPr="009F3880">
        <w:rPr>
          <w:b/>
          <w:bCs/>
        </w:rPr>
        <w:t>controlled wood</w:t>
      </w:r>
      <w:r w:rsidR="00540E21" w:rsidRPr="009F3880">
        <w:rPr>
          <w:b/>
          <w:bCs/>
        </w:rPr>
        <w:t xml:space="preserve">: </w:t>
      </w:r>
      <w:r w:rsidR="00365649">
        <w:t xml:space="preserve">Material or product with the </w:t>
      </w:r>
      <w:r w:rsidR="00DF5A91" w:rsidRPr="009F3880">
        <w:rPr>
          <w:bCs/>
        </w:rPr>
        <w:t>‘</w:t>
      </w:r>
      <w:r w:rsidR="00365649">
        <w:t>FSC controlled wood</w:t>
      </w:r>
      <w:r w:rsidR="00DF5A91" w:rsidRPr="009F3880">
        <w:rPr>
          <w:bCs/>
        </w:rPr>
        <w:t>’</w:t>
      </w:r>
      <w:r w:rsidR="00365649">
        <w:t xml:space="preserve"> claim.</w:t>
      </w:r>
    </w:p>
    <w:p w14:paraId="34108FDC" w14:textId="77777777" w:rsidR="00EF0E0C" w:rsidRPr="009F3880" w:rsidRDefault="00EF0E0C" w:rsidP="00DF0F6D">
      <w:pPr>
        <w:pStyle w:val="FSCnormal"/>
        <w:rPr>
          <w:bCs/>
        </w:rPr>
      </w:pPr>
    </w:p>
    <w:p w14:paraId="7A6BB014" w14:textId="65D42E90" w:rsidR="00EF0E0C" w:rsidRPr="009F3880" w:rsidRDefault="00A36F9F" w:rsidP="00DF0F6D">
      <w:pPr>
        <w:pStyle w:val="FSCnormal"/>
        <w:rPr>
          <w:bCs/>
        </w:rPr>
      </w:pPr>
      <w:r w:rsidRPr="009F3880">
        <w:rPr>
          <w:b/>
          <w:bCs/>
        </w:rPr>
        <w:t xml:space="preserve">FSC </w:t>
      </w:r>
      <w:r w:rsidR="00EF0E0C" w:rsidRPr="009F3880">
        <w:rPr>
          <w:b/>
          <w:bCs/>
        </w:rPr>
        <w:t>trademark licence agreement</w:t>
      </w:r>
      <w:r w:rsidR="002C58B2" w:rsidRPr="009F3880">
        <w:rPr>
          <w:b/>
          <w:bCs/>
        </w:rPr>
        <w:t xml:space="preserve">: </w:t>
      </w:r>
      <w:r w:rsidRPr="009F3880">
        <w:rPr>
          <w:bCs/>
        </w:rPr>
        <w:t xml:space="preserve">The legal document signed by the organization permitting use of </w:t>
      </w:r>
      <w:r w:rsidR="00EF0E0C" w:rsidRPr="009F3880">
        <w:rPr>
          <w:bCs/>
        </w:rPr>
        <w:t>the FSC</w:t>
      </w:r>
      <w:r w:rsidRPr="009F3880">
        <w:rPr>
          <w:bCs/>
        </w:rPr>
        <w:t xml:space="preserve"> trademarks (the </w:t>
      </w:r>
      <w:r w:rsidR="00860DFC" w:rsidRPr="009F3880">
        <w:rPr>
          <w:bCs/>
        </w:rPr>
        <w:t>‘licensed material’</w:t>
      </w:r>
      <w:r w:rsidRPr="009F3880">
        <w:rPr>
          <w:bCs/>
        </w:rPr>
        <w:t>).</w:t>
      </w:r>
    </w:p>
    <w:p w14:paraId="104EE235" w14:textId="77777777" w:rsidR="00EF0E0C" w:rsidRPr="009F3880" w:rsidRDefault="00EF0E0C" w:rsidP="00DF0F6D">
      <w:pPr>
        <w:pStyle w:val="FSCnormal"/>
        <w:rPr>
          <w:bCs/>
        </w:rPr>
      </w:pPr>
    </w:p>
    <w:p w14:paraId="3D48D74E" w14:textId="622176F9" w:rsidR="00EF0E0C" w:rsidRPr="009F3880" w:rsidRDefault="00A36F9F" w:rsidP="00DF0F6D">
      <w:pPr>
        <w:pStyle w:val="FSCnormal"/>
        <w:rPr>
          <w:bCs/>
        </w:rPr>
      </w:pPr>
      <w:r w:rsidRPr="009F3880">
        <w:rPr>
          <w:b/>
          <w:bCs/>
        </w:rPr>
        <w:t>FSC trademark licen</w:t>
      </w:r>
      <w:r w:rsidR="00860DFC" w:rsidRPr="009F3880">
        <w:rPr>
          <w:b/>
          <w:bCs/>
        </w:rPr>
        <w:t>c</w:t>
      </w:r>
      <w:r w:rsidRPr="009F3880">
        <w:rPr>
          <w:b/>
          <w:bCs/>
        </w:rPr>
        <w:t>e code</w:t>
      </w:r>
      <w:r w:rsidR="002C58B2" w:rsidRPr="009F3880">
        <w:rPr>
          <w:b/>
          <w:bCs/>
        </w:rPr>
        <w:t xml:space="preserve">: </w:t>
      </w:r>
      <w:r w:rsidRPr="009F3880">
        <w:rPr>
          <w:bCs/>
        </w:rPr>
        <w:t xml:space="preserve">Identification code issued to organizations that have signed an FSC </w:t>
      </w:r>
      <w:r w:rsidR="00264984" w:rsidRPr="009F3880">
        <w:rPr>
          <w:bCs/>
        </w:rPr>
        <w:t>trademark licence agreement</w:t>
      </w:r>
      <w:r w:rsidRPr="009F3880">
        <w:rPr>
          <w:bCs/>
        </w:rPr>
        <w:t>. For certificate</w:t>
      </w:r>
      <w:r w:rsidR="002C58B2" w:rsidRPr="009F3880">
        <w:rPr>
          <w:bCs/>
        </w:rPr>
        <w:t xml:space="preserve"> holders, </w:t>
      </w:r>
      <w:r w:rsidR="00264984" w:rsidRPr="009F3880">
        <w:rPr>
          <w:bCs/>
        </w:rPr>
        <w:t xml:space="preserve">this </w:t>
      </w:r>
      <w:r w:rsidR="002C58B2" w:rsidRPr="009F3880">
        <w:rPr>
          <w:bCs/>
        </w:rPr>
        <w:t>is in the form FSC</w:t>
      </w:r>
      <w:r w:rsidR="002C58B2" w:rsidRPr="009F3880">
        <w:rPr>
          <w:bCs/>
          <w:vertAlign w:val="superscript"/>
        </w:rPr>
        <w:t>®</w:t>
      </w:r>
      <w:r w:rsidR="002C58B2" w:rsidRPr="009F3880">
        <w:rPr>
          <w:bCs/>
        </w:rPr>
        <w:t xml:space="preserve"> </w:t>
      </w:r>
      <w:r w:rsidRPr="009F3880">
        <w:rPr>
          <w:bCs/>
        </w:rPr>
        <w:t xml:space="preserve">C######. It is used to identify the organization on </w:t>
      </w:r>
      <w:r w:rsidR="00EF0E0C" w:rsidRPr="009F3880">
        <w:rPr>
          <w:bCs/>
        </w:rPr>
        <w:t>the FSC</w:t>
      </w:r>
      <w:r w:rsidRPr="009F3880">
        <w:rPr>
          <w:bCs/>
        </w:rPr>
        <w:t xml:space="preserve"> licen</w:t>
      </w:r>
      <w:r w:rsidR="00860DFC" w:rsidRPr="009F3880">
        <w:rPr>
          <w:bCs/>
        </w:rPr>
        <w:t>c</w:t>
      </w:r>
      <w:r w:rsidRPr="009F3880">
        <w:rPr>
          <w:bCs/>
        </w:rPr>
        <w:t xml:space="preserve">e holder database and must accompany any use of </w:t>
      </w:r>
      <w:r w:rsidR="00EF0E0C" w:rsidRPr="009F3880">
        <w:rPr>
          <w:bCs/>
        </w:rPr>
        <w:t>the FSC</w:t>
      </w:r>
      <w:r w:rsidRPr="009F3880">
        <w:rPr>
          <w:bCs/>
        </w:rPr>
        <w:t xml:space="preserve"> trademarks.</w:t>
      </w:r>
    </w:p>
    <w:p w14:paraId="2E78B330" w14:textId="77777777" w:rsidR="00EF0E0C" w:rsidRPr="009F3880" w:rsidRDefault="00EF0E0C" w:rsidP="00DF0F6D">
      <w:pPr>
        <w:pStyle w:val="FSCnormal"/>
        <w:rPr>
          <w:bCs/>
        </w:rPr>
      </w:pPr>
    </w:p>
    <w:p w14:paraId="677F08D5" w14:textId="71D90303" w:rsidR="00EF0E0C" w:rsidRPr="009F3880" w:rsidRDefault="00A36F9F" w:rsidP="00DF0F6D">
      <w:pPr>
        <w:pStyle w:val="FSCnormal"/>
        <w:rPr>
          <w:bCs/>
        </w:rPr>
      </w:pPr>
      <w:r w:rsidRPr="009F3880">
        <w:rPr>
          <w:b/>
          <w:bCs/>
        </w:rPr>
        <w:t>FSC trademarks</w:t>
      </w:r>
      <w:r w:rsidR="002C58B2" w:rsidRPr="009F3880">
        <w:rPr>
          <w:b/>
          <w:bCs/>
        </w:rPr>
        <w:t xml:space="preserve">: </w:t>
      </w:r>
      <w:r w:rsidRPr="009F3880">
        <w:rPr>
          <w:bCs/>
        </w:rPr>
        <w:t xml:space="preserve">FSC has </w:t>
      </w:r>
      <w:r w:rsidR="00D97CB3" w:rsidRPr="009F3880">
        <w:rPr>
          <w:bCs/>
        </w:rPr>
        <w:t>several</w:t>
      </w:r>
      <w:r w:rsidRPr="009F3880">
        <w:rPr>
          <w:bCs/>
        </w:rPr>
        <w:t xml:space="preserve"> registered trademarks: </w:t>
      </w:r>
      <w:r w:rsidR="00860DFC" w:rsidRPr="009F3880">
        <w:rPr>
          <w:bCs/>
        </w:rPr>
        <w:t>(</w:t>
      </w:r>
      <w:r w:rsidR="00EC2A77">
        <w:rPr>
          <w:bCs/>
        </w:rPr>
        <w:t>a</w:t>
      </w:r>
      <w:r w:rsidRPr="009F3880">
        <w:rPr>
          <w:bCs/>
        </w:rPr>
        <w:t>)</w:t>
      </w:r>
      <w:r w:rsidR="008155D9" w:rsidRPr="009F3880">
        <w:rPr>
          <w:bCs/>
        </w:rPr>
        <w:t> </w:t>
      </w:r>
      <w:r w:rsidR="00EF0E0C" w:rsidRPr="009F3880">
        <w:rPr>
          <w:bCs/>
        </w:rPr>
        <w:t>the FSC</w:t>
      </w:r>
      <w:r w:rsidRPr="009F3880">
        <w:rPr>
          <w:bCs/>
        </w:rPr>
        <w:t xml:space="preserve"> </w:t>
      </w:r>
      <w:r w:rsidR="00EF0E0C" w:rsidRPr="009F3880">
        <w:rPr>
          <w:bCs/>
        </w:rPr>
        <w:t>logo</w:t>
      </w:r>
      <w:r w:rsidR="00C45DA0">
        <w:rPr>
          <w:bCs/>
        </w:rPr>
        <w:t>;</w:t>
      </w:r>
      <w:r w:rsidR="00C45DA0" w:rsidRPr="009F3880">
        <w:rPr>
          <w:bCs/>
        </w:rPr>
        <w:t xml:space="preserve"> </w:t>
      </w:r>
      <w:r w:rsidR="00860DFC" w:rsidRPr="009F3880">
        <w:rPr>
          <w:bCs/>
        </w:rPr>
        <w:t>(</w:t>
      </w:r>
      <w:r w:rsidR="00EC2A77">
        <w:rPr>
          <w:bCs/>
        </w:rPr>
        <w:t>b</w:t>
      </w:r>
      <w:r w:rsidR="00D97CB3" w:rsidRPr="009F3880">
        <w:rPr>
          <w:bCs/>
        </w:rPr>
        <w:t>)</w:t>
      </w:r>
      <w:r w:rsidR="008155D9" w:rsidRPr="009F3880">
        <w:rPr>
          <w:bCs/>
        </w:rPr>
        <w:t> </w:t>
      </w:r>
      <w:r w:rsidR="00D97CB3" w:rsidRPr="009F3880">
        <w:rPr>
          <w:bCs/>
        </w:rPr>
        <w:t xml:space="preserve">the initials </w:t>
      </w:r>
      <w:r w:rsidR="00860DFC" w:rsidRPr="009F3880">
        <w:rPr>
          <w:bCs/>
        </w:rPr>
        <w:t>‘</w:t>
      </w:r>
      <w:r w:rsidR="00D97CB3" w:rsidRPr="009F3880">
        <w:rPr>
          <w:bCs/>
        </w:rPr>
        <w:t>FSC</w:t>
      </w:r>
      <w:r w:rsidR="00860DFC" w:rsidRPr="009F3880">
        <w:rPr>
          <w:bCs/>
        </w:rPr>
        <w:t>’</w:t>
      </w:r>
      <w:r w:rsidR="00C45DA0">
        <w:rPr>
          <w:bCs/>
        </w:rPr>
        <w:t>;</w:t>
      </w:r>
      <w:r w:rsidRPr="009F3880">
        <w:rPr>
          <w:bCs/>
        </w:rPr>
        <w:t xml:space="preserve"> </w:t>
      </w:r>
      <w:r w:rsidR="00860DFC" w:rsidRPr="009F3880">
        <w:rPr>
          <w:bCs/>
        </w:rPr>
        <w:t>(</w:t>
      </w:r>
      <w:r w:rsidR="00EC2A77">
        <w:rPr>
          <w:bCs/>
        </w:rPr>
        <w:t>c</w:t>
      </w:r>
      <w:r w:rsidRPr="009F3880">
        <w:rPr>
          <w:bCs/>
        </w:rPr>
        <w:t>)</w:t>
      </w:r>
      <w:r w:rsidR="008155D9" w:rsidRPr="009F3880">
        <w:rPr>
          <w:bCs/>
        </w:rPr>
        <w:t> </w:t>
      </w:r>
      <w:r w:rsidRPr="009F3880">
        <w:rPr>
          <w:bCs/>
        </w:rPr>
        <w:t xml:space="preserve">the name </w:t>
      </w:r>
      <w:r w:rsidR="00860DFC" w:rsidRPr="009F3880">
        <w:rPr>
          <w:bCs/>
        </w:rPr>
        <w:t>‘</w:t>
      </w:r>
      <w:r w:rsidRPr="009F3880">
        <w:rPr>
          <w:bCs/>
        </w:rPr>
        <w:t>Forest Stewardship Council</w:t>
      </w:r>
      <w:r w:rsidR="00860DFC" w:rsidRPr="009F3880">
        <w:rPr>
          <w:bCs/>
        </w:rPr>
        <w:t>’</w:t>
      </w:r>
      <w:r w:rsidR="00C45DA0">
        <w:rPr>
          <w:bCs/>
        </w:rPr>
        <w:t>;</w:t>
      </w:r>
      <w:r w:rsidR="00D97CB3" w:rsidRPr="009F3880">
        <w:rPr>
          <w:bCs/>
        </w:rPr>
        <w:t xml:space="preserve"> </w:t>
      </w:r>
      <w:r w:rsidR="00860DFC" w:rsidRPr="009F3880">
        <w:rPr>
          <w:bCs/>
        </w:rPr>
        <w:t>(</w:t>
      </w:r>
      <w:r w:rsidR="00EC2A77">
        <w:rPr>
          <w:bCs/>
        </w:rPr>
        <w:t>d</w:t>
      </w:r>
      <w:r w:rsidR="00D97CB3" w:rsidRPr="009F3880">
        <w:rPr>
          <w:bCs/>
        </w:rPr>
        <w:t>)</w:t>
      </w:r>
      <w:r w:rsidR="008155D9" w:rsidRPr="009F3880">
        <w:rPr>
          <w:bCs/>
        </w:rPr>
        <w:t> </w:t>
      </w:r>
      <w:r w:rsidR="00D97CB3" w:rsidRPr="009F3880">
        <w:rPr>
          <w:bCs/>
        </w:rPr>
        <w:t xml:space="preserve">the </w:t>
      </w:r>
      <w:r w:rsidR="00860DFC" w:rsidRPr="009F3880">
        <w:rPr>
          <w:bCs/>
        </w:rPr>
        <w:t>‘</w:t>
      </w:r>
      <w:r w:rsidR="00D97CB3" w:rsidRPr="009F3880">
        <w:rPr>
          <w:bCs/>
        </w:rPr>
        <w:t>Forest</w:t>
      </w:r>
      <w:r w:rsidR="008155D9" w:rsidRPr="009F3880">
        <w:rPr>
          <w:bCs/>
        </w:rPr>
        <w:t>s</w:t>
      </w:r>
      <w:r w:rsidR="00D97CB3" w:rsidRPr="009F3880">
        <w:rPr>
          <w:bCs/>
        </w:rPr>
        <w:t xml:space="preserve"> </w:t>
      </w:r>
      <w:proofErr w:type="gramStart"/>
      <w:r w:rsidR="00860DFC" w:rsidRPr="009F3880">
        <w:rPr>
          <w:bCs/>
        </w:rPr>
        <w:t>For</w:t>
      </w:r>
      <w:proofErr w:type="gramEnd"/>
      <w:r w:rsidR="00860DFC" w:rsidRPr="009F3880">
        <w:rPr>
          <w:bCs/>
        </w:rPr>
        <w:t xml:space="preserve"> All Forever </w:t>
      </w:r>
      <w:r w:rsidR="00D97CB3" w:rsidRPr="009F3880">
        <w:rPr>
          <w:bCs/>
        </w:rPr>
        <w:t>–</w:t>
      </w:r>
      <w:r w:rsidR="006155A9" w:rsidRPr="009F3880">
        <w:rPr>
          <w:bCs/>
        </w:rPr>
        <w:t xml:space="preserve"> </w:t>
      </w:r>
      <w:r w:rsidR="00D97CB3" w:rsidRPr="009F3880">
        <w:rPr>
          <w:bCs/>
        </w:rPr>
        <w:t>full</w:t>
      </w:r>
      <w:r w:rsidR="006155A9" w:rsidRPr="009F3880">
        <w:rPr>
          <w:bCs/>
        </w:rPr>
        <w:t>’</w:t>
      </w:r>
      <w:r w:rsidR="00D97CB3" w:rsidRPr="009F3880">
        <w:rPr>
          <w:bCs/>
        </w:rPr>
        <w:t xml:space="preserve"> mark</w:t>
      </w:r>
      <w:r w:rsidR="00C45DA0">
        <w:rPr>
          <w:bCs/>
        </w:rPr>
        <w:t>;</w:t>
      </w:r>
      <w:r w:rsidR="00D97CB3" w:rsidRPr="009F3880">
        <w:rPr>
          <w:bCs/>
        </w:rPr>
        <w:t xml:space="preserve"> and </w:t>
      </w:r>
      <w:r w:rsidR="006155A9" w:rsidRPr="009F3880">
        <w:rPr>
          <w:bCs/>
        </w:rPr>
        <w:t>(</w:t>
      </w:r>
      <w:r w:rsidR="00EC2A77">
        <w:rPr>
          <w:bCs/>
        </w:rPr>
        <w:t>e</w:t>
      </w:r>
      <w:r w:rsidR="00D97CB3" w:rsidRPr="009F3880">
        <w:rPr>
          <w:bCs/>
        </w:rPr>
        <w:t>)</w:t>
      </w:r>
      <w:r w:rsidR="008155D9" w:rsidRPr="009F3880">
        <w:rPr>
          <w:bCs/>
        </w:rPr>
        <w:t> </w:t>
      </w:r>
      <w:r w:rsidR="00C45DA0">
        <w:rPr>
          <w:bCs/>
        </w:rPr>
        <w:t xml:space="preserve">the </w:t>
      </w:r>
      <w:r w:rsidR="008155D9" w:rsidRPr="009F3880">
        <w:rPr>
          <w:bCs/>
        </w:rPr>
        <w:t>‘</w:t>
      </w:r>
      <w:r w:rsidR="00D97CB3" w:rsidRPr="009F3880">
        <w:rPr>
          <w:bCs/>
        </w:rPr>
        <w:t>Forest</w:t>
      </w:r>
      <w:r w:rsidR="008155D9" w:rsidRPr="009F3880">
        <w:rPr>
          <w:bCs/>
        </w:rPr>
        <w:t>s</w:t>
      </w:r>
      <w:r w:rsidR="00D97CB3" w:rsidRPr="009F3880">
        <w:rPr>
          <w:bCs/>
        </w:rPr>
        <w:t xml:space="preserve"> </w:t>
      </w:r>
      <w:r w:rsidR="006155A9" w:rsidRPr="009F3880">
        <w:rPr>
          <w:bCs/>
        </w:rPr>
        <w:t xml:space="preserve">For All Forever </w:t>
      </w:r>
      <w:r w:rsidR="00D97CB3" w:rsidRPr="009F3880">
        <w:rPr>
          <w:bCs/>
        </w:rPr>
        <w:t xml:space="preserve">– </w:t>
      </w:r>
      <w:r w:rsidR="00EF0E0C" w:rsidRPr="009F3880">
        <w:rPr>
          <w:bCs/>
        </w:rPr>
        <w:t>logo</w:t>
      </w:r>
      <w:r w:rsidR="00D97CB3" w:rsidRPr="009F3880">
        <w:rPr>
          <w:bCs/>
        </w:rPr>
        <w:t xml:space="preserve"> with text</w:t>
      </w:r>
      <w:r w:rsidR="006155A9" w:rsidRPr="009F3880">
        <w:rPr>
          <w:bCs/>
        </w:rPr>
        <w:t>’</w:t>
      </w:r>
      <w:r w:rsidR="00D97CB3" w:rsidRPr="009F3880">
        <w:rPr>
          <w:bCs/>
        </w:rPr>
        <w:t xml:space="preserve"> mark</w:t>
      </w:r>
      <w:r w:rsidRPr="009F3880">
        <w:rPr>
          <w:bCs/>
        </w:rPr>
        <w:t>.</w:t>
      </w:r>
    </w:p>
    <w:p w14:paraId="0F82CFC3" w14:textId="77777777" w:rsidR="00EF0E0C" w:rsidRPr="009F3880" w:rsidRDefault="00EF0E0C" w:rsidP="00DF0F6D">
      <w:pPr>
        <w:pStyle w:val="FSCnormal"/>
        <w:rPr>
          <w:bCs/>
        </w:rPr>
      </w:pPr>
    </w:p>
    <w:p w14:paraId="10A2CB2C" w14:textId="77777777" w:rsidR="00EF0E0C" w:rsidRPr="009F3880" w:rsidRDefault="00A36F9F" w:rsidP="00DF0F6D">
      <w:pPr>
        <w:pStyle w:val="FSCnormal"/>
        <w:rPr>
          <w:bCs/>
        </w:rPr>
      </w:pPr>
      <w:r w:rsidRPr="009F3880">
        <w:rPr>
          <w:b/>
          <w:bCs/>
        </w:rPr>
        <w:t>Group entity</w:t>
      </w:r>
      <w:r w:rsidR="002C58B2" w:rsidRPr="009F3880">
        <w:rPr>
          <w:b/>
          <w:bCs/>
        </w:rPr>
        <w:t xml:space="preserve">: </w:t>
      </w:r>
      <w:r w:rsidRPr="009F3880">
        <w:rPr>
          <w:bCs/>
        </w:rPr>
        <w:t>The entity that applies for group certification and holds any group certificate that is issued. The group entity may be an individual person, a cooperative body, an association, or other similar legal entity.</w:t>
      </w:r>
    </w:p>
    <w:p w14:paraId="50591686" w14:textId="535C7B3D" w:rsidR="00EF0E0C" w:rsidRPr="009F3880" w:rsidRDefault="00EF0E0C" w:rsidP="00DF0F6D">
      <w:pPr>
        <w:pStyle w:val="FSCnormal"/>
        <w:rPr>
          <w:bCs/>
        </w:rPr>
      </w:pPr>
    </w:p>
    <w:p w14:paraId="56F3B115" w14:textId="06EC9DAD" w:rsidR="0092629F" w:rsidRPr="009F3880" w:rsidRDefault="0092629F" w:rsidP="00DF0F6D">
      <w:pPr>
        <w:pStyle w:val="FSCnormal"/>
        <w:rPr>
          <w:bCs/>
        </w:rPr>
      </w:pPr>
      <w:r w:rsidRPr="009F3880">
        <w:rPr>
          <w:b/>
          <w:bCs/>
        </w:rPr>
        <w:t>Moebius loop:</w:t>
      </w:r>
      <w:r w:rsidRPr="009F3880">
        <w:rPr>
          <w:bCs/>
        </w:rPr>
        <w:t xml:space="preserve"> </w:t>
      </w:r>
      <w:r w:rsidR="00D15AE3" w:rsidRPr="009F3880">
        <w:rPr>
          <w:bCs/>
        </w:rPr>
        <w:t xml:space="preserve">Sign consisting of three arrows forming a loop. </w:t>
      </w:r>
      <w:r w:rsidR="00264984" w:rsidRPr="009F3880">
        <w:rPr>
          <w:bCs/>
        </w:rPr>
        <w:t xml:space="preserve">The percentage </w:t>
      </w:r>
      <w:r w:rsidR="00D15AE3" w:rsidRPr="009F3880">
        <w:rPr>
          <w:bCs/>
        </w:rPr>
        <w:t xml:space="preserve">figure indicates the portion of </w:t>
      </w:r>
      <w:r w:rsidR="00A032EB" w:rsidRPr="009F3880">
        <w:rPr>
          <w:bCs/>
        </w:rPr>
        <w:t>combined post</w:t>
      </w:r>
      <w:r w:rsidR="00264984" w:rsidRPr="009F3880">
        <w:rPr>
          <w:bCs/>
        </w:rPr>
        <w:t>-</w:t>
      </w:r>
      <w:r w:rsidR="00A032EB" w:rsidRPr="009F3880">
        <w:rPr>
          <w:bCs/>
        </w:rPr>
        <w:t xml:space="preserve"> and pre</w:t>
      </w:r>
      <w:r w:rsidR="00264984" w:rsidRPr="009F3880">
        <w:rPr>
          <w:bCs/>
        </w:rPr>
        <w:t>-</w:t>
      </w:r>
      <w:r w:rsidR="00A032EB" w:rsidRPr="009F3880">
        <w:rPr>
          <w:bCs/>
        </w:rPr>
        <w:t>consumer reclaimed</w:t>
      </w:r>
      <w:r w:rsidR="00D15AE3" w:rsidRPr="009F3880">
        <w:rPr>
          <w:bCs/>
        </w:rPr>
        <w:t xml:space="preserve"> material used for the product. </w:t>
      </w:r>
    </w:p>
    <w:p w14:paraId="3257108D" w14:textId="77777777" w:rsidR="00EF0E0C" w:rsidRPr="009F3880" w:rsidRDefault="00EF0E0C" w:rsidP="00DF0F6D">
      <w:pPr>
        <w:pStyle w:val="FSCnormal"/>
        <w:rPr>
          <w:bCs/>
        </w:rPr>
      </w:pPr>
    </w:p>
    <w:p w14:paraId="415433B5" w14:textId="6186CCCE" w:rsidR="009E6C40" w:rsidRPr="009F3880" w:rsidRDefault="00A36F9F" w:rsidP="00DF0F6D">
      <w:pPr>
        <w:pStyle w:val="FSCnormal"/>
        <w:rPr>
          <w:bCs/>
        </w:rPr>
      </w:pPr>
      <w:r w:rsidRPr="009F3880">
        <w:rPr>
          <w:b/>
          <w:bCs/>
        </w:rPr>
        <w:t>Non-timber forest products</w:t>
      </w:r>
      <w:r w:rsidR="002C58B2" w:rsidRPr="009F3880">
        <w:rPr>
          <w:b/>
          <w:bCs/>
        </w:rPr>
        <w:t xml:space="preserve">: </w:t>
      </w:r>
      <w:r w:rsidR="00F06BC8" w:rsidRPr="009F3880">
        <w:rPr>
          <w:bCs/>
        </w:rPr>
        <w:t>Any forest-based product except wood (timber), including other materials obtained from trees such as resins and leaves, as well as any other plant and animal products. Examples include, but are not limited to, bamboo, seeds, fruits, nuts, honey, palm trees, rubber, cork, ornamental plants, and other products originating from a forest matrix.</w:t>
      </w:r>
    </w:p>
    <w:p w14:paraId="0B6BE47D" w14:textId="77777777" w:rsidR="00F06BC8" w:rsidRPr="00EC2A77" w:rsidRDefault="00F06BC8" w:rsidP="00DF0F6D">
      <w:pPr>
        <w:pStyle w:val="FSCnormal"/>
        <w:rPr>
          <w:bCs/>
          <w:sz w:val="20"/>
          <w:szCs w:val="20"/>
        </w:rPr>
      </w:pPr>
    </w:p>
    <w:p w14:paraId="625DE71B" w14:textId="4C3E4EA0" w:rsidR="00271BFA" w:rsidRPr="009F3880" w:rsidRDefault="00271BFA" w:rsidP="00DF0F6D">
      <w:pPr>
        <w:pStyle w:val="FSCnormal"/>
        <w:rPr>
          <w:bCs/>
        </w:rPr>
      </w:pPr>
      <w:r w:rsidRPr="009F3880">
        <w:rPr>
          <w:b/>
          <w:bCs/>
        </w:rPr>
        <w:t xml:space="preserve">On-product label: </w:t>
      </w:r>
      <w:r w:rsidRPr="009F3880">
        <w:rPr>
          <w:bCs/>
        </w:rPr>
        <w:t>Arrangement of required information to make a public FSC claim about</w:t>
      </w:r>
      <w:r w:rsidR="00C45DA0">
        <w:rPr>
          <w:bCs/>
        </w:rPr>
        <w:t xml:space="preserve"> the</w:t>
      </w:r>
      <w:r w:rsidRPr="009F3880">
        <w:rPr>
          <w:bCs/>
        </w:rPr>
        <w:t xml:space="preserve"> materials used </w:t>
      </w:r>
      <w:r w:rsidR="004F5CE0" w:rsidRPr="006A2390">
        <w:rPr>
          <w:bCs/>
        </w:rPr>
        <w:t>i</w:t>
      </w:r>
      <w:r w:rsidRPr="009F3880">
        <w:rPr>
          <w:bCs/>
        </w:rPr>
        <w:t>n a product</w:t>
      </w:r>
      <w:r w:rsidR="004F5CE0" w:rsidRPr="006A2390">
        <w:rPr>
          <w:bCs/>
        </w:rPr>
        <w:t>,</w:t>
      </w:r>
      <w:r w:rsidRPr="009F3880">
        <w:rPr>
          <w:bCs/>
        </w:rPr>
        <w:t xml:space="preserve"> to be used attached to the product or its packaging.</w:t>
      </w:r>
    </w:p>
    <w:p w14:paraId="5CC5685E" w14:textId="77777777" w:rsidR="00271BFA" w:rsidRPr="00EC2A77" w:rsidRDefault="00271BFA" w:rsidP="00DF0F6D">
      <w:pPr>
        <w:pStyle w:val="FSCnormal"/>
        <w:rPr>
          <w:bCs/>
          <w:sz w:val="20"/>
          <w:szCs w:val="20"/>
        </w:rPr>
      </w:pPr>
    </w:p>
    <w:p w14:paraId="56506E16" w14:textId="15E58B46" w:rsidR="00EF0E0C" w:rsidRPr="009F3880" w:rsidRDefault="00A36F9F" w:rsidP="00DF0F6D">
      <w:pPr>
        <w:pStyle w:val="FSCnormal"/>
        <w:rPr>
          <w:bCs/>
        </w:rPr>
      </w:pPr>
      <w:r w:rsidRPr="009F3880">
        <w:rPr>
          <w:b/>
          <w:bCs/>
        </w:rPr>
        <w:t>Organization</w:t>
      </w:r>
      <w:r w:rsidR="002C58B2" w:rsidRPr="009F3880">
        <w:rPr>
          <w:b/>
          <w:bCs/>
        </w:rPr>
        <w:t xml:space="preserve">: </w:t>
      </w:r>
      <w:r w:rsidRPr="009F3880">
        <w:rPr>
          <w:bCs/>
        </w:rPr>
        <w:t>Registered legal entity that has signed an FSC licen</w:t>
      </w:r>
      <w:r w:rsidR="006155A9" w:rsidRPr="009F3880">
        <w:rPr>
          <w:bCs/>
        </w:rPr>
        <w:t>c</w:t>
      </w:r>
      <w:r w:rsidRPr="009F3880">
        <w:rPr>
          <w:bCs/>
        </w:rPr>
        <w:t>e agreement and holds a valid FSC chain</w:t>
      </w:r>
      <w:r w:rsidR="00C45DA0">
        <w:rPr>
          <w:bCs/>
        </w:rPr>
        <w:t xml:space="preserve"> </w:t>
      </w:r>
      <w:r w:rsidRPr="009F3880">
        <w:rPr>
          <w:bCs/>
        </w:rPr>
        <w:t>of</w:t>
      </w:r>
      <w:r w:rsidR="00C45DA0">
        <w:rPr>
          <w:bCs/>
        </w:rPr>
        <w:t xml:space="preserve"> </w:t>
      </w:r>
      <w:r w:rsidRPr="009F3880">
        <w:rPr>
          <w:bCs/>
        </w:rPr>
        <w:t xml:space="preserve">custody certificate or </w:t>
      </w:r>
      <w:r w:rsidR="00C45DA0">
        <w:rPr>
          <w:bCs/>
        </w:rPr>
        <w:t xml:space="preserve">a </w:t>
      </w:r>
      <w:r w:rsidRPr="009F3880">
        <w:rPr>
          <w:bCs/>
        </w:rPr>
        <w:t>joint FSC forest management and chain</w:t>
      </w:r>
      <w:r w:rsidR="00C45DA0">
        <w:rPr>
          <w:bCs/>
        </w:rPr>
        <w:t xml:space="preserve"> </w:t>
      </w:r>
      <w:r w:rsidRPr="009F3880">
        <w:rPr>
          <w:bCs/>
        </w:rPr>
        <w:t>of</w:t>
      </w:r>
      <w:r w:rsidR="00C45DA0">
        <w:rPr>
          <w:bCs/>
        </w:rPr>
        <w:t xml:space="preserve"> </w:t>
      </w:r>
      <w:r w:rsidRPr="009F3880">
        <w:rPr>
          <w:bCs/>
        </w:rPr>
        <w:t xml:space="preserve">custody certificate, including group entities, members of </w:t>
      </w:r>
      <w:r w:rsidR="00EF0E0C" w:rsidRPr="009F3880">
        <w:rPr>
          <w:bCs/>
        </w:rPr>
        <w:t>multi</w:t>
      </w:r>
      <w:r w:rsidR="00C45DA0">
        <w:rPr>
          <w:bCs/>
        </w:rPr>
        <w:t>-</w:t>
      </w:r>
      <w:r w:rsidR="00EF0E0C" w:rsidRPr="009F3880">
        <w:rPr>
          <w:bCs/>
        </w:rPr>
        <w:t>site</w:t>
      </w:r>
      <w:r w:rsidRPr="009F3880">
        <w:rPr>
          <w:bCs/>
        </w:rPr>
        <w:t xml:space="preserve">, group </w:t>
      </w:r>
      <w:r w:rsidR="00C45DA0">
        <w:rPr>
          <w:bCs/>
        </w:rPr>
        <w:t>forest managers</w:t>
      </w:r>
      <w:r w:rsidR="004F5CE0" w:rsidRPr="006A2390">
        <w:rPr>
          <w:bCs/>
        </w:rPr>
        <w:t>,</w:t>
      </w:r>
      <w:r w:rsidRPr="009F3880">
        <w:rPr>
          <w:bCs/>
        </w:rPr>
        <w:t xml:space="preserve"> </w:t>
      </w:r>
      <w:r w:rsidR="00C45DA0" w:rsidRPr="009F3880">
        <w:rPr>
          <w:bCs/>
        </w:rPr>
        <w:t>chain</w:t>
      </w:r>
      <w:r w:rsidR="00C45DA0">
        <w:rPr>
          <w:bCs/>
        </w:rPr>
        <w:t xml:space="preserve"> </w:t>
      </w:r>
      <w:r w:rsidR="00C45DA0" w:rsidRPr="009F3880">
        <w:rPr>
          <w:bCs/>
        </w:rPr>
        <w:t>of</w:t>
      </w:r>
      <w:r w:rsidR="00C45DA0">
        <w:rPr>
          <w:bCs/>
        </w:rPr>
        <w:t xml:space="preserve"> </w:t>
      </w:r>
      <w:r w:rsidR="00C45DA0" w:rsidRPr="009F3880">
        <w:rPr>
          <w:bCs/>
        </w:rPr>
        <w:t xml:space="preserve">custody </w:t>
      </w:r>
      <w:r w:rsidRPr="009F3880">
        <w:rPr>
          <w:bCs/>
        </w:rPr>
        <w:t>certification schemes</w:t>
      </w:r>
      <w:r w:rsidR="006155A9" w:rsidRPr="009F3880">
        <w:rPr>
          <w:bCs/>
        </w:rPr>
        <w:t>,</w:t>
      </w:r>
      <w:r w:rsidRPr="009F3880">
        <w:rPr>
          <w:bCs/>
        </w:rPr>
        <w:t xml:space="preserve"> and users of project certification.</w:t>
      </w:r>
    </w:p>
    <w:p w14:paraId="669C18D5" w14:textId="77777777" w:rsidR="00EF0E0C" w:rsidRPr="00EC2A77" w:rsidRDefault="00EF0E0C" w:rsidP="00DF0F6D">
      <w:pPr>
        <w:pStyle w:val="FSCnormal"/>
        <w:rPr>
          <w:bCs/>
          <w:sz w:val="20"/>
          <w:szCs w:val="20"/>
        </w:rPr>
      </w:pPr>
    </w:p>
    <w:p w14:paraId="0D71913A" w14:textId="221CC915" w:rsidR="00EF0E0C" w:rsidRPr="009F3880" w:rsidRDefault="00A36F9F" w:rsidP="00DF0F6D">
      <w:pPr>
        <w:pStyle w:val="FSCnormal"/>
        <w:rPr>
          <w:bCs/>
        </w:rPr>
      </w:pPr>
      <w:r w:rsidRPr="009F3880">
        <w:rPr>
          <w:b/>
          <w:bCs/>
        </w:rPr>
        <w:t>Post</w:t>
      </w:r>
      <w:r w:rsidR="00F06BC8" w:rsidRPr="009F3880">
        <w:rPr>
          <w:b/>
          <w:bCs/>
        </w:rPr>
        <w:t>-</w:t>
      </w:r>
      <w:r w:rsidRPr="009F3880">
        <w:rPr>
          <w:b/>
          <w:bCs/>
        </w:rPr>
        <w:t>consumer reclaimed material</w:t>
      </w:r>
      <w:r w:rsidR="002C58B2" w:rsidRPr="009F3880">
        <w:rPr>
          <w:b/>
          <w:bCs/>
        </w:rPr>
        <w:t xml:space="preserve">: </w:t>
      </w:r>
      <w:r w:rsidRPr="009F3880">
        <w:rPr>
          <w:bCs/>
        </w:rPr>
        <w:t>Material that is reclaimed from a consumer or commercial product that has been used for its intended purpose by individuals, households</w:t>
      </w:r>
      <w:r w:rsidR="006155A9" w:rsidRPr="009F3880">
        <w:rPr>
          <w:bCs/>
        </w:rPr>
        <w:t>,</w:t>
      </w:r>
      <w:r w:rsidRPr="009F3880">
        <w:rPr>
          <w:bCs/>
        </w:rPr>
        <w:t xml:space="preserve"> or by commercial, industrial</w:t>
      </w:r>
      <w:r w:rsidR="006155A9" w:rsidRPr="009F3880">
        <w:rPr>
          <w:bCs/>
        </w:rPr>
        <w:t>,</w:t>
      </w:r>
      <w:r w:rsidRPr="009F3880">
        <w:rPr>
          <w:bCs/>
        </w:rPr>
        <w:t xml:space="preserve"> and institutional facilities in their role as end-users of the product.</w:t>
      </w:r>
    </w:p>
    <w:p w14:paraId="58DD1C7C" w14:textId="77777777" w:rsidR="00EF0E0C" w:rsidRPr="00EC2A77" w:rsidRDefault="00EF0E0C" w:rsidP="00DF0F6D">
      <w:pPr>
        <w:pStyle w:val="FSCnormal"/>
        <w:rPr>
          <w:bCs/>
          <w:sz w:val="20"/>
          <w:szCs w:val="20"/>
        </w:rPr>
      </w:pPr>
    </w:p>
    <w:p w14:paraId="359AA6A7" w14:textId="4EBBED4B" w:rsidR="00EF0E0C" w:rsidRPr="009F3880" w:rsidRDefault="00A36F9F" w:rsidP="00DF0F6D">
      <w:pPr>
        <w:pStyle w:val="FSCnormal"/>
        <w:rPr>
          <w:bCs/>
        </w:rPr>
      </w:pPr>
      <w:r w:rsidRPr="009F3880">
        <w:rPr>
          <w:b/>
          <w:bCs/>
        </w:rPr>
        <w:t>Pre</w:t>
      </w:r>
      <w:r w:rsidR="00F06BC8" w:rsidRPr="009F3880">
        <w:rPr>
          <w:b/>
          <w:bCs/>
        </w:rPr>
        <w:t>-</w:t>
      </w:r>
      <w:r w:rsidRPr="009F3880">
        <w:rPr>
          <w:b/>
          <w:bCs/>
        </w:rPr>
        <w:t>consumer reclaimed material</w:t>
      </w:r>
      <w:r w:rsidR="002C58B2" w:rsidRPr="009F3880">
        <w:rPr>
          <w:b/>
          <w:bCs/>
        </w:rPr>
        <w:t xml:space="preserve">: </w:t>
      </w:r>
      <w:r w:rsidRPr="009F3880">
        <w:rPr>
          <w:bCs/>
        </w:rPr>
        <w:t>Material that is reclaimed from a process of secondary manufacture or further downstream industry, in which the material has not been intentionally produced, is unfit for end use</w:t>
      </w:r>
      <w:r w:rsidR="004F5CE0" w:rsidRPr="006A2390">
        <w:rPr>
          <w:bCs/>
        </w:rPr>
        <w:t>,</w:t>
      </w:r>
      <w:r w:rsidRPr="009F3880">
        <w:rPr>
          <w:bCs/>
        </w:rPr>
        <w:t xml:space="preserve"> and not capable of being re-used on</w:t>
      </w:r>
      <w:r w:rsidR="006155A9" w:rsidRPr="009F3880">
        <w:rPr>
          <w:bCs/>
        </w:rPr>
        <w:t xml:space="preserve"> </w:t>
      </w:r>
      <w:r w:rsidRPr="009F3880">
        <w:rPr>
          <w:bCs/>
        </w:rPr>
        <w:t>site in the same manufacturing process that generated it.</w:t>
      </w:r>
    </w:p>
    <w:p w14:paraId="08F813D6" w14:textId="77777777" w:rsidR="00EF0E0C" w:rsidRPr="009F3880" w:rsidRDefault="00EF0E0C" w:rsidP="00DF0F6D">
      <w:pPr>
        <w:pStyle w:val="FSCnormal"/>
        <w:rPr>
          <w:bCs/>
        </w:rPr>
      </w:pPr>
    </w:p>
    <w:p w14:paraId="3E622BF4" w14:textId="14BAB2ED" w:rsidR="00EF0E0C" w:rsidRPr="009F3880" w:rsidRDefault="007E5D98" w:rsidP="00DF0F6D">
      <w:pPr>
        <w:pStyle w:val="FSCnormal"/>
        <w:rPr>
          <w:bCs/>
        </w:rPr>
      </w:pPr>
      <w:r w:rsidRPr="009F3880">
        <w:rPr>
          <w:b/>
          <w:bCs/>
        </w:rPr>
        <w:t xml:space="preserve">Product type: </w:t>
      </w:r>
      <w:r w:rsidR="00914256" w:rsidRPr="009F3880">
        <w:rPr>
          <w:bCs/>
        </w:rPr>
        <w:t xml:space="preserve">For the purposes of </w:t>
      </w:r>
      <w:r w:rsidRPr="009F3880">
        <w:rPr>
          <w:bCs/>
        </w:rPr>
        <w:t xml:space="preserve">these requirements, a </w:t>
      </w:r>
      <w:r w:rsidR="00914256" w:rsidRPr="009F3880">
        <w:rPr>
          <w:bCs/>
        </w:rPr>
        <w:t xml:space="preserve">list of </w:t>
      </w:r>
      <w:r w:rsidRPr="009F3880">
        <w:rPr>
          <w:bCs/>
        </w:rPr>
        <w:t>description</w:t>
      </w:r>
      <w:r w:rsidR="00914256" w:rsidRPr="009F3880">
        <w:rPr>
          <w:bCs/>
        </w:rPr>
        <w:t>s</w:t>
      </w:r>
      <w:r w:rsidRPr="009F3880">
        <w:rPr>
          <w:bCs/>
        </w:rPr>
        <w:t xml:space="preserve"> of the certified material or content </w:t>
      </w:r>
      <w:r w:rsidR="00914256" w:rsidRPr="009F3880">
        <w:rPr>
          <w:bCs/>
        </w:rPr>
        <w:t>to be used</w:t>
      </w:r>
      <w:r w:rsidRPr="009F3880">
        <w:rPr>
          <w:bCs/>
        </w:rPr>
        <w:t xml:space="preserve"> </w:t>
      </w:r>
      <w:r w:rsidR="00914256" w:rsidRPr="009F3880">
        <w:rPr>
          <w:bCs/>
        </w:rPr>
        <w:t xml:space="preserve">within the </w:t>
      </w:r>
      <w:r w:rsidRPr="009F3880">
        <w:rPr>
          <w:bCs/>
        </w:rPr>
        <w:t>on</w:t>
      </w:r>
      <w:r w:rsidR="00C518EE" w:rsidRPr="009F3880">
        <w:rPr>
          <w:bCs/>
        </w:rPr>
        <w:t>-</w:t>
      </w:r>
      <w:r w:rsidRPr="009F3880">
        <w:rPr>
          <w:bCs/>
        </w:rPr>
        <w:t>product label</w:t>
      </w:r>
      <w:r w:rsidR="00790248">
        <w:rPr>
          <w:bCs/>
        </w:rPr>
        <w:t>, such as “wood” or “cork”.</w:t>
      </w:r>
      <w:r w:rsidRPr="009F3880">
        <w:rPr>
          <w:bCs/>
        </w:rPr>
        <w:t xml:space="preserve"> The list is available in the </w:t>
      </w:r>
      <w:r w:rsidR="006B6033">
        <w:rPr>
          <w:bCs/>
        </w:rPr>
        <w:t>trademark portal</w:t>
      </w:r>
      <w:r w:rsidRPr="009F3880">
        <w:rPr>
          <w:bCs/>
        </w:rPr>
        <w:t>.</w:t>
      </w:r>
    </w:p>
    <w:p w14:paraId="573D1578" w14:textId="77777777" w:rsidR="00EF0E0C" w:rsidRPr="009F3880" w:rsidRDefault="00EF0E0C" w:rsidP="00DF0F6D">
      <w:pPr>
        <w:pStyle w:val="FSCnormal"/>
        <w:rPr>
          <w:bCs/>
        </w:rPr>
      </w:pPr>
    </w:p>
    <w:p w14:paraId="5D6D70A9" w14:textId="2126299A" w:rsidR="00EF0E0C" w:rsidRPr="009F3880" w:rsidRDefault="008067FF" w:rsidP="00DF0F6D">
      <w:pPr>
        <w:pStyle w:val="FSCnormal"/>
      </w:pPr>
      <w:r w:rsidRPr="009F3880">
        <w:rPr>
          <w:b/>
        </w:rPr>
        <w:t>Small and community producer</w:t>
      </w:r>
      <w:r w:rsidR="00E25CEB" w:rsidRPr="009F3880">
        <w:rPr>
          <w:b/>
        </w:rPr>
        <w:t xml:space="preserve">: </w:t>
      </w:r>
      <w:r w:rsidR="00E25CEB" w:rsidRPr="009F3880">
        <w:t xml:space="preserve">A forest management unit (FMU) or group of FMUs that meet(s) the </w:t>
      </w:r>
      <w:r w:rsidR="00C518EE" w:rsidRPr="009F3880">
        <w:t xml:space="preserve">small and low-intensity managed forest </w:t>
      </w:r>
      <w:r w:rsidR="00E25CEB" w:rsidRPr="009F3880">
        <w:t>eligibility criteria (FSC-STD</w:t>
      </w:r>
      <w:r w:rsidR="00AF108D" w:rsidRPr="009F3880">
        <w:t>-</w:t>
      </w:r>
      <w:r w:rsidR="00EF0E0C" w:rsidRPr="009F3880">
        <w:t>1</w:t>
      </w:r>
      <w:r w:rsidR="00AF108D" w:rsidRPr="009F3880">
        <w:t>-</w:t>
      </w:r>
      <w:r w:rsidR="00EF0E0C" w:rsidRPr="009F3880">
        <w:t>0</w:t>
      </w:r>
      <w:r w:rsidR="00E25CEB" w:rsidRPr="009F3880">
        <w:t xml:space="preserve">03a) and </w:t>
      </w:r>
      <w:r w:rsidR="00C518EE" w:rsidRPr="009F3880">
        <w:t>addenda</w:t>
      </w:r>
      <w:r w:rsidR="00E25CEB" w:rsidRPr="009F3880">
        <w:t>. A</w:t>
      </w:r>
      <w:r w:rsidR="00C518EE" w:rsidRPr="009F3880">
        <w:t>n</w:t>
      </w:r>
      <w:r w:rsidR="00E25CEB" w:rsidRPr="009F3880">
        <w:t xml:space="preserve"> </w:t>
      </w:r>
      <w:r w:rsidR="00C518EE" w:rsidRPr="009F3880">
        <w:t>FMU</w:t>
      </w:r>
      <w:r w:rsidR="00E25CEB" w:rsidRPr="009F3880">
        <w:t xml:space="preserve"> </w:t>
      </w:r>
      <w:r w:rsidR="00AA364B">
        <w:t xml:space="preserve">must </w:t>
      </w:r>
      <w:r w:rsidR="00E25CEB" w:rsidRPr="009F3880">
        <w:t>comply with</w:t>
      </w:r>
      <w:r w:rsidR="00AA364B">
        <w:t xml:space="preserve"> the</w:t>
      </w:r>
      <w:r w:rsidR="00E25CEB" w:rsidRPr="009F3880">
        <w:t xml:space="preserve"> tenure </w:t>
      </w:r>
      <w:r w:rsidR="00E73E33" w:rsidRPr="009F3880">
        <w:t>and</w:t>
      </w:r>
      <w:r w:rsidR="00E25CEB" w:rsidRPr="009F3880">
        <w:t xml:space="preserve"> management criteria defined in </w:t>
      </w:r>
      <w:r w:rsidR="00F06BC8" w:rsidRPr="009F3880">
        <w:t>FSC-STD-40-004.</w:t>
      </w:r>
    </w:p>
    <w:p w14:paraId="1FDC06D8" w14:textId="77777777" w:rsidR="00CB7B09" w:rsidRDefault="00CB7B09" w:rsidP="00DF0F6D">
      <w:pPr>
        <w:pStyle w:val="FSCnormal"/>
      </w:pPr>
    </w:p>
    <w:p w14:paraId="17670919" w14:textId="77777777" w:rsidR="00D70C29" w:rsidRPr="009F3880" w:rsidRDefault="00D70C29" w:rsidP="00D70C29">
      <w:pPr>
        <w:pStyle w:val="FSCnormal"/>
        <w:rPr>
          <w:bCs/>
        </w:rPr>
      </w:pPr>
      <w:r>
        <w:rPr>
          <w:b/>
          <w:bCs/>
        </w:rPr>
        <w:t>Trademark portal</w:t>
      </w:r>
      <w:r w:rsidRPr="009F3880">
        <w:rPr>
          <w:b/>
          <w:bCs/>
        </w:rPr>
        <w:t xml:space="preserve">: </w:t>
      </w:r>
      <w:r w:rsidRPr="009F3880">
        <w:rPr>
          <w:bCs/>
        </w:rPr>
        <w:t>The online service for providing the FSC labels and logo to organizations that are entitled to use FSC trademarks.</w:t>
      </w:r>
    </w:p>
    <w:p w14:paraId="2D61AE43" w14:textId="77777777" w:rsidR="00D70C29" w:rsidRPr="009F3880" w:rsidRDefault="00D70C29" w:rsidP="00DF0F6D">
      <w:pPr>
        <w:pStyle w:val="FSCnormal"/>
      </w:pPr>
    </w:p>
    <w:p w14:paraId="56FF5333" w14:textId="2D708578" w:rsidR="00CB7B09" w:rsidRDefault="00CB7B09" w:rsidP="00DF0F6D">
      <w:pPr>
        <w:pStyle w:val="FSCnormal"/>
      </w:pPr>
      <w:r w:rsidRPr="009F3880">
        <w:rPr>
          <w:b/>
        </w:rPr>
        <w:t>Trademark</w:t>
      </w:r>
      <w:r w:rsidR="00BC0225">
        <w:rPr>
          <w:b/>
        </w:rPr>
        <w:t xml:space="preserve"> use</w:t>
      </w:r>
      <w:r w:rsidRPr="009F3880">
        <w:rPr>
          <w:b/>
        </w:rPr>
        <w:t xml:space="preserve"> management system:</w:t>
      </w:r>
      <w:r w:rsidRPr="009F3880">
        <w:t xml:space="preserve"> A framework of procedures </w:t>
      </w:r>
      <w:r w:rsidR="006B4AE5" w:rsidRPr="009F3880">
        <w:t xml:space="preserve">described in Annex </w:t>
      </w:r>
      <w:r w:rsidR="00CE564F">
        <w:t>A</w:t>
      </w:r>
      <w:r w:rsidR="006B4AE5" w:rsidRPr="009F3880">
        <w:t xml:space="preserve"> of this </w:t>
      </w:r>
      <w:r w:rsidR="00593160">
        <w:t>standard</w:t>
      </w:r>
      <w:r w:rsidR="00AA364B">
        <w:t>,</w:t>
      </w:r>
      <w:r w:rsidR="00593160" w:rsidRPr="009F3880">
        <w:t xml:space="preserve"> </w:t>
      </w:r>
      <w:r w:rsidRPr="009F3880">
        <w:t xml:space="preserve">used by </w:t>
      </w:r>
      <w:r w:rsidR="004F5CE0" w:rsidRPr="006A2390">
        <w:t xml:space="preserve">a </w:t>
      </w:r>
      <w:r w:rsidRPr="009F3880">
        <w:t xml:space="preserve">certificate holder to </w:t>
      </w:r>
      <w:r w:rsidR="005800F0" w:rsidRPr="009F3880">
        <w:t>ensur</w:t>
      </w:r>
      <w:r w:rsidR="006B4AE5" w:rsidRPr="009F3880">
        <w:t>e correct use of FSC trademarks.</w:t>
      </w:r>
    </w:p>
    <w:p w14:paraId="23C1C8D9" w14:textId="77777777" w:rsidR="00790248" w:rsidRDefault="00790248" w:rsidP="00DF0F6D">
      <w:pPr>
        <w:pStyle w:val="FSCnormal"/>
      </w:pPr>
    </w:p>
    <w:p w14:paraId="009A1355" w14:textId="77777777" w:rsidR="009C6A97" w:rsidRPr="009F3880" w:rsidRDefault="008345FA" w:rsidP="009A1C8A">
      <w:pPr>
        <w:pStyle w:val="FSCnormal"/>
        <w:keepNext/>
        <w:keepLines/>
        <w:rPr>
          <w:b/>
          <w:bCs/>
        </w:rPr>
      </w:pPr>
      <w:r w:rsidRPr="009F3880">
        <w:rPr>
          <w:b/>
          <w:bCs/>
        </w:rPr>
        <w:t>Verbal forms for the expression of provisions</w:t>
      </w:r>
    </w:p>
    <w:p w14:paraId="1E85406B" w14:textId="1621155C" w:rsidR="009C6A97" w:rsidRPr="009F3880" w:rsidRDefault="008345FA" w:rsidP="009A1C8A">
      <w:pPr>
        <w:pStyle w:val="FSCnormal"/>
        <w:keepNext/>
        <w:keepLines/>
      </w:pPr>
      <w:r w:rsidRPr="009F3880">
        <w:t xml:space="preserve">[Adapted from </w:t>
      </w:r>
      <w:r w:rsidRPr="009F3880">
        <w:rPr>
          <w:i/>
          <w:iCs/>
        </w:rPr>
        <w:t xml:space="preserve">ISO/IEC Directives Part 2: Rules for the </w:t>
      </w:r>
      <w:r w:rsidR="008155D9" w:rsidRPr="009F3880">
        <w:rPr>
          <w:i/>
          <w:iCs/>
        </w:rPr>
        <w:t xml:space="preserve">Structure </w:t>
      </w:r>
      <w:r w:rsidRPr="009F3880">
        <w:rPr>
          <w:i/>
          <w:iCs/>
        </w:rPr>
        <w:t xml:space="preserve">and </w:t>
      </w:r>
      <w:r w:rsidR="008155D9" w:rsidRPr="009F3880">
        <w:rPr>
          <w:i/>
          <w:iCs/>
        </w:rPr>
        <w:t xml:space="preserve">Drafting </w:t>
      </w:r>
      <w:r w:rsidRPr="009F3880">
        <w:rPr>
          <w:i/>
          <w:iCs/>
        </w:rPr>
        <w:t xml:space="preserve">of International </w:t>
      </w:r>
      <w:r w:rsidR="00EF0E0C" w:rsidRPr="009F3880">
        <w:rPr>
          <w:i/>
          <w:iCs/>
        </w:rPr>
        <w:t>Standard</w:t>
      </w:r>
      <w:r w:rsidRPr="009F3880">
        <w:rPr>
          <w:i/>
          <w:iCs/>
        </w:rPr>
        <w:t>s</w:t>
      </w:r>
      <w:r w:rsidR="009F5826" w:rsidRPr="009F3880">
        <w:rPr>
          <w:iCs/>
        </w:rPr>
        <w:t xml:space="preserve"> (2011)</w:t>
      </w:r>
      <w:r w:rsidRPr="009F3880">
        <w:t>]</w:t>
      </w:r>
    </w:p>
    <w:p w14:paraId="5027DA5E" w14:textId="200F59AD" w:rsidR="009C6A97" w:rsidRPr="009F3880" w:rsidRDefault="008345FA" w:rsidP="00FD20E9">
      <w:pPr>
        <w:pStyle w:val="FSCnormal"/>
        <w:keepLines/>
        <w:numPr>
          <w:ilvl w:val="0"/>
          <w:numId w:val="70"/>
        </w:numPr>
      </w:pPr>
      <w:r w:rsidRPr="009F3880">
        <w:rPr>
          <w:i/>
          <w:iCs/>
        </w:rPr>
        <w:t>shall</w:t>
      </w:r>
      <w:r w:rsidRPr="009F3880">
        <w:t xml:space="preserve"> indicates requirements strictly to be followed to conform with the standard.</w:t>
      </w:r>
    </w:p>
    <w:p w14:paraId="7780583F" w14:textId="64D6FFF4" w:rsidR="009C6A97" w:rsidRPr="009F3880" w:rsidRDefault="008345FA" w:rsidP="00FD20E9">
      <w:pPr>
        <w:pStyle w:val="FSCnormal"/>
        <w:keepLines/>
        <w:numPr>
          <w:ilvl w:val="0"/>
          <w:numId w:val="70"/>
        </w:numPr>
      </w:pPr>
      <w:r w:rsidRPr="009F3880">
        <w:rPr>
          <w:i/>
          <w:iCs/>
        </w:rPr>
        <w:t>should</w:t>
      </w:r>
      <w:r w:rsidRPr="009F3880">
        <w:t xml:space="preserve"> indicates that</w:t>
      </w:r>
      <w:r w:rsidR="00AA364B">
        <w:t>,</w:t>
      </w:r>
      <w:r w:rsidRPr="009F3880">
        <w:t xml:space="preserve"> among several possibilities</w:t>
      </w:r>
      <w:r w:rsidR="00AA364B">
        <w:t>,</w:t>
      </w:r>
      <w:r w:rsidRPr="009F3880">
        <w:t xml:space="preserve"> one is recommended as particularly suitable, without mentioning or excluding others, or that a certain course of action is preferred but not necessarily required.</w:t>
      </w:r>
    </w:p>
    <w:p w14:paraId="047DE050" w14:textId="60C5D1F2" w:rsidR="009C6A97" w:rsidRPr="009F3880" w:rsidRDefault="008345FA" w:rsidP="00FD20E9">
      <w:pPr>
        <w:pStyle w:val="Pa4"/>
        <w:keepLines/>
        <w:numPr>
          <w:ilvl w:val="0"/>
          <w:numId w:val="70"/>
        </w:numPr>
        <w:rPr>
          <w:rFonts w:ascii="Arial" w:hAnsi="Arial" w:cs="Arial"/>
          <w:color w:val="000000"/>
          <w:sz w:val="22"/>
          <w:szCs w:val="22"/>
          <w:lang w:val="en-GB"/>
        </w:rPr>
      </w:pPr>
      <w:r w:rsidRPr="009F3880">
        <w:rPr>
          <w:rFonts w:ascii="Arial" w:hAnsi="Arial" w:cs="Arial"/>
          <w:i/>
          <w:iCs/>
          <w:color w:val="000000"/>
          <w:sz w:val="22"/>
          <w:szCs w:val="22"/>
          <w:lang w:val="en-GB"/>
        </w:rPr>
        <w:t>may</w:t>
      </w:r>
      <w:r w:rsidRPr="009F3880">
        <w:rPr>
          <w:rFonts w:ascii="Arial" w:hAnsi="Arial" w:cs="Arial"/>
          <w:color w:val="000000"/>
          <w:sz w:val="22"/>
          <w:szCs w:val="22"/>
          <w:lang w:val="en-GB"/>
        </w:rPr>
        <w:t xml:space="preserve"> indicates a course of action permissible within the limits of the document.</w:t>
      </w:r>
    </w:p>
    <w:p w14:paraId="68027B51" w14:textId="04F13077" w:rsidR="008345FA" w:rsidRDefault="008345FA" w:rsidP="00EC2A77">
      <w:pPr>
        <w:pStyle w:val="ListParagraph"/>
        <w:keepLines/>
        <w:numPr>
          <w:ilvl w:val="0"/>
          <w:numId w:val="70"/>
        </w:numPr>
        <w:rPr>
          <w:rFonts w:ascii="Arial" w:hAnsi="Arial" w:cs="Arial"/>
          <w:color w:val="000000"/>
          <w:sz w:val="22"/>
          <w:szCs w:val="22"/>
        </w:rPr>
      </w:pPr>
      <w:r w:rsidRPr="00FD20E9">
        <w:rPr>
          <w:rFonts w:ascii="Arial" w:hAnsi="Arial" w:cs="Arial"/>
          <w:i/>
          <w:iCs/>
          <w:color w:val="000000"/>
          <w:sz w:val="22"/>
          <w:szCs w:val="22"/>
        </w:rPr>
        <w:t>can</w:t>
      </w:r>
      <w:r w:rsidRPr="00FD20E9">
        <w:rPr>
          <w:rFonts w:ascii="Arial" w:hAnsi="Arial" w:cs="Arial"/>
          <w:color w:val="000000"/>
          <w:sz w:val="22"/>
          <w:szCs w:val="22"/>
        </w:rPr>
        <w:t xml:space="preserve"> is used for statements of possibility or capability, whether material, physical</w:t>
      </w:r>
      <w:r w:rsidR="00FB2A2E" w:rsidRPr="00FD20E9">
        <w:rPr>
          <w:rFonts w:ascii="Arial" w:hAnsi="Arial" w:cs="Arial"/>
          <w:color w:val="000000"/>
          <w:sz w:val="22"/>
          <w:szCs w:val="22"/>
        </w:rPr>
        <w:t>,</w:t>
      </w:r>
      <w:r w:rsidRPr="00FD20E9">
        <w:rPr>
          <w:rFonts w:ascii="Arial" w:hAnsi="Arial" w:cs="Arial"/>
          <w:color w:val="000000"/>
          <w:sz w:val="22"/>
          <w:szCs w:val="22"/>
        </w:rPr>
        <w:t xml:space="preserve"> or causal</w:t>
      </w:r>
      <w:r w:rsidR="00FB2A2E" w:rsidRPr="00FD20E9">
        <w:rPr>
          <w:rFonts w:ascii="Arial" w:hAnsi="Arial" w:cs="Arial"/>
          <w:color w:val="000000"/>
          <w:sz w:val="22"/>
          <w:szCs w:val="22"/>
        </w:rPr>
        <w:t>.</w:t>
      </w:r>
    </w:p>
    <w:p w14:paraId="33DCFA0E" w14:textId="77777777" w:rsidR="00EC2A77" w:rsidRPr="00EC2A77" w:rsidRDefault="00EC2A77" w:rsidP="00EC2A77">
      <w:pPr>
        <w:pStyle w:val="ListParagraph"/>
        <w:keepLines/>
        <w:rPr>
          <w:rFonts w:ascii="Arial" w:hAnsi="Arial" w:cs="Arial"/>
          <w:color w:val="000000"/>
          <w:sz w:val="22"/>
          <w:szCs w:val="22"/>
        </w:rPr>
      </w:pPr>
    </w:p>
    <w:p w14:paraId="06324007" w14:textId="77777777" w:rsidR="00DB4221" w:rsidRDefault="00DB4221">
      <w:pPr>
        <w:rPr>
          <w:rFonts w:ascii="Arial" w:hAnsi="Arial" w:cs="Arial"/>
          <w:color w:val="000000"/>
          <w:sz w:val="22"/>
          <w:szCs w:val="22"/>
        </w:rPr>
      </w:pPr>
      <w:r>
        <w:rPr>
          <w:rFonts w:ascii="Arial" w:hAnsi="Arial" w:cs="Arial"/>
          <w:color w:val="000000"/>
          <w:sz w:val="22"/>
          <w:szCs w:val="22"/>
        </w:rPr>
        <w:br w:type="page"/>
      </w:r>
    </w:p>
    <w:p w14:paraId="365AE3F7" w14:textId="77777777" w:rsidR="00882ED8" w:rsidRDefault="00882ED8" w:rsidP="00CD65B8">
      <w:pPr>
        <w:rPr>
          <w:rFonts w:ascii="Arial" w:hAnsi="Arial" w:cs="Arial"/>
          <w:color w:val="000000"/>
          <w:sz w:val="22"/>
          <w:szCs w:val="22"/>
        </w:rPr>
      </w:pPr>
    </w:p>
    <w:p w14:paraId="5FF209C1" w14:textId="6D916533" w:rsidR="00882ED8" w:rsidRDefault="00BE6E08" w:rsidP="00CD65B8">
      <w:pPr>
        <w:rPr>
          <w:rFonts w:ascii="Arial" w:hAnsi="Arial" w:cs="Arial"/>
          <w:color w:val="000000"/>
          <w:sz w:val="22"/>
          <w:szCs w:val="22"/>
        </w:rPr>
      </w:pPr>
      <w:r>
        <w:rPr>
          <w:noProof/>
          <w:lang w:val="en-US" w:eastAsia="en-US"/>
        </w:rPr>
        <w:drawing>
          <wp:anchor distT="0" distB="0" distL="114300" distR="114300" simplePos="0" relativeHeight="251658249" behindDoc="1" locked="0" layoutInCell="1" allowOverlap="1" wp14:anchorId="4AF95F3E" wp14:editId="26870FD8">
            <wp:simplePos x="0" y="0"/>
            <wp:positionH relativeFrom="page">
              <wp:align>right</wp:align>
            </wp:positionH>
            <wp:positionV relativeFrom="paragraph">
              <wp:posOffset>-989330</wp:posOffset>
            </wp:positionV>
            <wp:extent cx="7585710" cy="195072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80">
                      <a:extLst>
                        <a:ext uri="{28A0092B-C50C-407E-A947-70E740481C1C}">
                          <a14:useLocalDpi xmlns:a14="http://schemas.microsoft.com/office/drawing/2010/main" val="0"/>
                        </a:ext>
                      </a:extLst>
                    </a:blip>
                    <a:stretch>
                      <a:fillRect/>
                    </a:stretch>
                  </pic:blipFill>
                  <pic:spPr>
                    <a:xfrm>
                      <a:off x="0" y="0"/>
                      <a:ext cx="7585710" cy="195072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636D10F2" w14:textId="7BC0D41A" w:rsidR="00882ED8" w:rsidRDefault="00882ED8" w:rsidP="00CD65B8">
      <w:pPr>
        <w:rPr>
          <w:rFonts w:ascii="Arial" w:hAnsi="Arial" w:cs="Arial"/>
          <w:color w:val="000000"/>
          <w:sz w:val="22"/>
          <w:szCs w:val="22"/>
        </w:rPr>
      </w:pPr>
    </w:p>
    <w:p w14:paraId="6A2FF9F7" w14:textId="77777777" w:rsidR="00882ED8" w:rsidRDefault="00882ED8" w:rsidP="00CD65B8">
      <w:pPr>
        <w:rPr>
          <w:rFonts w:ascii="Arial" w:hAnsi="Arial" w:cs="Arial"/>
          <w:color w:val="000000"/>
          <w:sz w:val="22"/>
          <w:szCs w:val="22"/>
        </w:rPr>
      </w:pPr>
    </w:p>
    <w:p w14:paraId="4D9561B4" w14:textId="77777777" w:rsidR="00882ED8" w:rsidRDefault="00882ED8" w:rsidP="00CD65B8">
      <w:pPr>
        <w:rPr>
          <w:rFonts w:ascii="Arial" w:hAnsi="Arial" w:cs="Arial"/>
          <w:color w:val="000000"/>
          <w:sz w:val="22"/>
          <w:szCs w:val="22"/>
        </w:rPr>
      </w:pPr>
    </w:p>
    <w:p w14:paraId="76D22296" w14:textId="77777777" w:rsidR="00882ED8" w:rsidRDefault="00882ED8" w:rsidP="00CD65B8">
      <w:pPr>
        <w:rPr>
          <w:rFonts w:ascii="Arial" w:hAnsi="Arial" w:cs="Arial"/>
          <w:color w:val="000000"/>
          <w:sz w:val="22"/>
          <w:szCs w:val="22"/>
        </w:rPr>
      </w:pPr>
    </w:p>
    <w:p w14:paraId="7685B96B" w14:textId="77777777" w:rsidR="00882ED8" w:rsidRDefault="00882ED8" w:rsidP="00CD65B8">
      <w:pPr>
        <w:rPr>
          <w:rFonts w:ascii="Arial" w:hAnsi="Arial" w:cs="Arial"/>
          <w:color w:val="000000"/>
          <w:sz w:val="22"/>
          <w:szCs w:val="22"/>
        </w:rPr>
      </w:pPr>
    </w:p>
    <w:p w14:paraId="0327317D" w14:textId="76E9D9EC" w:rsidR="00882ED8" w:rsidRDefault="00882ED8" w:rsidP="00CD65B8">
      <w:pPr>
        <w:rPr>
          <w:rFonts w:ascii="Arial" w:hAnsi="Arial" w:cs="Arial"/>
          <w:color w:val="000000"/>
          <w:sz w:val="22"/>
          <w:szCs w:val="22"/>
        </w:rPr>
      </w:pPr>
    </w:p>
    <w:p w14:paraId="6090700C" w14:textId="731C06B0" w:rsidR="00187732" w:rsidRPr="00187732" w:rsidRDefault="00187732" w:rsidP="00187732">
      <w:pPr>
        <w:rPr>
          <w:rFonts w:ascii="Arial" w:hAnsi="Arial" w:cs="Arial"/>
          <w:sz w:val="22"/>
          <w:szCs w:val="22"/>
        </w:rPr>
      </w:pPr>
    </w:p>
    <w:p w14:paraId="227B84A3" w14:textId="68936AE1" w:rsidR="00187732" w:rsidRPr="00187732" w:rsidRDefault="00187732" w:rsidP="00187732">
      <w:pPr>
        <w:rPr>
          <w:rFonts w:ascii="Arial" w:hAnsi="Arial" w:cs="Arial"/>
          <w:sz w:val="22"/>
          <w:szCs w:val="22"/>
        </w:rPr>
      </w:pPr>
    </w:p>
    <w:p w14:paraId="3BB5863F" w14:textId="77777777" w:rsidR="00187732" w:rsidRPr="00187732" w:rsidRDefault="00187732" w:rsidP="00187732">
      <w:pPr>
        <w:rPr>
          <w:rFonts w:ascii="Arial" w:hAnsi="Arial" w:cs="Arial"/>
          <w:sz w:val="22"/>
          <w:szCs w:val="22"/>
        </w:rPr>
      </w:pPr>
    </w:p>
    <w:p w14:paraId="20614CDE" w14:textId="77777777" w:rsidR="00187732" w:rsidRPr="00187732" w:rsidRDefault="00187732" w:rsidP="00187732">
      <w:pPr>
        <w:rPr>
          <w:rFonts w:ascii="Arial" w:hAnsi="Arial" w:cs="Arial"/>
          <w:sz w:val="22"/>
          <w:szCs w:val="22"/>
        </w:rPr>
      </w:pPr>
    </w:p>
    <w:p w14:paraId="430FA18E" w14:textId="6791A25D" w:rsidR="00187732" w:rsidRPr="00187732" w:rsidRDefault="00187732" w:rsidP="00187732">
      <w:pPr>
        <w:rPr>
          <w:rFonts w:ascii="Arial" w:hAnsi="Arial" w:cs="Arial"/>
          <w:sz w:val="22"/>
          <w:szCs w:val="22"/>
        </w:rPr>
      </w:pPr>
    </w:p>
    <w:p w14:paraId="58B67FD2" w14:textId="5AD1C912" w:rsidR="00187732" w:rsidRPr="00187732" w:rsidRDefault="00187732" w:rsidP="00187732">
      <w:pPr>
        <w:rPr>
          <w:rFonts w:ascii="Arial" w:hAnsi="Arial" w:cs="Arial"/>
          <w:sz w:val="22"/>
          <w:szCs w:val="22"/>
        </w:rPr>
      </w:pPr>
    </w:p>
    <w:p w14:paraId="315610D1" w14:textId="77777777" w:rsidR="00187732" w:rsidRPr="00187732" w:rsidRDefault="00187732" w:rsidP="00187732">
      <w:pPr>
        <w:rPr>
          <w:rFonts w:ascii="Arial" w:hAnsi="Arial" w:cs="Arial"/>
          <w:sz w:val="22"/>
          <w:szCs w:val="22"/>
        </w:rPr>
      </w:pPr>
    </w:p>
    <w:p w14:paraId="3F78DA2F" w14:textId="76EDECCB" w:rsidR="00187732" w:rsidRPr="00187732" w:rsidRDefault="00187732" w:rsidP="00187732">
      <w:pPr>
        <w:rPr>
          <w:rFonts w:ascii="Arial" w:hAnsi="Arial" w:cs="Arial"/>
          <w:sz w:val="22"/>
          <w:szCs w:val="22"/>
        </w:rPr>
      </w:pPr>
    </w:p>
    <w:p w14:paraId="1B980F5A" w14:textId="630579AC" w:rsidR="00187732" w:rsidRPr="00187732" w:rsidRDefault="00187732" w:rsidP="00187732">
      <w:pPr>
        <w:rPr>
          <w:rFonts w:ascii="Arial" w:hAnsi="Arial" w:cs="Arial"/>
          <w:sz w:val="22"/>
          <w:szCs w:val="22"/>
        </w:rPr>
      </w:pPr>
    </w:p>
    <w:p w14:paraId="78977957" w14:textId="37018726" w:rsidR="00187732" w:rsidRPr="00187732" w:rsidRDefault="00187732" w:rsidP="00187732">
      <w:pPr>
        <w:rPr>
          <w:rFonts w:ascii="Arial" w:hAnsi="Arial" w:cs="Arial"/>
          <w:sz w:val="22"/>
          <w:szCs w:val="22"/>
        </w:rPr>
      </w:pPr>
    </w:p>
    <w:p w14:paraId="1763092E" w14:textId="50AA7F44" w:rsidR="00187732" w:rsidRPr="00187732" w:rsidRDefault="00BE6E08" w:rsidP="00187732">
      <w:pPr>
        <w:rPr>
          <w:rFonts w:ascii="Arial" w:hAnsi="Arial" w:cs="Arial"/>
          <w:sz w:val="22"/>
          <w:szCs w:val="22"/>
        </w:rPr>
      </w:pPr>
      <w:r w:rsidRPr="00AE7578">
        <w:rPr>
          <w:noProof/>
          <w:lang w:val="en-US" w:eastAsia="en-US"/>
        </w:rPr>
        <mc:AlternateContent>
          <mc:Choice Requires="wps">
            <w:drawing>
              <wp:anchor distT="0" distB="0" distL="114300" distR="114300" simplePos="0" relativeHeight="251658241" behindDoc="0" locked="0" layoutInCell="1" allowOverlap="1" wp14:anchorId="2C74549E" wp14:editId="26778A0B">
                <wp:simplePos x="0" y="0"/>
                <wp:positionH relativeFrom="margin">
                  <wp:posOffset>-249555</wp:posOffset>
                </wp:positionH>
                <wp:positionV relativeFrom="paragraph">
                  <wp:posOffset>100330</wp:posOffset>
                </wp:positionV>
                <wp:extent cx="5965825" cy="2073910"/>
                <wp:effectExtent l="0" t="0" r="0" b="254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a:ext uri="{909E8E84-426E-40dd-AFC4-6F175D3DCCD1}">
                            <a14:hiddenFill xmlns:pic="http://schemas.openxmlformats.org/drawingml/2006/picture" xmlns:ma14="http://schemas.microsoft.com/office/mac/drawingml/2011/main"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mv="urn:schemas-microsoft-com:mac:vml" xmlns:mo="http://schemas.microsoft.com/office/mac/office/2008/main">
                              <a:solidFill>
                                <a:srgbClr val="000000"/>
                              </a:solidFill>
                            </a14:hiddenFill>
                          </a:ext>
                          <a:ext uri="{91240B29-F687-4f45-9708-019B960494DF}">
                            <a14:hiddenLine xmlns:pic="http://schemas.openxmlformats.org/drawingml/2006/picture" xmlns:ma14="http://schemas.microsoft.com/office/mac/drawingml/2011/main"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mv="urn:schemas-microsoft-com:mac:vml" xmlns:mo="http://schemas.microsoft.com/office/mac/office/2008/main" w="9525">
                              <a:solidFill>
                                <a:srgbClr val="000000"/>
                              </a:solidFill>
                              <a:miter lim="800000"/>
                              <a:headEnd/>
                              <a:tailEnd/>
                            </a14:hiddenLine>
                          </a:ext>
                        </a:extLst>
                      </wps:spPr>
                      <wps:txbx>
                        <w:txbxContent>
                          <w:p w14:paraId="2FCDE6DF" w14:textId="77777777" w:rsidR="003A7669" w:rsidRPr="00C30469" w:rsidRDefault="003A7669" w:rsidP="00BE6E08">
                            <w:pPr>
                              <w:spacing w:line="276" w:lineRule="auto"/>
                              <w:jc w:val="center"/>
                              <w:rPr>
                                <w:rFonts w:ascii="Arial" w:hAnsi="Arial" w:cs="Arial"/>
                                <w:b/>
                                <w:bCs/>
                                <w:color w:val="000000" w:themeColor="text1"/>
                                <w:sz w:val="52"/>
                                <w:szCs w:val="52"/>
                                <w:lang w:val="de-DE"/>
                              </w:rPr>
                            </w:pPr>
                            <w:r w:rsidRPr="00C30469">
                              <w:rPr>
                                <w:rFonts w:ascii="Arial" w:hAnsi="Arial" w:cs="Arial"/>
                                <w:b/>
                                <w:bCs/>
                                <w:color w:val="000000" w:themeColor="text1"/>
                                <w:sz w:val="52"/>
                                <w:szCs w:val="52"/>
                                <w:lang w:val="de-DE"/>
                              </w:rPr>
                              <w:t>ic.fsc.org</w:t>
                            </w:r>
                          </w:p>
                          <w:p w14:paraId="091EB5DB" w14:textId="77777777" w:rsidR="003A7669" w:rsidRPr="00C30469" w:rsidRDefault="003A7669" w:rsidP="00BE6E08">
                            <w:pPr>
                              <w:spacing w:line="276" w:lineRule="auto"/>
                              <w:jc w:val="center"/>
                              <w:rPr>
                                <w:rFonts w:cs="Arial"/>
                                <w:color w:val="000000" w:themeColor="text1"/>
                                <w:lang w:val="de-DE"/>
                              </w:rPr>
                            </w:pPr>
                          </w:p>
                          <w:p w14:paraId="7A3358EA" w14:textId="77777777" w:rsidR="003A7669" w:rsidRPr="00C30469" w:rsidRDefault="003A7669" w:rsidP="00BE6E08">
                            <w:pPr>
                              <w:pStyle w:val="Header"/>
                              <w:jc w:val="center"/>
                              <w:rPr>
                                <w:rFonts w:ascii="Helvetica" w:hAnsi="Helvetica"/>
                                <w:color w:val="262626" w:themeColor="text1" w:themeTint="D9"/>
                                <w:sz w:val="22"/>
                                <w:szCs w:val="22"/>
                                <w:lang w:val="de-DE"/>
                              </w:rPr>
                            </w:pPr>
                            <w:r w:rsidRPr="00C30469">
                              <w:rPr>
                                <w:rStyle w:val="FooterChar"/>
                                <w:rFonts w:ascii="Helvetica" w:hAnsi="Helvetica"/>
                                <w:color w:val="262626" w:themeColor="text1" w:themeTint="D9"/>
                                <w:sz w:val="22"/>
                                <w:szCs w:val="22"/>
                                <w:lang w:val="de-DE"/>
                              </w:rPr>
                              <w:t>FSC International Center GmbH</w:t>
                            </w:r>
                            <w:r w:rsidRPr="00C30469">
                              <w:rPr>
                                <w:rFonts w:ascii="Helvetica" w:hAnsi="Helvetica"/>
                                <w:color w:val="262626" w:themeColor="text1" w:themeTint="D9"/>
                                <w:sz w:val="22"/>
                                <w:szCs w:val="22"/>
                                <w:lang w:val="de-DE"/>
                              </w:rPr>
                              <w:t xml:space="preserve"> </w:t>
                            </w:r>
                          </w:p>
                          <w:p w14:paraId="123C452D" w14:textId="3915E64B" w:rsidR="002C6FD5" w:rsidRDefault="003A7669" w:rsidP="000F28FC">
                            <w:pPr>
                              <w:jc w:val="center"/>
                            </w:pPr>
                            <w:r w:rsidRPr="001C491C">
                              <w:rPr>
                                <w:rFonts w:ascii="Arial" w:hAnsi="Arial" w:cs="Arial"/>
                                <w:sz w:val="22"/>
                                <w:szCs w:val="22"/>
                              </w:rPr>
                              <w:t>Adenauerallee 134</w:t>
                            </w:r>
                            <w:r w:rsidRPr="00C30469">
                              <w:rPr>
                                <w:rFonts w:ascii="Helvetica" w:hAnsi="Helvetica"/>
                                <w:color w:val="262626" w:themeColor="text1" w:themeTint="D9"/>
                                <w:sz w:val="22"/>
                                <w:szCs w:val="22"/>
                                <w:lang w:val="de-DE"/>
                              </w:rPr>
                              <w:t xml:space="preserve">· 53113 Bonn · </w:t>
                            </w:r>
                            <w:r w:rsidRPr="00C30469">
                              <w:rPr>
                                <w:rStyle w:val="FooterChar"/>
                                <w:rFonts w:ascii="Helvetica" w:hAnsi="Helvetica"/>
                                <w:color w:val="262626" w:themeColor="text1" w:themeTint="D9"/>
                                <w:sz w:val="22"/>
                                <w:szCs w:val="22"/>
                                <w:lang w:val="de-DE"/>
                              </w:rPr>
                              <w:t>German</w:t>
                            </w:r>
                            <w:r>
                              <w:t>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xmlns:ma14="http://schemas.microsoft.com/office/mac/drawingml/2011/main" xmlns:a14="http://schemas.microsoft.com/office/drawing/2010/main" xmlns:pic="http://schemas.openxmlformats.org/drawingml/2006/picture" xmlns:a="http://schemas.openxmlformats.org/drawingml/2006/main">
            <w:pict w14:anchorId="3CF2864D">
              <v:shape id="_x0000_s1027" style="position:absolute;margin-left:-19.65pt;margin-top:7.9pt;width:469.75pt;height:163.3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" w14:anchorId="2C74549E">
                <v:textbox inset="7.5mm,7.5mm,9.5mm">
                  <w:txbxContent>
                    <w:p w:rsidRPr="00C30469" w:rsidR="003A7669" w:rsidP="00BE6E08" w:rsidRDefault="003A7669" w14:paraId="63C46700" w14:textId="77777777">
                      <w:pPr>
                        <w:spacing w:line="276" w:lineRule="auto"/>
                        <w:jc w:val="center"/>
                        <w:rPr>
                          <w:rFonts w:ascii="Arial" w:hAnsi="Arial" w:cs="Arial"/>
                          <w:b/>
                          <w:bCs/>
                          <w:color w:val="000000" w:themeColor="text1"/>
                          <w:sz w:val="52"/>
                          <w:szCs w:val="52"/>
                          <w:lang w:val="de-DE"/>
                        </w:rPr>
                      </w:pPr>
                      <w:r w:rsidRPr="00C30469">
                        <w:rPr>
                          <w:rFonts w:ascii="Arial" w:hAnsi="Arial" w:cs="Arial"/>
                          <w:b/>
                          <w:bCs/>
                          <w:color w:val="000000" w:themeColor="text1"/>
                          <w:sz w:val="52"/>
                          <w:szCs w:val="52"/>
                          <w:lang w:val="de-DE"/>
                        </w:rPr>
                        <w:t>ic.fsc.org</w:t>
                      </w:r>
                    </w:p>
                    <w:p w:rsidRPr="00C30469" w:rsidR="003A7669" w:rsidP="00BE6E08" w:rsidRDefault="003A7669" w14:paraId="72A3D3EC" w14:textId="77777777">
                      <w:pPr>
                        <w:spacing w:line="276" w:lineRule="auto"/>
                        <w:jc w:val="center"/>
                        <w:rPr>
                          <w:rFonts w:cs="Arial"/>
                          <w:color w:val="000000" w:themeColor="text1"/>
                          <w:lang w:val="de-DE"/>
                        </w:rPr>
                      </w:pPr>
                    </w:p>
                    <w:p w:rsidRPr="00C30469" w:rsidR="003A7669" w:rsidP="00BE6E08" w:rsidRDefault="003A7669" w14:paraId="73D5B9FF" w14:textId="77777777">
                      <w:pPr>
                        <w:pStyle w:val="Header"/>
                        <w:jc w:val="center"/>
                        <w:rPr>
                          <w:rFonts w:ascii="Helvetica" w:hAnsi="Helvetica"/>
                          <w:color w:val="262626" w:themeColor="text1" w:themeTint="D9"/>
                          <w:sz w:val="22"/>
                          <w:szCs w:val="22"/>
                          <w:lang w:val="de-DE"/>
                        </w:rPr>
                      </w:pPr>
                      <w:r w:rsidRPr="00C30469">
                        <w:rPr>
                          <w:rStyle w:val="FooterChar"/>
                          <w:rFonts w:ascii="Helvetica" w:hAnsi="Helvetica"/>
                          <w:color w:val="262626" w:themeColor="text1" w:themeTint="D9"/>
                          <w:sz w:val="22"/>
                          <w:szCs w:val="22"/>
                          <w:lang w:val="de-DE"/>
                        </w:rPr>
                        <w:t>FSC International Center GmbH</w:t>
                      </w:r>
                      <w:r w:rsidRPr="00C30469">
                        <w:rPr>
                          <w:rFonts w:ascii="Helvetica" w:hAnsi="Helvetica"/>
                          <w:color w:val="262626" w:themeColor="text1" w:themeTint="D9"/>
                          <w:sz w:val="22"/>
                          <w:szCs w:val="22"/>
                          <w:lang w:val="de-DE"/>
                        </w:rPr>
                        <w:t xml:space="preserve"> </w:t>
                      </w:r>
                    </w:p>
                    <w:p w:rsidR="002C6FD5" w:rsidP="000F28FC" w:rsidRDefault="003A7669" w14:paraId="33A9DDD8" w14:textId="3915E64B">
                      <w:pPr>
                        <w:jc w:val="center"/>
                      </w:pPr>
                      <w:r w:rsidRPr="001C491C">
                        <w:rPr>
                          <w:rFonts w:ascii="Arial" w:hAnsi="Arial" w:cs="Arial"/>
                          <w:sz w:val="22"/>
                          <w:szCs w:val="22"/>
                        </w:rPr>
                        <w:t>Adenauerallee 134</w:t>
                      </w:r>
                      <w:r w:rsidRPr="00C30469">
                        <w:rPr>
                          <w:rFonts w:ascii="Helvetica" w:hAnsi="Helvetica"/>
                          <w:color w:val="262626" w:themeColor="text1" w:themeTint="D9"/>
                          <w:sz w:val="22"/>
                          <w:szCs w:val="22"/>
                          <w:lang w:val="de-DE"/>
                        </w:rPr>
                        <w:t xml:space="preserve">· 53113 Bonn · </w:t>
                      </w:r>
                      <w:r w:rsidRPr="00C30469">
                        <w:rPr>
                          <w:rStyle w:val="FooterChar"/>
                          <w:rFonts w:ascii="Helvetica" w:hAnsi="Helvetica"/>
                          <w:color w:val="262626" w:themeColor="text1" w:themeTint="D9"/>
                          <w:sz w:val="22"/>
                          <w:szCs w:val="22"/>
                          <w:lang w:val="de-DE"/>
                        </w:rPr>
                        <w:t>German</w:t>
                      </w:r>
                      <w:r>
                        <w:t>y</w:t>
                      </w:r>
                    </w:p>
                  </w:txbxContent>
                </v:textbox>
                <w10:wrap anchorx="margin"/>
              </v:shape>
            </w:pict>
          </mc:Fallback>
        </mc:AlternateContent>
      </w:r>
    </w:p>
    <w:p w14:paraId="0AA23231" w14:textId="77777777" w:rsidR="00187732" w:rsidRPr="00187732" w:rsidRDefault="00187732" w:rsidP="00187732">
      <w:pPr>
        <w:rPr>
          <w:rFonts w:ascii="Arial" w:hAnsi="Arial" w:cs="Arial"/>
          <w:sz w:val="22"/>
          <w:szCs w:val="22"/>
        </w:rPr>
      </w:pPr>
    </w:p>
    <w:p w14:paraId="517B5402" w14:textId="77777777" w:rsidR="00187732" w:rsidRPr="00187732" w:rsidRDefault="00187732" w:rsidP="00187732">
      <w:pPr>
        <w:rPr>
          <w:rFonts w:ascii="Arial" w:hAnsi="Arial" w:cs="Arial"/>
          <w:sz w:val="22"/>
          <w:szCs w:val="22"/>
        </w:rPr>
      </w:pPr>
    </w:p>
    <w:p w14:paraId="1518B1D8" w14:textId="77777777" w:rsidR="00187732" w:rsidRPr="00187732" w:rsidRDefault="00187732" w:rsidP="00187732">
      <w:pPr>
        <w:rPr>
          <w:rFonts w:ascii="Arial" w:hAnsi="Arial" w:cs="Arial"/>
          <w:sz w:val="22"/>
          <w:szCs w:val="22"/>
        </w:rPr>
      </w:pPr>
    </w:p>
    <w:p w14:paraId="048279F7" w14:textId="77777777" w:rsidR="00187732" w:rsidRPr="00187732" w:rsidRDefault="00187732" w:rsidP="00187732">
      <w:pPr>
        <w:rPr>
          <w:rFonts w:ascii="Arial" w:hAnsi="Arial" w:cs="Arial"/>
          <w:sz w:val="22"/>
          <w:szCs w:val="22"/>
        </w:rPr>
      </w:pPr>
    </w:p>
    <w:p w14:paraId="015C4735" w14:textId="77777777" w:rsidR="00187732" w:rsidRPr="00187732" w:rsidRDefault="00187732" w:rsidP="00187732">
      <w:pPr>
        <w:rPr>
          <w:rFonts w:ascii="Arial" w:hAnsi="Arial" w:cs="Arial"/>
          <w:sz w:val="22"/>
          <w:szCs w:val="22"/>
        </w:rPr>
      </w:pPr>
    </w:p>
    <w:p w14:paraId="2C15F3A9" w14:textId="77777777" w:rsidR="00187732" w:rsidRPr="00187732" w:rsidRDefault="00187732" w:rsidP="00187732">
      <w:pPr>
        <w:rPr>
          <w:rFonts w:ascii="Arial" w:hAnsi="Arial" w:cs="Arial"/>
          <w:sz w:val="22"/>
          <w:szCs w:val="22"/>
        </w:rPr>
      </w:pPr>
    </w:p>
    <w:p w14:paraId="40286046" w14:textId="5F5172C1" w:rsidR="00187732" w:rsidRPr="00187732" w:rsidRDefault="00187732" w:rsidP="00187732">
      <w:pPr>
        <w:rPr>
          <w:rFonts w:ascii="Arial" w:hAnsi="Arial" w:cs="Arial"/>
          <w:sz w:val="22"/>
          <w:szCs w:val="22"/>
        </w:rPr>
      </w:pPr>
    </w:p>
    <w:p w14:paraId="35E45CB3" w14:textId="2B05BEB4" w:rsidR="00187732" w:rsidRPr="00187732" w:rsidRDefault="00187732" w:rsidP="00187732">
      <w:pPr>
        <w:rPr>
          <w:rFonts w:ascii="Arial" w:hAnsi="Arial" w:cs="Arial"/>
          <w:sz w:val="22"/>
          <w:szCs w:val="22"/>
        </w:rPr>
      </w:pPr>
    </w:p>
    <w:p w14:paraId="66BCC0D0" w14:textId="660455D0" w:rsidR="00187732" w:rsidRPr="00187732" w:rsidRDefault="00187732" w:rsidP="00187732">
      <w:pPr>
        <w:rPr>
          <w:rFonts w:ascii="Arial" w:hAnsi="Arial" w:cs="Arial"/>
          <w:sz w:val="22"/>
          <w:szCs w:val="22"/>
        </w:rPr>
      </w:pPr>
    </w:p>
    <w:p w14:paraId="48CD5AF1" w14:textId="173FCC6B" w:rsidR="00187732" w:rsidRPr="00187732" w:rsidRDefault="00187732" w:rsidP="00187732">
      <w:pPr>
        <w:rPr>
          <w:rFonts w:ascii="Arial" w:hAnsi="Arial" w:cs="Arial"/>
          <w:sz w:val="22"/>
          <w:szCs w:val="22"/>
        </w:rPr>
      </w:pPr>
    </w:p>
    <w:p w14:paraId="29DE82C8" w14:textId="77777777" w:rsidR="00187732" w:rsidRPr="00187732" w:rsidRDefault="00187732" w:rsidP="00187732">
      <w:pPr>
        <w:rPr>
          <w:rFonts w:ascii="Arial" w:hAnsi="Arial" w:cs="Arial"/>
          <w:sz w:val="22"/>
          <w:szCs w:val="22"/>
        </w:rPr>
      </w:pPr>
    </w:p>
    <w:p w14:paraId="735271D0" w14:textId="12791D76" w:rsidR="00187732" w:rsidRPr="00187732" w:rsidRDefault="00187732" w:rsidP="00187732">
      <w:pPr>
        <w:rPr>
          <w:rFonts w:ascii="Arial" w:hAnsi="Arial" w:cs="Arial"/>
          <w:sz w:val="22"/>
          <w:szCs w:val="22"/>
        </w:rPr>
      </w:pPr>
    </w:p>
    <w:p w14:paraId="3FC85412" w14:textId="77777777" w:rsidR="00187732" w:rsidRPr="00187732" w:rsidRDefault="00187732" w:rsidP="00187732">
      <w:pPr>
        <w:rPr>
          <w:rFonts w:ascii="Arial" w:hAnsi="Arial" w:cs="Arial"/>
          <w:sz w:val="22"/>
          <w:szCs w:val="22"/>
        </w:rPr>
      </w:pPr>
    </w:p>
    <w:p w14:paraId="672FEFE1" w14:textId="3883EEF9" w:rsidR="00187732" w:rsidRPr="00187732" w:rsidRDefault="00BE6E08" w:rsidP="00084D3F">
      <w:pPr>
        <w:tabs>
          <w:tab w:val="left" w:pos="5064"/>
        </w:tabs>
        <w:rPr>
          <w:rFonts w:ascii="Arial" w:hAnsi="Arial" w:cs="Arial"/>
          <w:sz w:val="22"/>
          <w:szCs w:val="22"/>
        </w:rPr>
      </w:pPr>
      <w:r>
        <w:rPr>
          <w:noProof/>
          <w:lang w:val="en-US" w:eastAsia="en-US"/>
        </w:rPr>
        <w:drawing>
          <wp:anchor distT="0" distB="0" distL="114300" distR="114300" simplePos="0" relativeHeight="251658250" behindDoc="0" locked="0" layoutInCell="1" allowOverlap="1" wp14:anchorId="7DAF4D5E" wp14:editId="52F780CA">
            <wp:simplePos x="0" y="0"/>
            <wp:positionH relativeFrom="page">
              <wp:align>center</wp:align>
            </wp:positionH>
            <wp:positionV relativeFrom="paragraph">
              <wp:posOffset>6985</wp:posOffset>
            </wp:positionV>
            <wp:extent cx="2508250" cy="93218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png"/>
                    <pic:cNvPicPr/>
                  </pic:nvPicPr>
                  <pic:blipFill>
                    <a:blip r:embed="rId8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508250" cy="93218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084D3F">
        <w:rPr>
          <w:rFonts w:ascii="Arial" w:hAnsi="Arial" w:cs="Arial"/>
          <w:sz w:val="22"/>
          <w:szCs w:val="22"/>
        </w:rPr>
        <w:tab/>
      </w:r>
    </w:p>
    <w:p w14:paraId="20BFE6E1" w14:textId="11888FAB" w:rsidR="00187732" w:rsidRPr="00187732" w:rsidRDefault="00AC0E35" w:rsidP="00084D3F">
      <w:pPr>
        <w:tabs>
          <w:tab w:val="left" w:pos="2736"/>
          <w:tab w:val="center" w:pos="4532"/>
        </w:tabs>
        <w:rPr>
          <w:rFonts w:ascii="Arial" w:hAnsi="Arial" w:cs="Arial"/>
          <w:sz w:val="22"/>
          <w:szCs w:val="22"/>
        </w:rPr>
      </w:pPr>
      <w:r>
        <w:rPr>
          <w:rFonts w:ascii="Arial" w:hAnsi="Arial" w:cs="Arial"/>
          <w:sz w:val="22"/>
          <w:szCs w:val="22"/>
        </w:rPr>
        <w:tab/>
      </w:r>
      <w:r w:rsidR="00084D3F">
        <w:rPr>
          <w:rFonts w:ascii="Arial" w:hAnsi="Arial" w:cs="Arial"/>
          <w:sz w:val="22"/>
          <w:szCs w:val="22"/>
        </w:rPr>
        <w:tab/>
      </w:r>
    </w:p>
    <w:p w14:paraId="5D83F6AF" w14:textId="77777777" w:rsidR="00187732" w:rsidRPr="00187732" w:rsidRDefault="00187732" w:rsidP="00AC0E35">
      <w:pPr>
        <w:jc w:val="center"/>
        <w:rPr>
          <w:rFonts w:ascii="Arial" w:hAnsi="Arial" w:cs="Arial"/>
          <w:sz w:val="22"/>
          <w:szCs w:val="22"/>
        </w:rPr>
      </w:pPr>
    </w:p>
    <w:p w14:paraId="2A99A751" w14:textId="36F38601" w:rsidR="00187732" w:rsidRPr="00187732" w:rsidRDefault="00187732" w:rsidP="00AC0E35">
      <w:pPr>
        <w:jc w:val="center"/>
        <w:rPr>
          <w:rFonts w:ascii="Arial" w:hAnsi="Arial" w:cs="Arial"/>
          <w:sz w:val="22"/>
          <w:szCs w:val="22"/>
        </w:rPr>
      </w:pPr>
    </w:p>
    <w:p w14:paraId="21CDEB3A" w14:textId="314B605A" w:rsidR="00187732" w:rsidRPr="00187732" w:rsidRDefault="00187732" w:rsidP="00AC0E35">
      <w:pPr>
        <w:jc w:val="center"/>
        <w:rPr>
          <w:rFonts w:ascii="Arial" w:hAnsi="Arial" w:cs="Arial"/>
          <w:sz w:val="22"/>
          <w:szCs w:val="22"/>
        </w:rPr>
      </w:pPr>
    </w:p>
    <w:p w14:paraId="067E116E" w14:textId="42D19A40" w:rsidR="00187732" w:rsidRPr="00187732" w:rsidRDefault="00A602A7" w:rsidP="00187732">
      <w:pPr>
        <w:rPr>
          <w:rFonts w:ascii="Arial" w:hAnsi="Arial" w:cs="Arial"/>
          <w:sz w:val="22"/>
          <w:szCs w:val="22"/>
        </w:rPr>
      </w:pPr>
      <w:r>
        <w:rPr>
          <w:noProof/>
          <w:sz w:val="16"/>
          <w:szCs w:val="16"/>
          <w:lang w:val="en-US" w:eastAsia="en-US"/>
        </w:rPr>
        <mc:AlternateContent>
          <mc:Choice Requires="wps">
            <w:drawing>
              <wp:anchor distT="0" distB="0" distL="114300" distR="114300" simplePos="0" relativeHeight="251658242" behindDoc="0" locked="0" layoutInCell="1" allowOverlap="1" wp14:anchorId="65525016" wp14:editId="7C14B972">
                <wp:simplePos x="0" y="0"/>
                <wp:positionH relativeFrom="page">
                  <wp:posOffset>2465222</wp:posOffset>
                </wp:positionH>
                <wp:positionV relativeFrom="paragraph">
                  <wp:posOffset>161544</wp:posOffset>
                </wp:positionV>
                <wp:extent cx="2874874" cy="343814"/>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874874" cy="343814"/>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B8E5E6E" w14:textId="10EB4E01" w:rsidR="003A7669" w:rsidRDefault="003A7669" w:rsidP="00084D3F">
                            <w:pPr>
                              <w:jc w:val="center"/>
                              <w:rPr>
                                <w:rFonts w:ascii="Arial" w:hAnsi="Arial" w:cs="Arial"/>
                                <w:color w:val="224F34"/>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2021</w:t>
                            </w:r>
                            <w:r w:rsidRPr="00F92B25">
                              <w:rPr>
                                <w:rFonts w:ascii="Arial" w:hAnsi="Arial" w:cs="Arial"/>
                                <w:color w:val="224F34"/>
                                <w:sz w:val="14"/>
                                <w:szCs w:val="14"/>
                              </w:rPr>
                              <w:t xml:space="preserve">   </w:t>
                            </w:r>
                          </w:p>
                          <w:p w14:paraId="77F013F3" w14:textId="2F19CB06" w:rsidR="003A7669" w:rsidRPr="00F92B25" w:rsidRDefault="003A7669" w:rsidP="00084D3F">
                            <w:pPr>
                              <w:jc w:val="center"/>
                              <w:rPr>
                                <w:sz w:val="14"/>
                                <w:szCs w:val="14"/>
                              </w:rPr>
                            </w:pPr>
                            <w:r w:rsidRPr="00F92B25">
                              <w:rPr>
                                <w:rFonts w:ascii="Arial" w:hAnsi="Arial" w:cs="Arial"/>
                                <w:color w:val="224F34"/>
                                <w:sz w:val="14"/>
                                <w:szCs w:val="14"/>
                              </w:rPr>
                              <w:t>FSC</w:t>
                            </w:r>
                            <w:r w:rsidRPr="00F92B25">
                              <w:rPr>
                                <w:rFonts w:ascii="Arial" w:hAnsi="Arial" w:cs="Arial"/>
                                <w:color w:val="224F34"/>
                                <w:sz w:val="14"/>
                                <w:szCs w:val="14"/>
                                <w:vertAlign w:val="superscript"/>
                              </w:rPr>
                              <w:t>®</w:t>
                            </w:r>
                            <w:r>
                              <w:rPr>
                                <w:rFonts w:ascii="Arial" w:hAnsi="Arial" w:cs="Arial"/>
                                <w:color w:val="224F34"/>
                                <w:sz w:val="14"/>
                                <w:szCs w:val="14"/>
                                <w:vertAlign w:val="superscript"/>
                              </w:rPr>
                              <w:t xml:space="preserve"> </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a14="http://schemas.microsoft.com/office/mac/drawingml/2011/main" xmlns:a14="http://schemas.microsoft.com/office/drawing/2010/main" xmlns:pic="http://schemas.openxmlformats.org/drawingml/2006/picture" xmlns:a="http://schemas.openxmlformats.org/drawingml/2006/main">
            <w:pict w14:anchorId="28EA8D6E">
              <v:shape id="Text Box 20" style="position:absolute;margin-left:194.1pt;margin-top:12.7pt;width:226.35pt;height:27.0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" w14:anchorId="65525016">
                <v:textbox>
                  <w:txbxContent>
                    <w:p w:rsidR="003A7669" w:rsidP="00084D3F" w:rsidRDefault="003A7669" w14:paraId="41A03420" w14:textId="10EB4E01">
                      <w:pPr>
                        <w:jc w:val="center"/>
                        <w:rPr>
                          <w:rFonts w:ascii="Arial" w:hAnsi="Arial" w:cs="Arial"/>
                          <w:color w:val="224F34"/>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2021</w:t>
                      </w:r>
                      <w:r w:rsidRPr="00F92B25">
                        <w:rPr>
                          <w:rFonts w:ascii="Arial" w:hAnsi="Arial" w:cs="Arial"/>
                          <w:color w:val="224F34"/>
                          <w:sz w:val="14"/>
                          <w:szCs w:val="14"/>
                        </w:rPr>
                        <w:t xml:space="preserve">   </w:t>
                      </w:r>
                    </w:p>
                    <w:p w:rsidRPr="00F92B25" w:rsidR="003A7669" w:rsidP="00084D3F" w:rsidRDefault="003A7669" w14:paraId="11DE1FD5" w14:textId="2F19CB06">
                      <w:pPr>
                        <w:jc w:val="center"/>
                        <w:rPr>
                          <w:sz w:val="14"/>
                          <w:szCs w:val="14"/>
                        </w:rPr>
                      </w:pPr>
                      <w:r w:rsidRPr="00F92B25">
                        <w:rPr>
                          <w:rFonts w:ascii="Arial" w:hAnsi="Arial" w:cs="Arial"/>
                          <w:color w:val="224F34"/>
                          <w:sz w:val="14"/>
                          <w:szCs w:val="14"/>
                        </w:rPr>
                        <w:t>FSC</w:t>
                      </w:r>
                      <w:r w:rsidRPr="00F92B25">
                        <w:rPr>
                          <w:rFonts w:ascii="Arial" w:hAnsi="Arial" w:cs="Arial"/>
                          <w:color w:val="224F34"/>
                          <w:sz w:val="14"/>
                          <w:szCs w:val="14"/>
                          <w:vertAlign w:val="superscript"/>
                        </w:rPr>
                        <w:t>®</w:t>
                      </w:r>
                      <w:r>
                        <w:rPr>
                          <w:rFonts w:ascii="Arial" w:hAnsi="Arial" w:cs="Arial"/>
                          <w:color w:val="224F34"/>
                          <w:sz w:val="14"/>
                          <w:szCs w:val="14"/>
                          <w:vertAlign w:val="superscript"/>
                        </w:rPr>
                        <w:t xml:space="preserve"> </w:t>
                      </w:r>
                      <w:r w:rsidRPr="00F92B25">
                        <w:rPr>
                          <w:rFonts w:ascii="Arial" w:hAnsi="Arial" w:cs="Arial"/>
                          <w:color w:val="224F34"/>
                          <w:sz w:val="14"/>
                          <w:szCs w:val="14"/>
                        </w:rPr>
                        <w:t>F000100</w:t>
                      </w:r>
                    </w:p>
                  </w:txbxContent>
                </v:textbox>
                <w10:wrap anchorx="page"/>
              </v:shape>
            </w:pict>
          </mc:Fallback>
        </mc:AlternateContent>
      </w:r>
    </w:p>
    <w:p w14:paraId="23F50977" w14:textId="559150B2" w:rsidR="00187732" w:rsidRPr="00187732" w:rsidRDefault="00187732" w:rsidP="00187732">
      <w:pPr>
        <w:rPr>
          <w:rFonts w:ascii="Arial" w:hAnsi="Arial" w:cs="Arial"/>
          <w:sz w:val="22"/>
          <w:szCs w:val="22"/>
        </w:rPr>
      </w:pPr>
    </w:p>
    <w:p w14:paraId="5ABA04EC" w14:textId="6190A5CC" w:rsidR="00187732" w:rsidRPr="00187732" w:rsidRDefault="00187732" w:rsidP="00187732">
      <w:pPr>
        <w:rPr>
          <w:rFonts w:ascii="Arial" w:hAnsi="Arial" w:cs="Arial"/>
          <w:sz w:val="22"/>
          <w:szCs w:val="22"/>
        </w:rPr>
      </w:pPr>
    </w:p>
    <w:p w14:paraId="2FE082F0" w14:textId="77777777" w:rsidR="00187732" w:rsidRPr="00187732" w:rsidRDefault="00187732" w:rsidP="00187732">
      <w:pPr>
        <w:rPr>
          <w:rFonts w:ascii="Arial" w:hAnsi="Arial" w:cs="Arial"/>
          <w:sz w:val="22"/>
          <w:szCs w:val="22"/>
        </w:rPr>
      </w:pPr>
    </w:p>
    <w:p w14:paraId="65DAE599" w14:textId="530C0B7A" w:rsidR="00187732" w:rsidRDefault="00187732" w:rsidP="00187732">
      <w:pPr>
        <w:rPr>
          <w:rFonts w:ascii="Arial" w:hAnsi="Arial" w:cs="Arial"/>
          <w:sz w:val="22"/>
          <w:szCs w:val="22"/>
        </w:rPr>
      </w:pPr>
    </w:p>
    <w:p w14:paraId="5C95CBF4" w14:textId="77777777" w:rsidR="00187732" w:rsidRPr="00187732" w:rsidRDefault="00187732" w:rsidP="00187732">
      <w:pPr>
        <w:rPr>
          <w:rFonts w:ascii="Arial" w:hAnsi="Arial" w:cs="Arial"/>
          <w:sz w:val="22"/>
          <w:szCs w:val="22"/>
        </w:rPr>
      </w:pPr>
    </w:p>
    <w:p w14:paraId="10211C71" w14:textId="79BE2CA0" w:rsidR="00187732" w:rsidRDefault="00187732" w:rsidP="00187732">
      <w:pPr>
        <w:rPr>
          <w:rFonts w:ascii="Arial" w:hAnsi="Arial" w:cs="Arial"/>
          <w:sz w:val="22"/>
          <w:szCs w:val="22"/>
        </w:rPr>
      </w:pPr>
    </w:p>
    <w:p w14:paraId="0FC2DFED" w14:textId="42154CDB" w:rsidR="00882ED8" w:rsidRPr="00187732" w:rsidRDefault="00187732" w:rsidP="00187732">
      <w:pPr>
        <w:tabs>
          <w:tab w:val="left" w:pos="3356"/>
        </w:tabs>
        <w:rPr>
          <w:rFonts w:ascii="Arial" w:hAnsi="Arial" w:cs="Arial"/>
          <w:sz w:val="22"/>
          <w:szCs w:val="22"/>
        </w:rPr>
      </w:pPr>
      <w:r>
        <w:rPr>
          <w:rFonts w:ascii="Arial" w:hAnsi="Arial" w:cs="Arial"/>
          <w:sz w:val="22"/>
          <w:szCs w:val="22"/>
        </w:rPr>
        <w:tab/>
      </w:r>
    </w:p>
    <w:sectPr w:rsidR="00882ED8" w:rsidRPr="00187732" w:rsidSect="00A47837">
      <w:headerReference w:type="default" r:id="rId82"/>
      <w:footerReference w:type="default" r:id="rId83"/>
      <w:headerReference w:type="first" r:id="rId84"/>
      <w:footerReference w:type="first" r:id="rId85"/>
      <w:pgSz w:w="11900" w:h="16840" w:code="9"/>
      <w:pgMar w:top="1134" w:right="1134" w:bottom="851" w:left="1701" w:header="709" w:footer="18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D7647" w14:textId="77777777" w:rsidR="008432B7" w:rsidRDefault="008432B7" w:rsidP="00534452">
      <w:r>
        <w:separator/>
      </w:r>
    </w:p>
  </w:endnote>
  <w:endnote w:type="continuationSeparator" w:id="0">
    <w:p w14:paraId="53EF0EE1" w14:textId="77777777" w:rsidR="008432B7" w:rsidRDefault="008432B7" w:rsidP="00534452">
      <w:r>
        <w:continuationSeparator/>
      </w:r>
    </w:p>
  </w:endnote>
  <w:endnote w:type="continuationNotice" w:id="1">
    <w:p w14:paraId="3D5BEAC1" w14:textId="77777777" w:rsidR="008432B7" w:rsidRDefault="008432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Helvetica Neue LT Std">
    <w:charset w:val="00"/>
    <w:family w:val="auto"/>
    <w:pitch w:val="variable"/>
    <w:sig w:usb0="E50002FF" w:usb1="500079DB" w:usb2="00000010" w:usb3="00000000" w:csb0="00000001" w:csb1="00000000"/>
  </w:font>
  <w:font w:name="Helvetica">
    <w:panose1 w:val="020B0604020202020204"/>
    <w:charset w:val="00"/>
    <w:family w:val="swiss"/>
    <w:pitch w:val="variable"/>
    <w:sig w:usb0="E0002EFF" w:usb1="C000785B" w:usb2="00000009" w:usb3="00000000" w:csb0="000001FF" w:csb1="00000000"/>
  </w:font>
  <w:font w:name="Helvetica Light">
    <w:altName w:val="Malgun Gothic"/>
    <w:charset w:val="00"/>
    <w:family w:val="auto"/>
    <w:pitch w:val="variable"/>
    <w:sig w:usb0="00000003" w:usb1="4000204A" w:usb2="00000000" w:usb3="00000000" w:csb0="00000001" w:csb1="00000000"/>
  </w:font>
  <w:font w:name="Arial MT Std">
    <w:altName w:val="Arial"/>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E7A4A" w14:textId="77777777" w:rsidR="003A7669" w:rsidRPr="002907B1" w:rsidRDefault="003A7669" w:rsidP="00534452">
    <w:pPr>
      <w:spacing w:before="120" w:after="120"/>
      <w:rPr>
        <w:sz w:val="18"/>
        <w:szCs w:val="18"/>
      </w:rPr>
    </w:pPr>
    <w:r>
      <w:rPr>
        <w:noProof/>
        <w:lang w:val="en-US" w:eastAsia="en-US"/>
      </w:rPr>
      <w:drawing>
        <wp:anchor distT="0" distB="0" distL="114300" distR="114300" simplePos="0" relativeHeight="251658240" behindDoc="1" locked="0" layoutInCell="1" allowOverlap="1" wp14:anchorId="7158D152" wp14:editId="15615906">
          <wp:simplePos x="0" y="0"/>
          <wp:positionH relativeFrom="column">
            <wp:posOffset>-1295400</wp:posOffset>
          </wp:positionH>
          <wp:positionV relativeFrom="paragraph">
            <wp:posOffset>223520</wp:posOffset>
          </wp:positionV>
          <wp:extent cx="7924918" cy="45719"/>
          <wp:effectExtent l="0" t="0" r="0" b="5715"/>
          <wp:wrapNone/>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anchor>
      </w:drawing>
    </w:r>
  </w:p>
  <w:p w14:paraId="175632C4" w14:textId="7BB53BCC" w:rsidR="003A7669" w:rsidRDefault="003A7669" w:rsidP="00534452">
    <w:pPr>
      <w:pStyle w:val="Footer"/>
      <w:jc w:val="center"/>
      <w:rPr>
        <w:rFonts w:ascii="Arial" w:hAnsi="Arial" w:cs="Arial"/>
        <w:caps/>
        <w:sz w:val="18"/>
      </w:rPr>
    </w:pPr>
    <w:r w:rsidRPr="006C3C6A">
      <w:rPr>
        <w:rFonts w:ascii="Arial" w:hAnsi="Arial" w:cs="Arial"/>
        <w:caps/>
        <w:sz w:val="18"/>
      </w:rPr>
      <w:t>FSC-</w:t>
    </w:r>
    <w:r>
      <w:rPr>
        <w:rFonts w:ascii="Arial" w:hAnsi="Arial" w:cs="Arial"/>
        <w:caps/>
        <w:sz w:val="18"/>
      </w:rPr>
      <w:t>stD-50-001 V2-1 en</w:t>
    </w:r>
  </w:p>
  <w:p w14:paraId="60E6406C" w14:textId="4C69B835" w:rsidR="003A7669" w:rsidRDefault="003A7669" w:rsidP="00534452">
    <w:pPr>
      <w:pStyle w:val="Footer"/>
      <w:jc w:val="center"/>
      <w:rPr>
        <w:rFonts w:ascii="Arial" w:hAnsi="Arial" w:cs="Arial"/>
        <w:caps/>
        <w:sz w:val="18"/>
        <w:szCs w:val="18"/>
      </w:rPr>
    </w:pPr>
    <w:r>
      <w:rPr>
        <w:rFonts w:ascii="Arial" w:hAnsi="Arial" w:cs="Arial"/>
        <w:sz w:val="18"/>
        <w:szCs w:val="18"/>
      </w:rPr>
      <w:t>Requirements for use of the FSC trademarks by certificate holders</w:t>
    </w:r>
  </w:p>
  <w:p w14:paraId="7C426A6A" w14:textId="59D03EA4" w:rsidR="003A7669" w:rsidRPr="009F3880" w:rsidRDefault="003A7669" w:rsidP="00534452">
    <w:pPr>
      <w:pStyle w:val="Footer"/>
      <w:jc w:val="center"/>
      <w:rPr>
        <w:rStyle w:val="PageNumber"/>
        <w:rFonts w:ascii="Arial" w:hAnsi="Arial" w:cs="Arial"/>
        <w:sz w:val="18"/>
      </w:rPr>
    </w:pPr>
    <w:r w:rsidRPr="009F3880">
      <w:rPr>
        <w:rStyle w:val="PageNumber"/>
        <w:rFonts w:ascii="Arial" w:hAnsi="Arial" w:cs="Arial"/>
        <w:sz w:val="18"/>
      </w:rPr>
      <w:t xml:space="preserve">– </w:t>
    </w:r>
    <w:r w:rsidRPr="009F3880">
      <w:rPr>
        <w:rStyle w:val="PageNumber"/>
        <w:rFonts w:ascii="Arial" w:hAnsi="Arial" w:cs="Arial"/>
        <w:sz w:val="18"/>
      </w:rPr>
      <w:fldChar w:fldCharType="begin"/>
    </w:r>
    <w:r w:rsidRPr="009F3880">
      <w:rPr>
        <w:rStyle w:val="PageNumber"/>
        <w:rFonts w:ascii="Arial" w:hAnsi="Arial" w:cs="Arial"/>
        <w:sz w:val="18"/>
      </w:rPr>
      <w:instrText xml:space="preserve"> PAGE </w:instrText>
    </w:r>
    <w:r w:rsidRPr="009F3880">
      <w:rPr>
        <w:rStyle w:val="PageNumber"/>
        <w:rFonts w:ascii="Arial" w:hAnsi="Arial" w:cs="Arial"/>
        <w:sz w:val="18"/>
      </w:rPr>
      <w:fldChar w:fldCharType="separate"/>
    </w:r>
    <w:r w:rsidR="0069574D">
      <w:rPr>
        <w:rStyle w:val="PageNumber"/>
        <w:rFonts w:ascii="Arial" w:hAnsi="Arial" w:cs="Arial"/>
        <w:noProof/>
        <w:sz w:val="18"/>
      </w:rPr>
      <w:t>27</w:t>
    </w:r>
    <w:r w:rsidRPr="009F3880">
      <w:rPr>
        <w:rStyle w:val="PageNumber"/>
        <w:rFonts w:ascii="Arial" w:hAnsi="Arial" w:cs="Arial"/>
        <w:sz w:val="18"/>
      </w:rPr>
      <w:fldChar w:fldCharType="end"/>
    </w:r>
    <w:r w:rsidRPr="009F3880">
      <w:rPr>
        <w:rStyle w:val="PageNumber"/>
        <w:rFonts w:ascii="Arial" w:hAnsi="Arial" w:cs="Arial"/>
        <w:sz w:val="18"/>
      </w:rPr>
      <w:t xml:space="preserve"> of </w:t>
    </w:r>
    <w:r w:rsidRPr="009F3880">
      <w:rPr>
        <w:rStyle w:val="PageNumber"/>
        <w:rFonts w:ascii="Arial" w:hAnsi="Arial" w:cs="Arial"/>
        <w:sz w:val="18"/>
      </w:rPr>
      <w:fldChar w:fldCharType="begin"/>
    </w:r>
    <w:r w:rsidRPr="009F3880">
      <w:rPr>
        <w:rStyle w:val="PageNumber"/>
        <w:rFonts w:ascii="Arial" w:hAnsi="Arial" w:cs="Arial"/>
        <w:sz w:val="18"/>
      </w:rPr>
      <w:instrText xml:space="preserve"> NUMPAGES </w:instrText>
    </w:r>
    <w:r w:rsidRPr="009F3880">
      <w:rPr>
        <w:rStyle w:val="PageNumber"/>
        <w:rFonts w:ascii="Arial" w:hAnsi="Arial" w:cs="Arial"/>
        <w:sz w:val="18"/>
      </w:rPr>
      <w:fldChar w:fldCharType="separate"/>
    </w:r>
    <w:r w:rsidR="0069574D">
      <w:rPr>
        <w:rStyle w:val="PageNumber"/>
        <w:rFonts w:ascii="Arial" w:hAnsi="Arial" w:cs="Arial"/>
        <w:noProof/>
        <w:sz w:val="18"/>
      </w:rPr>
      <w:t>27</w:t>
    </w:r>
    <w:r w:rsidRPr="009F3880">
      <w:rPr>
        <w:rStyle w:val="PageNumber"/>
        <w:rFonts w:ascii="Arial" w:hAnsi="Arial" w:cs="Arial"/>
        <w:sz w:val="18"/>
      </w:rPr>
      <w:fldChar w:fldCharType="end"/>
    </w:r>
    <w:r w:rsidRPr="009F3880">
      <w:rPr>
        <w:rStyle w:val="PageNumber"/>
        <w:rFonts w:ascii="Arial" w:hAnsi="Arial" w:cs="Arial"/>
        <w:sz w:val="18"/>
      </w:rPr>
      <w:t xml:space="preserve"> –</w:t>
    </w:r>
  </w:p>
  <w:p w14:paraId="1AF95607" w14:textId="77777777" w:rsidR="003A7669" w:rsidRDefault="003A7669">
    <w:pPr>
      <w:pStyle w:val="Footer"/>
    </w:pPr>
  </w:p>
  <w:p w14:paraId="1DAB06E6" w14:textId="77777777" w:rsidR="003A7669" w:rsidRDefault="003A7669"/>
  <w:p w14:paraId="6D63A920" w14:textId="77777777" w:rsidR="003A7669" w:rsidRDefault="003A76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C2D29" w14:textId="45EDD8B6" w:rsidR="003A7669" w:rsidRDefault="003A7669" w:rsidP="00077D29">
    <w:pPr>
      <w:pStyle w:val="Footer"/>
    </w:pPr>
    <w:r>
      <w:rPr>
        <w:noProof/>
        <w:lang w:val="en-US" w:eastAsia="en-US"/>
      </w:rPr>
      <mc:AlternateContent>
        <mc:Choice Requires="wpg">
          <w:drawing>
            <wp:anchor distT="0" distB="0" distL="114300" distR="114300" simplePos="0" relativeHeight="251666434" behindDoc="0" locked="1" layoutInCell="1" allowOverlap="1" wp14:anchorId="22873943" wp14:editId="29E62699">
              <wp:simplePos x="0" y="0"/>
              <wp:positionH relativeFrom="page">
                <wp:align>center</wp:align>
              </wp:positionH>
              <wp:positionV relativeFrom="page">
                <wp:align>bottom</wp:align>
              </wp:positionV>
              <wp:extent cx="7545070" cy="1320800"/>
              <wp:effectExtent l="0" t="0" r="0" b="0"/>
              <wp:wrapThrough wrapText="bothSides">
                <wp:wrapPolygon edited="0">
                  <wp:start x="0" y="0"/>
                  <wp:lineTo x="0" y="21185"/>
                  <wp:lineTo x="21542" y="21185"/>
                  <wp:lineTo x="21542" y="0"/>
                  <wp:lineTo x="0" y="0"/>
                </wp:wrapPolygon>
              </wp:wrapThrough>
              <wp:docPr id="28" name="Group 28"/>
              <wp:cNvGraphicFramePr/>
              <a:graphic xmlns:a="http://schemas.openxmlformats.org/drawingml/2006/main">
                <a:graphicData uri="http://schemas.microsoft.com/office/word/2010/wordprocessingGroup">
                  <wpg:wgp>
                    <wpg:cNvGrpSpPr/>
                    <wpg:grpSpPr>
                      <a:xfrm>
                        <a:off x="0" y="0"/>
                        <a:ext cx="7545070" cy="1320800"/>
                        <a:chOff x="0" y="0"/>
                        <a:chExt cx="7543800" cy="1319530"/>
                      </a:xfrm>
                    </wpg:grpSpPr>
                    <pic:pic xmlns:pic="http://schemas.openxmlformats.org/drawingml/2006/picture">
                      <pic:nvPicPr>
                        <pic:cNvPr id="29" name="Picture 2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53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wps:wsp>
                      <wps:cNvPr id="30" name="Text Box 30"/>
                      <wps:cNvSpPr txBox="1"/>
                      <wps:spPr>
                        <a:xfrm>
                          <a:off x="373373" y="932093"/>
                          <a:ext cx="2628900" cy="304965"/>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39449D2" w14:textId="6F27FAFF" w:rsidR="003A7669" w:rsidRPr="00F92B25" w:rsidRDefault="003A7669" w:rsidP="0026032A">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2021</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000F730A">
                              <w:rPr>
                                <w:rFonts w:ascii="Arial" w:hAnsi="Arial" w:cs="Arial"/>
                                <w:color w:val="224F34"/>
                                <w:sz w:val="14"/>
                                <w:szCs w:val="14"/>
                                <w:vertAlign w:val="superscript"/>
                              </w:rPr>
                              <w:t xml:space="preserve"> </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a14="http://schemas.microsoft.com/office/mac/drawingml/2011/main" xmlns:a14="http://schemas.microsoft.com/office/drawing/2010/main" xmlns:pic="http://schemas.openxmlformats.org/drawingml/2006/picture" xmlns:a="http://schemas.openxmlformats.org/drawingml/2006/main">
          <w:pict w14:anchorId="198C804A">
            <v:group id="Group 28" style="position:absolute;margin-left:0;margin-top:0;width:594.1pt;height:104pt;z-index:251666434;mso-position-horizontal:center;mso-position-horizontal-relative:page;mso-position-vertical:bottom;mso-position-vertical-relative:page;mso-width-relative:margin;mso-height-relative:margin" coordsize="75438,13195" o:spid="_x0000_s1029" w14:anchorId="22873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9" style="position:absolute;width:75438;height:1319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">
                <v:imagedata o:title="" r:id="rId2"/>
              </v:shape>
              <v:shapetype id="_x0000_t202" coordsize="21600,21600" o:spt="202" path="m,l,21600r21600,l21600,xe">
                <v:stroke joinstyle="miter"/>
                <v:path gradientshapeok="t" o:connecttype="rect"/>
              </v:shapetype>
              <v:shape id="Text Box 30" style="position:absolute;left:3733;top:9320;width:26289;height:3050;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v:textbox>
                  <w:txbxContent>
                    <w:p w:rsidRPr="00F92B25" w:rsidR="003A7669" w:rsidP="0026032A" w:rsidRDefault="003A7669" w14:paraId="23BF0B10" w14:textId="6F27FAFF">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2021</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000F730A">
                        <w:rPr>
                          <w:rFonts w:ascii="Arial" w:hAnsi="Arial" w:cs="Arial"/>
                          <w:color w:val="224F34"/>
                          <w:sz w:val="14"/>
                          <w:szCs w:val="14"/>
                          <w:vertAlign w:val="superscript"/>
                        </w:rPr>
                        <w:t xml:space="preserve"> </w:t>
                      </w:r>
                      <w:r w:rsidRPr="00F92B25">
                        <w:rPr>
                          <w:rFonts w:ascii="Arial" w:hAnsi="Arial" w:cs="Arial"/>
                          <w:color w:val="224F34"/>
                          <w:sz w:val="14"/>
                          <w:szCs w:val="14"/>
                        </w:rPr>
                        <w:t>F000100</w:t>
                      </w:r>
                    </w:p>
                  </w:txbxContent>
                </v:textbox>
              </v:shape>
              <w10:wrap type="through"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A0A45" w14:textId="77777777" w:rsidR="008432B7" w:rsidRDefault="008432B7" w:rsidP="00534452">
      <w:r>
        <w:separator/>
      </w:r>
    </w:p>
  </w:footnote>
  <w:footnote w:type="continuationSeparator" w:id="0">
    <w:p w14:paraId="4FF47106" w14:textId="77777777" w:rsidR="008432B7" w:rsidRDefault="008432B7" w:rsidP="00534452">
      <w:r>
        <w:continuationSeparator/>
      </w:r>
    </w:p>
  </w:footnote>
  <w:footnote w:type="continuationNotice" w:id="1">
    <w:p w14:paraId="07E2FF1D" w14:textId="77777777" w:rsidR="008432B7" w:rsidRDefault="008432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ACF5C" w14:textId="77777777" w:rsidR="003A7669" w:rsidRDefault="003A7669"/>
  <w:p w14:paraId="5B941FB7" w14:textId="77777777" w:rsidR="003A7669" w:rsidRDefault="003A76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2CB12" w14:textId="77777777" w:rsidR="003A7669" w:rsidRDefault="003A7669">
    <w:pPr>
      <w:pStyle w:val="Header"/>
    </w:pPr>
    <w:r>
      <w:rPr>
        <w:noProof/>
        <w:lang w:val="en-US" w:eastAsia="en-US"/>
      </w:rPr>
      <w:drawing>
        <wp:anchor distT="0" distB="0" distL="114300" distR="114300" simplePos="0" relativeHeight="251664386" behindDoc="1" locked="0" layoutInCell="1" allowOverlap="1" wp14:anchorId="34C2DA20" wp14:editId="03C4CD60">
          <wp:simplePos x="0" y="0"/>
          <wp:positionH relativeFrom="column">
            <wp:posOffset>-1143000</wp:posOffset>
          </wp:positionH>
          <wp:positionV relativeFrom="paragraph">
            <wp:posOffset>-449580</wp:posOffset>
          </wp:positionV>
          <wp:extent cx="7586130" cy="1950720"/>
          <wp:effectExtent l="0" t="0" r="8890" b="508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1658"/>
    <w:multiLevelType w:val="hybridMultilevel"/>
    <w:tmpl w:val="03F87D76"/>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 w15:restartNumberingAfterBreak="0">
    <w:nsid w:val="03E80C32"/>
    <w:multiLevelType w:val="hybridMultilevel"/>
    <w:tmpl w:val="C598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35D4D"/>
    <w:multiLevelType w:val="hybridMultilevel"/>
    <w:tmpl w:val="10B44344"/>
    <w:lvl w:ilvl="0" w:tplc="0409000F">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3" w15:restartNumberingAfterBreak="0">
    <w:nsid w:val="0699599F"/>
    <w:multiLevelType w:val="hybridMultilevel"/>
    <w:tmpl w:val="D76A864C"/>
    <w:lvl w:ilvl="0" w:tplc="04090017">
      <w:start w:val="1"/>
      <w:numFmt w:val="lowerLetter"/>
      <w:lvlText w:val="%1)"/>
      <w:lvlJc w:val="left"/>
      <w:pPr>
        <w:ind w:left="104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 w15:restartNumberingAfterBreak="0">
    <w:nsid w:val="072A7B9F"/>
    <w:multiLevelType w:val="multilevel"/>
    <w:tmpl w:val="5CA0F874"/>
    <w:lvl w:ilvl="0">
      <w:start w:val="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135535"/>
    <w:multiLevelType w:val="hybridMultilevel"/>
    <w:tmpl w:val="14487C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B42125D"/>
    <w:multiLevelType w:val="multilevel"/>
    <w:tmpl w:val="A06E1ECA"/>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ascii="Arial" w:hAnsi="Arial" w:cs="Arial"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7" w15:restartNumberingAfterBreak="0">
    <w:nsid w:val="0C694B4D"/>
    <w:multiLevelType w:val="multilevel"/>
    <w:tmpl w:val="901E4506"/>
    <w:lvl w:ilvl="0">
      <w:start w:val="1"/>
      <w:numFmt w:val="decimal"/>
      <w:lvlText w:val="%1."/>
      <w:lvlJc w:val="left"/>
      <w:pPr>
        <w:ind w:left="1400" w:hanging="360"/>
      </w:pPr>
    </w:lvl>
    <w:lvl w:ilvl="1">
      <w:start w:val="3"/>
      <w:numFmt w:val="decimal"/>
      <w:isLgl/>
      <w:lvlText w:val="%1.%2"/>
      <w:lvlJc w:val="left"/>
      <w:pPr>
        <w:ind w:left="1400" w:hanging="36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1760" w:hanging="72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120" w:hanging="108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480" w:hanging="1440"/>
      </w:pPr>
      <w:rPr>
        <w:rFonts w:hint="default"/>
      </w:rPr>
    </w:lvl>
    <w:lvl w:ilvl="8">
      <w:start w:val="1"/>
      <w:numFmt w:val="decimal"/>
      <w:isLgl/>
      <w:lvlText w:val="%1.%2.%3.%4.%5.%6.%7.%8.%9"/>
      <w:lvlJc w:val="left"/>
      <w:pPr>
        <w:ind w:left="2840" w:hanging="1800"/>
      </w:pPr>
      <w:rPr>
        <w:rFonts w:hint="default"/>
      </w:rPr>
    </w:lvl>
  </w:abstractNum>
  <w:abstractNum w:abstractNumId="8" w15:restartNumberingAfterBreak="0">
    <w:nsid w:val="0CCC2F95"/>
    <w:multiLevelType w:val="multilevel"/>
    <w:tmpl w:val="6B2CD4FC"/>
    <w:lvl w:ilvl="0">
      <w:start w:val="8"/>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lowerLetter"/>
      <w:lvlText w:val="%3)"/>
      <w:lvlJc w:val="left"/>
      <w:pPr>
        <w:ind w:left="1224" w:hanging="504"/>
      </w:pPr>
      <w:rPr>
        <w:rFonts w:ascii="Arial" w:eastAsiaTheme="minorEastAsia" w:hAnsi="Arial" w:cs="Aria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CD57E80"/>
    <w:multiLevelType w:val="hybridMultilevel"/>
    <w:tmpl w:val="728E3AB2"/>
    <w:lvl w:ilvl="0" w:tplc="A54C06CE">
      <w:start w:val="5"/>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7D2046"/>
    <w:multiLevelType w:val="hybridMultilevel"/>
    <w:tmpl w:val="CE4E3BAA"/>
    <w:lvl w:ilvl="0" w:tplc="E174CB6E">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 w15:restartNumberingAfterBreak="0">
    <w:nsid w:val="0EC8495C"/>
    <w:multiLevelType w:val="multilevel"/>
    <w:tmpl w:val="5858C4AA"/>
    <w:lvl w:ilvl="0">
      <w:start w:val="1"/>
      <w:numFmt w:val="decimal"/>
      <w:lvlText w:val="%1."/>
      <w:lvlJc w:val="left"/>
      <w:pPr>
        <w:ind w:left="750" w:hanging="39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2" w15:restartNumberingAfterBreak="0">
    <w:nsid w:val="0EEE64AF"/>
    <w:multiLevelType w:val="hybridMultilevel"/>
    <w:tmpl w:val="AE0EEF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15:restartNumberingAfterBreak="0">
    <w:nsid w:val="11AD5943"/>
    <w:multiLevelType w:val="hybridMultilevel"/>
    <w:tmpl w:val="60EEF19E"/>
    <w:lvl w:ilvl="0" w:tplc="0409000F">
      <w:start w:val="1"/>
      <w:numFmt w:val="decimal"/>
      <w:lvlText w:val="%1."/>
      <w:lvlJc w:val="left"/>
      <w:pPr>
        <w:ind w:left="140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4" w15:restartNumberingAfterBreak="0">
    <w:nsid w:val="13FD1198"/>
    <w:multiLevelType w:val="multilevel"/>
    <w:tmpl w:val="DAD0DCC4"/>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lowerLetter"/>
      <w:lvlText w:val="(%3)"/>
      <w:lvlJc w:val="left"/>
      <w:pPr>
        <w:ind w:left="72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7181651"/>
    <w:multiLevelType w:val="hybridMultilevel"/>
    <w:tmpl w:val="962805B6"/>
    <w:lvl w:ilvl="0" w:tplc="166EB716">
      <w:start w:val="1"/>
      <w:numFmt w:val="lowerLetter"/>
      <w:lvlText w:val="(%1)"/>
      <w:lvlJc w:val="left"/>
      <w:pPr>
        <w:ind w:left="1429" w:hanging="360"/>
      </w:pPr>
      <w:rPr>
        <w:rFonts w:hint="default"/>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6" w15:restartNumberingAfterBreak="0">
    <w:nsid w:val="19ED4DD1"/>
    <w:multiLevelType w:val="hybridMultilevel"/>
    <w:tmpl w:val="316C8D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7" w15:restartNumberingAfterBreak="0">
    <w:nsid w:val="1C995BB7"/>
    <w:multiLevelType w:val="multilevel"/>
    <w:tmpl w:val="7FE4B296"/>
    <w:lvl w:ilvl="0">
      <w:start w:val="1"/>
      <w:numFmt w:val="decimal"/>
      <w:lvlText w:val="%1."/>
      <w:lvlJc w:val="left"/>
      <w:pPr>
        <w:ind w:left="0" w:hanging="360"/>
      </w:pPr>
      <w:rPr>
        <w:rFonts w:hint="default"/>
      </w:rPr>
    </w:lvl>
    <w:lvl w:ilvl="1">
      <w:start w:val="1"/>
      <w:numFmt w:val="decimal"/>
      <w:lvlText w:val="3.%2"/>
      <w:lvlJc w:val="left"/>
      <w:pPr>
        <w:ind w:left="432" w:hanging="432"/>
      </w:pPr>
      <w:rPr>
        <w:rFonts w:hint="default"/>
      </w:rPr>
    </w:lvl>
    <w:lvl w:ilvl="2">
      <w:start w:val="1"/>
      <w:numFmt w:val="decimal"/>
      <w:lvlText w:val="%1.%2.%3."/>
      <w:lvlJc w:val="left"/>
      <w:pPr>
        <w:ind w:left="864" w:hanging="504"/>
      </w:pPr>
      <w:rPr>
        <w:rFonts w:ascii="Arial" w:hAnsi="Arial" w:cs="Arial"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8" w15:restartNumberingAfterBreak="0">
    <w:nsid w:val="1D3710FA"/>
    <w:multiLevelType w:val="hybridMultilevel"/>
    <w:tmpl w:val="641CECCE"/>
    <w:lvl w:ilvl="0" w:tplc="C0FC2A68">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9" w15:restartNumberingAfterBreak="0">
    <w:nsid w:val="1FA07CF7"/>
    <w:multiLevelType w:val="hybridMultilevel"/>
    <w:tmpl w:val="A584335C"/>
    <w:lvl w:ilvl="0" w:tplc="04090017">
      <w:start w:val="1"/>
      <w:numFmt w:val="lowerLetter"/>
      <w:lvlText w:val="%1)"/>
      <w:lvlJc w:val="left"/>
      <w:pPr>
        <w:ind w:left="10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201DA1"/>
    <w:multiLevelType w:val="multilevel"/>
    <w:tmpl w:val="0D9A3E2C"/>
    <w:lvl w:ilvl="0">
      <w:start w:val="4"/>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lowerLetter"/>
      <w:lvlText w:val="%3)"/>
      <w:lvlJc w:val="left"/>
      <w:pPr>
        <w:ind w:left="1224" w:hanging="504"/>
      </w:pPr>
      <w:rPr>
        <w:rFonts w:ascii="Arial" w:eastAsiaTheme="minorEastAsia" w:hAnsi="Arial" w:cs="Aria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10B5461"/>
    <w:multiLevelType w:val="multilevel"/>
    <w:tmpl w:val="A26A6098"/>
    <w:lvl w:ilvl="0">
      <w:start w:val="3"/>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2CA55F1"/>
    <w:multiLevelType w:val="multilevel"/>
    <w:tmpl w:val="255A7846"/>
    <w:lvl w:ilvl="0">
      <w:start w:val="6"/>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lowerLetter"/>
      <w:lvlText w:val="%3)"/>
      <w:lvlJc w:val="left"/>
      <w:pPr>
        <w:ind w:left="1224" w:hanging="504"/>
      </w:pPr>
      <w:rPr>
        <w:rFonts w:ascii="Arial" w:eastAsiaTheme="minorEastAsia" w:hAnsi="Arial" w:cs="Aria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47A2756"/>
    <w:multiLevelType w:val="hybridMultilevel"/>
    <w:tmpl w:val="ADC61FEA"/>
    <w:lvl w:ilvl="0" w:tplc="04090017">
      <w:start w:val="1"/>
      <w:numFmt w:val="lowerLetter"/>
      <w:lvlText w:val="%1)"/>
      <w:lvlJc w:val="left"/>
      <w:pPr>
        <w:ind w:left="104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4" w15:restartNumberingAfterBreak="0">
    <w:nsid w:val="29920C4C"/>
    <w:multiLevelType w:val="hybridMultilevel"/>
    <w:tmpl w:val="EF7AC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AD05F5"/>
    <w:multiLevelType w:val="multilevel"/>
    <w:tmpl w:val="69763E56"/>
    <w:lvl w:ilvl="0">
      <w:start w:val="3"/>
      <w:numFmt w:val="decimal"/>
      <w:lvlText w:val="%1."/>
      <w:lvlJc w:val="left"/>
      <w:pPr>
        <w:ind w:left="540" w:hanging="54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A62279B"/>
    <w:multiLevelType w:val="hybridMultilevel"/>
    <w:tmpl w:val="4BA20D44"/>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7" w15:restartNumberingAfterBreak="0">
    <w:nsid w:val="2C8A619C"/>
    <w:multiLevelType w:val="hybridMultilevel"/>
    <w:tmpl w:val="F52AFBB4"/>
    <w:lvl w:ilvl="0" w:tplc="166EB71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CCC5B58"/>
    <w:multiLevelType w:val="hybridMultilevel"/>
    <w:tmpl w:val="2FE84432"/>
    <w:lvl w:ilvl="0" w:tplc="04090017">
      <w:start w:val="1"/>
      <w:numFmt w:val="lowerLetter"/>
      <w:lvlText w:val="%1)"/>
      <w:lvlJc w:val="left"/>
      <w:pPr>
        <w:ind w:left="104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9" w15:restartNumberingAfterBreak="0">
    <w:nsid w:val="2E4D6BDD"/>
    <w:multiLevelType w:val="hybridMultilevel"/>
    <w:tmpl w:val="A94449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1193D0C"/>
    <w:multiLevelType w:val="hybridMultilevel"/>
    <w:tmpl w:val="5B4E528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324B21CA"/>
    <w:multiLevelType w:val="hybridMultilevel"/>
    <w:tmpl w:val="18303F52"/>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2" w15:restartNumberingAfterBreak="0">
    <w:nsid w:val="35802FA9"/>
    <w:multiLevelType w:val="hybridMultilevel"/>
    <w:tmpl w:val="ADE24FDC"/>
    <w:lvl w:ilvl="0" w:tplc="166EB7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911B0A"/>
    <w:multiLevelType w:val="multilevel"/>
    <w:tmpl w:val="AF76E256"/>
    <w:lvl w:ilvl="0">
      <w:start w:val="9"/>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lowerLetter"/>
      <w:lvlText w:val="%3)"/>
      <w:lvlJc w:val="left"/>
      <w:pPr>
        <w:ind w:left="1224" w:hanging="504"/>
      </w:pPr>
      <w:rPr>
        <w:rFonts w:ascii="Arial" w:eastAsiaTheme="minorEastAsia" w:hAnsi="Arial" w:cs="Aria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7242887"/>
    <w:multiLevelType w:val="hybridMultilevel"/>
    <w:tmpl w:val="EA80F070"/>
    <w:lvl w:ilvl="0" w:tplc="6EA66902">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5" w15:restartNumberingAfterBreak="0">
    <w:nsid w:val="37DF1A2C"/>
    <w:multiLevelType w:val="hybridMultilevel"/>
    <w:tmpl w:val="7E32ECBE"/>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6" w15:restartNumberingAfterBreak="0">
    <w:nsid w:val="3A2B3527"/>
    <w:multiLevelType w:val="multilevel"/>
    <w:tmpl w:val="BDB0B7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A964471"/>
    <w:multiLevelType w:val="hybridMultilevel"/>
    <w:tmpl w:val="E53AA516"/>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8" w15:restartNumberingAfterBreak="0">
    <w:nsid w:val="3AD35ECF"/>
    <w:multiLevelType w:val="hybridMultilevel"/>
    <w:tmpl w:val="EB06054C"/>
    <w:lvl w:ilvl="0" w:tplc="1F94D408">
      <w:start w:val="1"/>
      <w:numFmt w:val="lowerLetter"/>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39" w15:restartNumberingAfterBreak="0">
    <w:nsid w:val="3B93400C"/>
    <w:multiLevelType w:val="hybridMultilevel"/>
    <w:tmpl w:val="A560F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976167"/>
    <w:multiLevelType w:val="multilevel"/>
    <w:tmpl w:val="D3CA8CF8"/>
    <w:lvl w:ilvl="0">
      <w:start w:val="10"/>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lowerLetter"/>
      <w:lvlText w:val="%3)"/>
      <w:lvlJc w:val="left"/>
      <w:pPr>
        <w:ind w:left="1224" w:hanging="504"/>
      </w:pPr>
      <w:rPr>
        <w:rFonts w:ascii="Arial" w:eastAsiaTheme="minorEastAsia" w:hAnsi="Arial" w:cs="Aria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CF3028F"/>
    <w:multiLevelType w:val="hybridMultilevel"/>
    <w:tmpl w:val="D36ED7CA"/>
    <w:lvl w:ilvl="0" w:tplc="04090017">
      <w:start w:val="1"/>
      <w:numFmt w:val="lowerLetter"/>
      <w:lvlText w:val="%1)"/>
      <w:lvlJc w:val="left"/>
      <w:pPr>
        <w:ind w:left="104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2" w15:restartNumberingAfterBreak="0">
    <w:nsid w:val="3EC84A6B"/>
    <w:multiLevelType w:val="hybridMultilevel"/>
    <w:tmpl w:val="4C582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16C7F4E"/>
    <w:multiLevelType w:val="hybridMultilevel"/>
    <w:tmpl w:val="6D0279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1924CAA"/>
    <w:multiLevelType w:val="hybridMultilevel"/>
    <w:tmpl w:val="994EF1E0"/>
    <w:lvl w:ilvl="0" w:tplc="166EB71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42295FD7"/>
    <w:multiLevelType w:val="multilevel"/>
    <w:tmpl w:val="F7064628"/>
    <w:lvl w:ilvl="0">
      <w:start w:val="7"/>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lowerLetter"/>
      <w:lvlText w:val="%3)"/>
      <w:lvlJc w:val="left"/>
      <w:pPr>
        <w:ind w:left="1224" w:hanging="504"/>
      </w:pPr>
      <w:rPr>
        <w:rFonts w:ascii="Arial" w:eastAsiaTheme="minorEastAsia" w:hAnsi="Arial" w:cs="Aria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3AF5193"/>
    <w:multiLevelType w:val="multilevel"/>
    <w:tmpl w:val="7798770A"/>
    <w:lvl w:ilvl="0">
      <w:start w:val="1"/>
      <w:numFmt w:val="decimal"/>
      <w:lvlText w:val="%1."/>
      <w:lvlJc w:val="left"/>
      <w:pPr>
        <w:ind w:left="720" w:hanging="360"/>
      </w:pPr>
    </w:lvl>
    <w:lvl w:ilvl="1">
      <w:start w:val="1"/>
      <w:numFmt w:val="decimal"/>
      <w:lvlText w:val="%1.%2."/>
      <w:lvlJc w:val="left"/>
      <w:pPr>
        <w:ind w:left="1152" w:hanging="432"/>
      </w:pPr>
      <w:rPr>
        <w:b w:val="0"/>
      </w:rPr>
    </w:lvl>
    <w:lvl w:ilvl="2">
      <w:start w:val="1"/>
      <w:numFmt w:val="lowerLetter"/>
      <w:lvlText w:val="(%3)"/>
      <w:lvlJc w:val="left"/>
      <w:pPr>
        <w:ind w:left="1584" w:hanging="504"/>
      </w:pPr>
      <w:rPr>
        <w:rFonts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7" w15:restartNumberingAfterBreak="0">
    <w:nsid w:val="468E7E81"/>
    <w:multiLevelType w:val="multilevel"/>
    <w:tmpl w:val="D1A654C0"/>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8" w15:restartNumberingAfterBreak="0">
    <w:nsid w:val="499055D4"/>
    <w:multiLevelType w:val="hybridMultilevel"/>
    <w:tmpl w:val="C85035D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9" w15:restartNumberingAfterBreak="0">
    <w:nsid w:val="4BFE09B6"/>
    <w:multiLevelType w:val="hybridMultilevel"/>
    <w:tmpl w:val="24E01432"/>
    <w:lvl w:ilvl="0" w:tplc="FBAA69A0">
      <w:start w:val="1"/>
      <w:numFmt w:val="decimal"/>
      <w:lvlText w:val="%1."/>
      <w:lvlJc w:val="left"/>
      <w:pPr>
        <w:tabs>
          <w:tab w:val="num" w:pos="720"/>
        </w:tabs>
        <w:ind w:left="720" w:hanging="360"/>
      </w:pPr>
    </w:lvl>
    <w:lvl w:ilvl="1" w:tplc="166EB716">
      <w:start w:val="1"/>
      <w:numFmt w:val="lowerLetter"/>
      <w:lvlText w:val="(%2)"/>
      <w:lvlJc w:val="left"/>
      <w:pPr>
        <w:ind w:left="1429" w:hanging="360"/>
      </w:pPr>
      <w:rPr>
        <w:rFonts w:hint="default"/>
      </w:rPr>
    </w:lvl>
    <w:lvl w:ilvl="2" w:tplc="8730CA84" w:tentative="1">
      <w:start w:val="1"/>
      <w:numFmt w:val="decimal"/>
      <w:lvlText w:val="%3."/>
      <w:lvlJc w:val="left"/>
      <w:pPr>
        <w:tabs>
          <w:tab w:val="num" w:pos="2160"/>
        </w:tabs>
        <w:ind w:left="2160" w:hanging="360"/>
      </w:pPr>
    </w:lvl>
    <w:lvl w:ilvl="3" w:tplc="E68041A0" w:tentative="1">
      <w:start w:val="1"/>
      <w:numFmt w:val="decimal"/>
      <w:lvlText w:val="%4."/>
      <w:lvlJc w:val="left"/>
      <w:pPr>
        <w:tabs>
          <w:tab w:val="num" w:pos="2880"/>
        </w:tabs>
        <w:ind w:left="2880" w:hanging="360"/>
      </w:pPr>
    </w:lvl>
    <w:lvl w:ilvl="4" w:tplc="27E2793A" w:tentative="1">
      <w:start w:val="1"/>
      <w:numFmt w:val="decimal"/>
      <w:lvlText w:val="%5."/>
      <w:lvlJc w:val="left"/>
      <w:pPr>
        <w:tabs>
          <w:tab w:val="num" w:pos="3600"/>
        </w:tabs>
        <w:ind w:left="3600" w:hanging="360"/>
      </w:pPr>
    </w:lvl>
    <w:lvl w:ilvl="5" w:tplc="44583AD8" w:tentative="1">
      <w:start w:val="1"/>
      <w:numFmt w:val="decimal"/>
      <w:lvlText w:val="%6."/>
      <w:lvlJc w:val="left"/>
      <w:pPr>
        <w:tabs>
          <w:tab w:val="num" w:pos="4320"/>
        </w:tabs>
        <w:ind w:left="4320" w:hanging="360"/>
      </w:pPr>
    </w:lvl>
    <w:lvl w:ilvl="6" w:tplc="DC92874C" w:tentative="1">
      <w:start w:val="1"/>
      <w:numFmt w:val="decimal"/>
      <w:lvlText w:val="%7."/>
      <w:lvlJc w:val="left"/>
      <w:pPr>
        <w:tabs>
          <w:tab w:val="num" w:pos="5040"/>
        </w:tabs>
        <w:ind w:left="5040" w:hanging="360"/>
      </w:pPr>
    </w:lvl>
    <w:lvl w:ilvl="7" w:tplc="CFB02F70" w:tentative="1">
      <w:start w:val="1"/>
      <w:numFmt w:val="decimal"/>
      <w:lvlText w:val="%8."/>
      <w:lvlJc w:val="left"/>
      <w:pPr>
        <w:tabs>
          <w:tab w:val="num" w:pos="5760"/>
        </w:tabs>
        <w:ind w:left="5760" w:hanging="360"/>
      </w:pPr>
    </w:lvl>
    <w:lvl w:ilvl="8" w:tplc="66DEE50E" w:tentative="1">
      <w:start w:val="1"/>
      <w:numFmt w:val="decimal"/>
      <w:lvlText w:val="%9."/>
      <w:lvlJc w:val="left"/>
      <w:pPr>
        <w:tabs>
          <w:tab w:val="num" w:pos="6480"/>
        </w:tabs>
        <w:ind w:left="6480" w:hanging="360"/>
      </w:pPr>
    </w:lvl>
  </w:abstractNum>
  <w:abstractNum w:abstractNumId="50" w15:restartNumberingAfterBreak="0">
    <w:nsid w:val="4ED34958"/>
    <w:multiLevelType w:val="hybridMultilevel"/>
    <w:tmpl w:val="F4FCE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1296A64"/>
    <w:multiLevelType w:val="hybridMultilevel"/>
    <w:tmpl w:val="821862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5421715"/>
    <w:multiLevelType w:val="hybridMultilevel"/>
    <w:tmpl w:val="EEE42488"/>
    <w:lvl w:ilvl="0" w:tplc="166EB7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56426B24"/>
    <w:multiLevelType w:val="multilevel"/>
    <w:tmpl w:val="92F063D6"/>
    <w:lvl w:ilvl="0">
      <w:start w:val="1"/>
      <w:numFmt w:val="lowerLetter"/>
      <w:lvlText w:val="(%1)"/>
      <w:lvlJc w:val="left"/>
      <w:pPr>
        <w:ind w:left="1040" w:hanging="360"/>
      </w:pPr>
      <w:rPr>
        <w:rFonts w:hint="default"/>
      </w:r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54" w15:restartNumberingAfterBreak="0">
    <w:nsid w:val="569C75E2"/>
    <w:multiLevelType w:val="hybridMultilevel"/>
    <w:tmpl w:val="E1E0DCB4"/>
    <w:lvl w:ilvl="0" w:tplc="8B2A34FA">
      <w:start w:val="1"/>
      <w:numFmt w:val="lowerLetter"/>
      <w:lvlText w:val="%1)"/>
      <w:lvlJc w:val="left"/>
      <w:pPr>
        <w:ind w:left="1040" w:hanging="360"/>
      </w:pPr>
      <w:rPr>
        <w:b w:val="0"/>
        <w:bCs/>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55" w15:restartNumberingAfterBreak="0">
    <w:nsid w:val="59B957E5"/>
    <w:multiLevelType w:val="hybridMultilevel"/>
    <w:tmpl w:val="67FE032C"/>
    <w:lvl w:ilvl="0" w:tplc="FBAA69A0">
      <w:start w:val="1"/>
      <w:numFmt w:val="decimal"/>
      <w:lvlText w:val="%1."/>
      <w:lvlJc w:val="left"/>
      <w:pPr>
        <w:tabs>
          <w:tab w:val="num" w:pos="720"/>
        </w:tabs>
        <w:ind w:left="720" w:hanging="360"/>
      </w:pPr>
    </w:lvl>
    <w:lvl w:ilvl="1" w:tplc="BDEC7A20">
      <w:start w:val="1"/>
      <w:numFmt w:val="lowerLetter"/>
      <w:lvlText w:val="%2."/>
      <w:lvlJc w:val="left"/>
      <w:pPr>
        <w:tabs>
          <w:tab w:val="num" w:pos="1440"/>
        </w:tabs>
        <w:ind w:left="1440" w:hanging="360"/>
      </w:pPr>
    </w:lvl>
    <w:lvl w:ilvl="2" w:tplc="8730CA84" w:tentative="1">
      <w:start w:val="1"/>
      <w:numFmt w:val="decimal"/>
      <w:lvlText w:val="%3."/>
      <w:lvlJc w:val="left"/>
      <w:pPr>
        <w:tabs>
          <w:tab w:val="num" w:pos="2160"/>
        </w:tabs>
        <w:ind w:left="2160" w:hanging="360"/>
      </w:pPr>
    </w:lvl>
    <w:lvl w:ilvl="3" w:tplc="E68041A0" w:tentative="1">
      <w:start w:val="1"/>
      <w:numFmt w:val="decimal"/>
      <w:lvlText w:val="%4."/>
      <w:lvlJc w:val="left"/>
      <w:pPr>
        <w:tabs>
          <w:tab w:val="num" w:pos="2880"/>
        </w:tabs>
        <w:ind w:left="2880" w:hanging="360"/>
      </w:pPr>
    </w:lvl>
    <w:lvl w:ilvl="4" w:tplc="27E2793A" w:tentative="1">
      <w:start w:val="1"/>
      <w:numFmt w:val="decimal"/>
      <w:lvlText w:val="%5."/>
      <w:lvlJc w:val="left"/>
      <w:pPr>
        <w:tabs>
          <w:tab w:val="num" w:pos="3600"/>
        </w:tabs>
        <w:ind w:left="3600" w:hanging="360"/>
      </w:pPr>
    </w:lvl>
    <w:lvl w:ilvl="5" w:tplc="44583AD8" w:tentative="1">
      <w:start w:val="1"/>
      <w:numFmt w:val="decimal"/>
      <w:lvlText w:val="%6."/>
      <w:lvlJc w:val="left"/>
      <w:pPr>
        <w:tabs>
          <w:tab w:val="num" w:pos="4320"/>
        </w:tabs>
        <w:ind w:left="4320" w:hanging="360"/>
      </w:pPr>
    </w:lvl>
    <w:lvl w:ilvl="6" w:tplc="DC92874C" w:tentative="1">
      <w:start w:val="1"/>
      <w:numFmt w:val="decimal"/>
      <w:lvlText w:val="%7."/>
      <w:lvlJc w:val="left"/>
      <w:pPr>
        <w:tabs>
          <w:tab w:val="num" w:pos="5040"/>
        </w:tabs>
        <w:ind w:left="5040" w:hanging="360"/>
      </w:pPr>
    </w:lvl>
    <w:lvl w:ilvl="7" w:tplc="CFB02F70" w:tentative="1">
      <w:start w:val="1"/>
      <w:numFmt w:val="decimal"/>
      <w:lvlText w:val="%8."/>
      <w:lvlJc w:val="left"/>
      <w:pPr>
        <w:tabs>
          <w:tab w:val="num" w:pos="5760"/>
        </w:tabs>
        <w:ind w:left="5760" w:hanging="360"/>
      </w:pPr>
    </w:lvl>
    <w:lvl w:ilvl="8" w:tplc="66DEE50E" w:tentative="1">
      <w:start w:val="1"/>
      <w:numFmt w:val="decimal"/>
      <w:lvlText w:val="%9."/>
      <w:lvlJc w:val="left"/>
      <w:pPr>
        <w:tabs>
          <w:tab w:val="num" w:pos="6480"/>
        </w:tabs>
        <w:ind w:left="6480" w:hanging="360"/>
      </w:pPr>
    </w:lvl>
  </w:abstractNum>
  <w:abstractNum w:abstractNumId="56" w15:restartNumberingAfterBreak="0">
    <w:nsid w:val="5D054AD2"/>
    <w:multiLevelType w:val="hybridMultilevel"/>
    <w:tmpl w:val="3488D7A6"/>
    <w:lvl w:ilvl="0" w:tplc="04090017">
      <w:start w:val="1"/>
      <w:numFmt w:val="lowerLetter"/>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57" w15:restartNumberingAfterBreak="0">
    <w:nsid w:val="5E3C6B73"/>
    <w:multiLevelType w:val="hybridMultilevel"/>
    <w:tmpl w:val="D428B3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5E3D0211"/>
    <w:multiLevelType w:val="multilevel"/>
    <w:tmpl w:val="D570D37E"/>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9" w15:restartNumberingAfterBreak="0">
    <w:nsid w:val="5E856425"/>
    <w:multiLevelType w:val="hybridMultilevel"/>
    <w:tmpl w:val="42D660FA"/>
    <w:lvl w:ilvl="0" w:tplc="724C3E74">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0" w15:restartNumberingAfterBreak="0">
    <w:nsid w:val="601A7F94"/>
    <w:multiLevelType w:val="multilevel"/>
    <w:tmpl w:val="C568E1FC"/>
    <w:lvl w:ilvl="0">
      <w:start w:val="1"/>
      <w:numFmt w:val="decimal"/>
      <w:lvlText w:val="%1."/>
      <w:lvlJc w:val="left"/>
      <w:pPr>
        <w:ind w:left="0" w:hanging="360"/>
      </w:pPr>
      <w:rPr>
        <w:rFonts w:hint="default"/>
      </w:rPr>
    </w:lvl>
    <w:lvl w:ilvl="1">
      <w:start w:val="1"/>
      <w:numFmt w:val="decimal"/>
      <w:lvlText w:val="4.%2"/>
      <w:lvlJc w:val="left"/>
      <w:pPr>
        <w:ind w:left="432" w:hanging="432"/>
      </w:pPr>
      <w:rPr>
        <w:rFonts w:hint="default"/>
      </w:rPr>
    </w:lvl>
    <w:lvl w:ilvl="2">
      <w:start w:val="1"/>
      <w:numFmt w:val="decimal"/>
      <w:lvlText w:val="%1.%2.%3."/>
      <w:lvlJc w:val="left"/>
      <w:pPr>
        <w:ind w:left="864" w:hanging="504"/>
      </w:pPr>
      <w:rPr>
        <w:rFonts w:ascii="Arial" w:hAnsi="Arial" w:cs="Arial"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61" w15:restartNumberingAfterBreak="0">
    <w:nsid w:val="61CB695D"/>
    <w:multiLevelType w:val="multilevel"/>
    <w:tmpl w:val="A85E8866"/>
    <w:lvl w:ilvl="0">
      <w:start w:val="3"/>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3."/>
      <w:lvlJc w:val="left"/>
      <w:pPr>
        <w:ind w:left="104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63A20CA8"/>
    <w:multiLevelType w:val="hybridMultilevel"/>
    <w:tmpl w:val="84A6509E"/>
    <w:lvl w:ilvl="0" w:tplc="04090017">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3" w15:restartNumberingAfterBreak="0">
    <w:nsid w:val="65AA7E62"/>
    <w:multiLevelType w:val="hybridMultilevel"/>
    <w:tmpl w:val="8B1085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4" w15:restartNumberingAfterBreak="0">
    <w:nsid w:val="6670275C"/>
    <w:multiLevelType w:val="multilevel"/>
    <w:tmpl w:val="206E72E4"/>
    <w:lvl w:ilvl="0">
      <w:start w:val="1"/>
      <w:numFmt w:val="decimal"/>
      <w:lvlText w:val="%1."/>
      <w:lvlJc w:val="left"/>
      <w:pPr>
        <w:ind w:left="0" w:hanging="360"/>
      </w:pPr>
      <w:rPr>
        <w:rFonts w:hint="default"/>
      </w:rPr>
    </w:lvl>
    <w:lvl w:ilvl="1">
      <w:start w:val="1"/>
      <w:numFmt w:val="decimal"/>
      <w:lvlText w:val="2.%2"/>
      <w:lvlJc w:val="left"/>
      <w:pPr>
        <w:ind w:left="432" w:hanging="432"/>
      </w:pPr>
      <w:rPr>
        <w:rFonts w:hint="default"/>
      </w:rPr>
    </w:lvl>
    <w:lvl w:ilvl="2">
      <w:start w:val="1"/>
      <w:numFmt w:val="decimal"/>
      <w:lvlText w:val="%1.%2.%3."/>
      <w:lvlJc w:val="left"/>
      <w:pPr>
        <w:ind w:left="864" w:hanging="504"/>
      </w:pPr>
      <w:rPr>
        <w:rFonts w:ascii="Arial" w:hAnsi="Arial" w:cs="Arial"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65" w15:restartNumberingAfterBreak="0">
    <w:nsid w:val="67E751A8"/>
    <w:multiLevelType w:val="hybridMultilevel"/>
    <w:tmpl w:val="A0AECAC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6" w15:restartNumberingAfterBreak="0">
    <w:nsid w:val="681529B8"/>
    <w:multiLevelType w:val="hybridMultilevel"/>
    <w:tmpl w:val="347611AE"/>
    <w:lvl w:ilvl="0" w:tplc="0409000F">
      <w:start w:val="1"/>
      <w:numFmt w:val="decimal"/>
      <w:lvlText w:val="%1."/>
      <w:lvlJc w:val="left"/>
      <w:pPr>
        <w:ind w:left="104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7" w15:restartNumberingAfterBreak="0">
    <w:nsid w:val="69D42F94"/>
    <w:multiLevelType w:val="hybridMultilevel"/>
    <w:tmpl w:val="0EBEE3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6A3F3058"/>
    <w:multiLevelType w:val="hybridMultilevel"/>
    <w:tmpl w:val="DE4498EA"/>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69" w15:restartNumberingAfterBreak="0">
    <w:nsid w:val="6DA07416"/>
    <w:multiLevelType w:val="multilevel"/>
    <w:tmpl w:val="7B0C20F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6DDE2E8F"/>
    <w:multiLevelType w:val="hybridMultilevel"/>
    <w:tmpl w:val="BA8AB7AE"/>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71" w15:restartNumberingAfterBreak="0">
    <w:nsid w:val="71F210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2FD2389"/>
    <w:multiLevelType w:val="hybridMultilevel"/>
    <w:tmpl w:val="F23A639C"/>
    <w:lvl w:ilvl="0" w:tplc="04090017">
      <w:start w:val="1"/>
      <w:numFmt w:val="lowerLetter"/>
      <w:lvlText w:val="%1)"/>
      <w:lvlJc w:val="left"/>
      <w:pPr>
        <w:ind w:left="104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3" w15:restartNumberingAfterBreak="0">
    <w:nsid w:val="76043C58"/>
    <w:multiLevelType w:val="hybridMultilevel"/>
    <w:tmpl w:val="9E548136"/>
    <w:lvl w:ilvl="0" w:tplc="56C4EF9A">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4" w15:restartNumberingAfterBreak="0">
    <w:nsid w:val="76FB5C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7B77830"/>
    <w:multiLevelType w:val="hybridMultilevel"/>
    <w:tmpl w:val="15BC45B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6" w15:restartNumberingAfterBreak="0">
    <w:nsid w:val="780D6592"/>
    <w:multiLevelType w:val="hybridMultilevel"/>
    <w:tmpl w:val="AC4A3722"/>
    <w:lvl w:ilvl="0" w:tplc="04090017">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7" w15:restartNumberingAfterBreak="0">
    <w:nsid w:val="79B15E75"/>
    <w:multiLevelType w:val="hybridMultilevel"/>
    <w:tmpl w:val="D9123206"/>
    <w:lvl w:ilvl="0" w:tplc="0409000F">
      <w:start w:val="1"/>
      <w:numFmt w:val="decimal"/>
      <w:lvlText w:val="%1."/>
      <w:lvlJc w:val="left"/>
      <w:pPr>
        <w:ind w:left="140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8" w15:restartNumberingAfterBreak="0">
    <w:nsid w:val="7B1E07E5"/>
    <w:multiLevelType w:val="hybridMultilevel"/>
    <w:tmpl w:val="B4B2A2E0"/>
    <w:lvl w:ilvl="0" w:tplc="5DD052C8">
      <w:numFmt w:val="bullet"/>
      <w:lvlText w:val=""/>
      <w:lvlJc w:val="left"/>
      <w:pPr>
        <w:ind w:left="720" w:hanging="360"/>
      </w:pPr>
      <w:rPr>
        <w:rFonts w:ascii="Symbol" w:eastAsia="Calibri" w:hAnsi="Symbol" w:cs="Times New Roman" w:hint="default"/>
      </w:rPr>
    </w:lvl>
    <w:lvl w:ilvl="1" w:tplc="166EB716">
      <w:start w:val="1"/>
      <w:numFmt w:val="lowerLetter"/>
      <w:lvlText w:val="(%2)"/>
      <w:lvlJc w:val="left"/>
      <w:pPr>
        <w:ind w:left="72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7D877B0B"/>
    <w:multiLevelType w:val="hybridMultilevel"/>
    <w:tmpl w:val="15BADF2C"/>
    <w:lvl w:ilvl="0" w:tplc="A22A9B5E">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16cid:durableId="1492793009">
    <w:abstractNumId w:val="60"/>
  </w:num>
  <w:num w:numId="2" w16cid:durableId="1371490650">
    <w:abstractNumId w:val="61"/>
  </w:num>
  <w:num w:numId="3" w16cid:durableId="616134444">
    <w:abstractNumId w:val="20"/>
  </w:num>
  <w:num w:numId="4" w16cid:durableId="1418136836">
    <w:abstractNumId w:val="22"/>
  </w:num>
  <w:num w:numId="5" w16cid:durableId="1894461577">
    <w:abstractNumId w:val="45"/>
  </w:num>
  <w:num w:numId="6" w16cid:durableId="811946317">
    <w:abstractNumId w:val="8"/>
  </w:num>
  <w:num w:numId="7" w16cid:durableId="1627085291">
    <w:abstractNumId w:val="33"/>
  </w:num>
  <w:num w:numId="8" w16cid:durableId="182130928">
    <w:abstractNumId w:val="40"/>
  </w:num>
  <w:num w:numId="9" w16cid:durableId="1214536525">
    <w:abstractNumId w:val="46"/>
  </w:num>
  <w:num w:numId="10" w16cid:durableId="992291484">
    <w:abstractNumId w:val="15"/>
  </w:num>
  <w:num w:numId="11" w16cid:durableId="849872891">
    <w:abstractNumId w:val="67"/>
  </w:num>
  <w:num w:numId="12" w16cid:durableId="1466506915">
    <w:abstractNumId w:val="57"/>
  </w:num>
  <w:num w:numId="13" w16cid:durableId="1418669182">
    <w:abstractNumId w:val="29"/>
  </w:num>
  <w:num w:numId="14" w16cid:durableId="1331327769">
    <w:abstractNumId w:val="5"/>
  </w:num>
  <w:num w:numId="15" w16cid:durableId="1555890278">
    <w:abstractNumId w:val="51"/>
  </w:num>
  <w:num w:numId="16" w16cid:durableId="591820716">
    <w:abstractNumId w:val="55"/>
  </w:num>
  <w:num w:numId="17" w16cid:durableId="1656103700">
    <w:abstractNumId w:val="49"/>
  </w:num>
  <w:num w:numId="18" w16cid:durableId="1734111472">
    <w:abstractNumId w:val="58"/>
  </w:num>
  <w:num w:numId="19" w16cid:durableId="1097558598">
    <w:abstractNumId w:val="47"/>
  </w:num>
  <w:num w:numId="20" w16cid:durableId="935094451">
    <w:abstractNumId w:val="25"/>
  </w:num>
  <w:num w:numId="21" w16cid:durableId="326369988">
    <w:abstractNumId w:val="14"/>
  </w:num>
  <w:num w:numId="22" w16cid:durableId="2010210095">
    <w:abstractNumId w:val="78"/>
  </w:num>
  <w:num w:numId="23" w16cid:durableId="957490741">
    <w:abstractNumId w:val="52"/>
  </w:num>
  <w:num w:numId="24" w16cid:durableId="7681166">
    <w:abstractNumId w:val="32"/>
  </w:num>
  <w:num w:numId="25" w16cid:durableId="1276710805">
    <w:abstractNumId w:val="27"/>
  </w:num>
  <w:num w:numId="26" w16cid:durableId="1845704115">
    <w:abstractNumId w:val="44"/>
  </w:num>
  <w:num w:numId="27" w16cid:durableId="230048414">
    <w:abstractNumId w:val="36"/>
  </w:num>
  <w:num w:numId="28" w16cid:durableId="691108959">
    <w:abstractNumId w:val="2"/>
  </w:num>
  <w:num w:numId="29" w16cid:durableId="531963978">
    <w:abstractNumId w:val="74"/>
  </w:num>
  <w:num w:numId="30" w16cid:durableId="1894270377">
    <w:abstractNumId w:val="6"/>
  </w:num>
  <w:num w:numId="31" w16cid:durableId="3141749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47999227">
    <w:abstractNumId w:val="4"/>
  </w:num>
  <w:num w:numId="33" w16cid:durableId="1717126148">
    <w:abstractNumId w:val="21"/>
  </w:num>
  <w:num w:numId="34" w16cid:durableId="1690252510">
    <w:abstractNumId w:val="64"/>
  </w:num>
  <w:num w:numId="35" w16cid:durableId="187145544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82502747">
    <w:abstractNumId w:val="38"/>
  </w:num>
  <w:num w:numId="37" w16cid:durableId="1972781890">
    <w:abstractNumId w:val="17"/>
  </w:num>
  <w:num w:numId="38" w16cid:durableId="13954480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43258594">
    <w:abstractNumId w:val="71"/>
  </w:num>
  <w:num w:numId="40" w16cid:durableId="913465096">
    <w:abstractNumId w:val="37"/>
  </w:num>
  <w:num w:numId="41" w16cid:durableId="689331896">
    <w:abstractNumId w:val="68"/>
  </w:num>
  <w:num w:numId="42" w16cid:durableId="261572162">
    <w:abstractNumId w:val="70"/>
  </w:num>
  <w:num w:numId="43" w16cid:durableId="1844081743">
    <w:abstractNumId w:val="42"/>
  </w:num>
  <w:num w:numId="44" w16cid:durableId="100302373">
    <w:abstractNumId w:val="35"/>
  </w:num>
  <w:num w:numId="45" w16cid:durableId="1332100994">
    <w:abstractNumId w:val="31"/>
  </w:num>
  <w:num w:numId="46" w16cid:durableId="397745694">
    <w:abstractNumId w:val="11"/>
  </w:num>
  <w:num w:numId="47" w16cid:durableId="1993946114">
    <w:abstractNumId w:val="9"/>
  </w:num>
  <w:num w:numId="48" w16cid:durableId="1210145788">
    <w:abstractNumId w:val="39"/>
  </w:num>
  <w:num w:numId="49" w16cid:durableId="1972779843">
    <w:abstractNumId w:val="66"/>
  </w:num>
  <w:num w:numId="50" w16cid:durableId="289361809">
    <w:abstractNumId w:val="53"/>
  </w:num>
  <w:num w:numId="51" w16cid:durableId="35396153">
    <w:abstractNumId w:val="7"/>
  </w:num>
  <w:num w:numId="52" w16cid:durableId="69623403">
    <w:abstractNumId w:val="50"/>
  </w:num>
  <w:num w:numId="53" w16cid:durableId="1907567213">
    <w:abstractNumId w:val="48"/>
  </w:num>
  <w:num w:numId="54" w16cid:durableId="200361428">
    <w:abstractNumId w:val="59"/>
  </w:num>
  <w:num w:numId="55" w16cid:durableId="510798005">
    <w:abstractNumId w:val="0"/>
  </w:num>
  <w:num w:numId="56" w16cid:durableId="920992573">
    <w:abstractNumId w:val="10"/>
  </w:num>
  <w:num w:numId="57" w16cid:durableId="1025406189">
    <w:abstractNumId w:val="77"/>
  </w:num>
  <w:num w:numId="58" w16cid:durableId="1619099431">
    <w:abstractNumId w:val="75"/>
  </w:num>
  <w:num w:numId="59" w16cid:durableId="509949159">
    <w:abstractNumId w:val="79"/>
  </w:num>
  <w:num w:numId="60" w16cid:durableId="1974553409">
    <w:abstractNumId w:val="13"/>
  </w:num>
  <w:num w:numId="61" w16cid:durableId="277834590">
    <w:abstractNumId w:val="26"/>
  </w:num>
  <w:num w:numId="62" w16cid:durableId="117770087">
    <w:abstractNumId w:val="73"/>
  </w:num>
  <w:num w:numId="63" w16cid:durableId="1846477660">
    <w:abstractNumId w:val="65"/>
  </w:num>
  <w:num w:numId="64" w16cid:durableId="1579170530">
    <w:abstractNumId w:val="34"/>
  </w:num>
  <w:num w:numId="65" w16cid:durableId="587736038">
    <w:abstractNumId w:val="12"/>
  </w:num>
  <w:num w:numId="66" w16cid:durableId="693841873">
    <w:abstractNumId w:val="63"/>
  </w:num>
  <w:num w:numId="67" w16cid:durableId="1807089960">
    <w:abstractNumId w:val="16"/>
  </w:num>
  <w:num w:numId="68" w16cid:durableId="820732340">
    <w:abstractNumId w:val="30"/>
  </w:num>
  <w:num w:numId="69" w16cid:durableId="1939167619">
    <w:abstractNumId w:val="18"/>
  </w:num>
  <w:num w:numId="70" w16cid:durableId="531455074">
    <w:abstractNumId w:val="24"/>
  </w:num>
  <w:num w:numId="71" w16cid:durableId="1856074408">
    <w:abstractNumId w:val="56"/>
  </w:num>
  <w:num w:numId="72" w16cid:durableId="999966864">
    <w:abstractNumId w:val="43"/>
  </w:num>
  <w:num w:numId="73" w16cid:durableId="1968778513">
    <w:abstractNumId w:val="23"/>
  </w:num>
  <w:num w:numId="74" w16cid:durableId="201017707">
    <w:abstractNumId w:val="54"/>
  </w:num>
  <w:num w:numId="75" w16cid:durableId="2086344048">
    <w:abstractNumId w:val="69"/>
  </w:num>
  <w:num w:numId="76" w16cid:durableId="1198474108">
    <w:abstractNumId w:val="19"/>
  </w:num>
  <w:num w:numId="77" w16cid:durableId="1720932528">
    <w:abstractNumId w:val="72"/>
  </w:num>
  <w:num w:numId="78" w16cid:durableId="836723601">
    <w:abstractNumId w:val="41"/>
  </w:num>
  <w:num w:numId="79" w16cid:durableId="938486148">
    <w:abstractNumId w:val="3"/>
  </w:num>
  <w:num w:numId="80" w16cid:durableId="2119442719">
    <w:abstractNumId w:val="76"/>
  </w:num>
  <w:num w:numId="81" w16cid:durableId="1127042152">
    <w:abstractNumId w:val="62"/>
  </w:num>
  <w:num w:numId="82" w16cid:durableId="881405664">
    <w:abstractNumId w:val="28"/>
  </w:num>
  <w:num w:numId="83" w16cid:durableId="347683724">
    <w:abstractNumId w:val="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4097"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1AC"/>
    <w:rsid w:val="000000ED"/>
    <w:rsid w:val="00000EE0"/>
    <w:rsid w:val="0000245C"/>
    <w:rsid w:val="00002713"/>
    <w:rsid w:val="000045FE"/>
    <w:rsid w:val="0000781C"/>
    <w:rsid w:val="000105C6"/>
    <w:rsid w:val="000120CB"/>
    <w:rsid w:val="00012E57"/>
    <w:rsid w:val="00015937"/>
    <w:rsid w:val="00017662"/>
    <w:rsid w:val="00021990"/>
    <w:rsid w:val="000235E8"/>
    <w:rsid w:val="00023C1E"/>
    <w:rsid w:val="00024064"/>
    <w:rsid w:val="000256B2"/>
    <w:rsid w:val="000269B0"/>
    <w:rsid w:val="00027DDD"/>
    <w:rsid w:val="00030F38"/>
    <w:rsid w:val="00032651"/>
    <w:rsid w:val="000330B9"/>
    <w:rsid w:val="00035E01"/>
    <w:rsid w:val="000362DE"/>
    <w:rsid w:val="00036FEF"/>
    <w:rsid w:val="000407DA"/>
    <w:rsid w:val="000417DF"/>
    <w:rsid w:val="0004386D"/>
    <w:rsid w:val="00045B87"/>
    <w:rsid w:val="00045EFA"/>
    <w:rsid w:val="000475AB"/>
    <w:rsid w:val="00050DFF"/>
    <w:rsid w:val="000515CB"/>
    <w:rsid w:val="00051955"/>
    <w:rsid w:val="00051A35"/>
    <w:rsid w:val="0005240A"/>
    <w:rsid w:val="00052DA6"/>
    <w:rsid w:val="00053A18"/>
    <w:rsid w:val="00053CFF"/>
    <w:rsid w:val="00055265"/>
    <w:rsid w:val="00056681"/>
    <w:rsid w:val="00057A01"/>
    <w:rsid w:val="0006124D"/>
    <w:rsid w:val="0006136C"/>
    <w:rsid w:val="00063B84"/>
    <w:rsid w:val="000642C4"/>
    <w:rsid w:val="000643BE"/>
    <w:rsid w:val="00064F21"/>
    <w:rsid w:val="000650B6"/>
    <w:rsid w:val="00065B0F"/>
    <w:rsid w:val="00067762"/>
    <w:rsid w:val="000754E7"/>
    <w:rsid w:val="000759CC"/>
    <w:rsid w:val="00075B47"/>
    <w:rsid w:val="000769E8"/>
    <w:rsid w:val="00077D29"/>
    <w:rsid w:val="00080D1D"/>
    <w:rsid w:val="000813D4"/>
    <w:rsid w:val="00081538"/>
    <w:rsid w:val="00081882"/>
    <w:rsid w:val="000819F8"/>
    <w:rsid w:val="00082389"/>
    <w:rsid w:val="000825C2"/>
    <w:rsid w:val="00084D3F"/>
    <w:rsid w:val="00085E6B"/>
    <w:rsid w:val="000903DB"/>
    <w:rsid w:val="000903EB"/>
    <w:rsid w:val="00091507"/>
    <w:rsid w:val="00091B20"/>
    <w:rsid w:val="00092944"/>
    <w:rsid w:val="00093C88"/>
    <w:rsid w:val="000941F2"/>
    <w:rsid w:val="00096393"/>
    <w:rsid w:val="0009665B"/>
    <w:rsid w:val="0009738F"/>
    <w:rsid w:val="000977E3"/>
    <w:rsid w:val="000A0C5E"/>
    <w:rsid w:val="000A105D"/>
    <w:rsid w:val="000A141A"/>
    <w:rsid w:val="000A2287"/>
    <w:rsid w:val="000A2A08"/>
    <w:rsid w:val="000A2E71"/>
    <w:rsid w:val="000A38C0"/>
    <w:rsid w:val="000A3F0D"/>
    <w:rsid w:val="000A4485"/>
    <w:rsid w:val="000A6374"/>
    <w:rsid w:val="000A7177"/>
    <w:rsid w:val="000A77C1"/>
    <w:rsid w:val="000B0130"/>
    <w:rsid w:val="000B0134"/>
    <w:rsid w:val="000B03BA"/>
    <w:rsid w:val="000B10D7"/>
    <w:rsid w:val="000B13B0"/>
    <w:rsid w:val="000B1CCE"/>
    <w:rsid w:val="000B2068"/>
    <w:rsid w:val="000B34FB"/>
    <w:rsid w:val="000B5B63"/>
    <w:rsid w:val="000B5E34"/>
    <w:rsid w:val="000B7640"/>
    <w:rsid w:val="000B7A39"/>
    <w:rsid w:val="000C0648"/>
    <w:rsid w:val="000C41D2"/>
    <w:rsid w:val="000C4A2A"/>
    <w:rsid w:val="000C4A51"/>
    <w:rsid w:val="000C4E34"/>
    <w:rsid w:val="000C5591"/>
    <w:rsid w:val="000C5E42"/>
    <w:rsid w:val="000C6739"/>
    <w:rsid w:val="000C7E1E"/>
    <w:rsid w:val="000D16F3"/>
    <w:rsid w:val="000D2087"/>
    <w:rsid w:val="000D246D"/>
    <w:rsid w:val="000D2B7E"/>
    <w:rsid w:val="000D4AD5"/>
    <w:rsid w:val="000D5E0F"/>
    <w:rsid w:val="000D668C"/>
    <w:rsid w:val="000D6E8D"/>
    <w:rsid w:val="000D7E7E"/>
    <w:rsid w:val="000E0751"/>
    <w:rsid w:val="000E0866"/>
    <w:rsid w:val="000E1094"/>
    <w:rsid w:val="000E2BDB"/>
    <w:rsid w:val="000E5D03"/>
    <w:rsid w:val="000E6C93"/>
    <w:rsid w:val="000E756A"/>
    <w:rsid w:val="000E77C8"/>
    <w:rsid w:val="000F0C5A"/>
    <w:rsid w:val="000F1219"/>
    <w:rsid w:val="000F19A4"/>
    <w:rsid w:val="000F2800"/>
    <w:rsid w:val="000F28FC"/>
    <w:rsid w:val="000F380C"/>
    <w:rsid w:val="000F40D7"/>
    <w:rsid w:val="000F562C"/>
    <w:rsid w:val="000F7192"/>
    <w:rsid w:val="000F730A"/>
    <w:rsid w:val="001006C4"/>
    <w:rsid w:val="00101DB5"/>
    <w:rsid w:val="001024FE"/>
    <w:rsid w:val="00102564"/>
    <w:rsid w:val="001027F8"/>
    <w:rsid w:val="00102800"/>
    <w:rsid w:val="001031E0"/>
    <w:rsid w:val="001062D7"/>
    <w:rsid w:val="00106A51"/>
    <w:rsid w:val="00111263"/>
    <w:rsid w:val="00111B44"/>
    <w:rsid w:val="00113083"/>
    <w:rsid w:val="00113C1C"/>
    <w:rsid w:val="0011441E"/>
    <w:rsid w:val="00116A0C"/>
    <w:rsid w:val="001206AF"/>
    <w:rsid w:val="0012348D"/>
    <w:rsid w:val="00123735"/>
    <w:rsid w:val="00123EC6"/>
    <w:rsid w:val="00124385"/>
    <w:rsid w:val="001251C1"/>
    <w:rsid w:val="00125B03"/>
    <w:rsid w:val="00125D6D"/>
    <w:rsid w:val="00125ECF"/>
    <w:rsid w:val="0012713F"/>
    <w:rsid w:val="001277C8"/>
    <w:rsid w:val="00130858"/>
    <w:rsid w:val="001312B2"/>
    <w:rsid w:val="00131F50"/>
    <w:rsid w:val="001352CC"/>
    <w:rsid w:val="001362CE"/>
    <w:rsid w:val="001373D4"/>
    <w:rsid w:val="001405A7"/>
    <w:rsid w:val="00142EFD"/>
    <w:rsid w:val="00143674"/>
    <w:rsid w:val="00144B02"/>
    <w:rsid w:val="00144B08"/>
    <w:rsid w:val="001458B3"/>
    <w:rsid w:val="00145C71"/>
    <w:rsid w:val="001463E6"/>
    <w:rsid w:val="00146C57"/>
    <w:rsid w:val="001501E7"/>
    <w:rsid w:val="00150206"/>
    <w:rsid w:val="00150F39"/>
    <w:rsid w:val="00151589"/>
    <w:rsid w:val="001526A2"/>
    <w:rsid w:val="001572F8"/>
    <w:rsid w:val="00160404"/>
    <w:rsid w:val="001615C4"/>
    <w:rsid w:val="00162EC8"/>
    <w:rsid w:val="001646F1"/>
    <w:rsid w:val="00167597"/>
    <w:rsid w:val="00167C14"/>
    <w:rsid w:val="00167EB5"/>
    <w:rsid w:val="00171036"/>
    <w:rsid w:val="00173C17"/>
    <w:rsid w:val="00174345"/>
    <w:rsid w:val="001751BC"/>
    <w:rsid w:val="001762E0"/>
    <w:rsid w:val="0017646A"/>
    <w:rsid w:val="00180518"/>
    <w:rsid w:val="00181487"/>
    <w:rsid w:val="00181F41"/>
    <w:rsid w:val="001833D9"/>
    <w:rsid w:val="001842C7"/>
    <w:rsid w:val="001853A8"/>
    <w:rsid w:val="001871D5"/>
    <w:rsid w:val="00187732"/>
    <w:rsid w:val="00190D1A"/>
    <w:rsid w:val="00191505"/>
    <w:rsid w:val="001930DC"/>
    <w:rsid w:val="0019392A"/>
    <w:rsid w:val="00194863"/>
    <w:rsid w:val="00194B25"/>
    <w:rsid w:val="00195254"/>
    <w:rsid w:val="001962FF"/>
    <w:rsid w:val="001A05D9"/>
    <w:rsid w:val="001A1807"/>
    <w:rsid w:val="001A2310"/>
    <w:rsid w:val="001A34A1"/>
    <w:rsid w:val="001A354E"/>
    <w:rsid w:val="001A36A3"/>
    <w:rsid w:val="001A38B3"/>
    <w:rsid w:val="001A6148"/>
    <w:rsid w:val="001A75A1"/>
    <w:rsid w:val="001B105A"/>
    <w:rsid w:val="001B1600"/>
    <w:rsid w:val="001B194F"/>
    <w:rsid w:val="001B1CB8"/>
    <w:rsid w:val="001B45AF"/>
    <w:rsid w:val="001B4F1D"/>
    <w:rsid w:val="001B6F73"/>
    <w:rsid w:val="001B770E"/>
    <w:rsid w:val="001B7C83"/>
    <w:rsid w:val="001C3B4D"/>
    <w:rsid w:val="001C491C"/>
    <w:rsid w:val="001C5030"/>
    <w:rsid w:val="001C758C"/>
    <w:rsid w:val="001C7AF4"/>
    <w:rsid w:val="001C7D00"/>
    <w:rsid w:val="001D14AB"/>
    <w:rsid w:val="001D5C6A"/>
    <w:rsid w:val="001D5E3A"/>
    <w:rsid w:val="001D61BB"/>
    <w:rsid w:val="001D7FDB"/>
    <w:rsid w:val="001E0183"/>
    <w:rsid w:val="001E0945"/>
    <w:rsid w:val="001E0D9D"/>
    <w:rsid w:val="001E1ED1"/>
    <w:rsid w:val="001E3D17"/>
    <w:rsid w:val="001E3DE2"/>
    <w:rsid w:val="001E5BAD"/>
    <w:rsid w:val="001E665B"/>
    <w:rsid w:val="001F25C3"/>
    <w:rsid w:val="001F2A88"/>
    <w:rsid w:val="001F3051"/>
    <w:rsid w:val="001F443B"/>
    <w:rsid w:val="001F45C9"/>
    <w:rsid w:val="001F562F"/>
    <w:rsid w:val="001F5D84"/>
    <w:rsid w:val="001F6B52"/>
    <w:rsid w:val="001F7C89"/>
    <w:rsid w:val="00200343"/>
    <w:rsid w:val="002014E4"/>
    <w:rsid w:val="00201A3D"/>
    <w:rsid w:val="002026B6"/>
    <w:rsid w:val="00203DE1"/>
    <w:rsid w:val="0020718C"/>
    <w:rsid w:val="00207DE1"/>
    <w:rsid w:val="00210F22"/>
    <w:rsid w:val="00212DB5"/>
    <w:rsid w:val="00212EE4"/>
    <w:rsid w:val="00215370"/>
    <w:rsid w:val="00220C35"/>
    <w:rsid w:val="00221264"/>
    <w:rsid w:val="00222682"/>
    <w:rsid w:val="00224016"/>
    <w:rsid w:val="00224477"/>
    <w:rsid w:val="0022453D"/>
    <w:rsid w:val="00224FBD"/>
    <w:rsid w:val="0022501A"/>
    <w:rsid w:val="0022517C"/>
    <w:rsid w:val="00226E09"/>
    <w:rsid w:val="00226F44"/>
    <w:rsid w:val="00231713"/>
    <w:rsid w:val="00234F5E"/>
    <w:rsid w:val="00236A0C"/>
    <w:rsid w:val="00240121"/>
    <w:rsid w:val="00243AA2"/>
    <w:rsid w:val="00247A10"/>
    <w:rsid w:val="00251894"/>
    <w:rsid w:val="00254A3F"/>
    <w:rsid w:val="00255803"/>
    <w:rsid w:val="0025668A"/>
    <w:rsid w:val="00256DDB"/>
    <w:rsid w:val="0026032A"/>
    <w:rsid w:val="00261533"/>
    <w:rsid w:val="002621A8"/>
    <w:rsid w:val="00262D49"/>
    <w:rsid w:val="0026444D"/>
    <w:rsid w:val="00264984"/>
    <w:rsid w:val="00265C13"/>
    <w:rsid w:val="00265C72"/>
    <w:rsid w:val="00265C83"/>
    <w:rsid w:val="0026641A"/>
    <w:rsid w:val="002674AB"/>
    <w:rsid w:val="00270341"/>
    <w:rsid w:val="0027162F"/>
    <w:rsid w:val="00271B1D"/>
    <w:rsid w:val="00271BFA"/>
    <w:rsid w:val="002721B6"/>
    <w:rsid w:val="00273034"/>
    <w:rsid w:val="00274F63"/>
    <w:rsid w:val="002764B2"/>
    <w:rsid w:val="00276F0A"/>
    <w:rsid w:val="00277B94"/>
    <w:rsid w:val="00277D3C"/>
    <w:rsid w:val="00281052"/>
    <w:rsid w:val="00281B42"/>
    <w:rsid w:val="00283917"/>
    <w:rsid w:val="00284318"/>
    <w:rsid w:val="002865FB"/>
    <w:rsid w:val="00287820"/>
    <w:rsid w:val="00290673"/>
    <w:rsid w:val="00292BD7"/>
    <w:rsid w:val="00295680"/>
    <w:rsid w:val="002975D6"/>
    <w:rsid w:val="002A01A4"/>
    <w:rsid w:val="002A044C"/>
    <w:rsid w:val="002A40CD"/>
    <w:rsid w:val="002A6957"/>
    <w:rsid w:val="002A6A3E"/>
    <w:rsid w:val="002A6C69"/>
    <w:rsid w:val="002A752E"/>
    <w:rsid w:val="002A7D89"/>
    <w:rsid w:val="002B09B6"/>
    <w:rsid w:val="002B1AC0"/>
    <w:rsid w:val="002B31B2"/>
    <w:rsid w:val="002B3C3A"/>
    <w:rsid w:val="002B6A20"/>
    <w:rsid w:val="002C1204"/>
    <w:rsid w:val="002C1AAD"/>
    <w:rsid w:val="002C304D"/>
    <w:rsid w:val="002C3E29"/>
    <w:rsid w:val="002C58B2"/>
    <w:rsid w:val="002C6FD5"/>
    <w:rsid w:val="002D0937"/>
    <w:rsid w:val="002D0ECB"/>
    <w:rsid w:val="002D1486"/>
    <w:rsid w:val="002D1A80"/>
    <w:rsid w:val="002D1FFC"/>
    <w:rsid w:val="002D3C03"/>
    <w:rsid w:val="002D485A"/>
    <w:rsid w:val="002D5ACF"/>
    <w:rsid w:val="002D5B27"/>
    <w:rsid w:val="002D6913"/>
    <w:rsid w:val="002D7035"/>
    <w:rsid w:val="002D70B6"/>
    <w:rsid w:val="002D79BD"/>
    <w:rsid w:val="002E031C"/>
    <w:rsid w:val="002E0FEB"/>
    <w:rsid w:val="002E17A3"/>
    <w:rsid w:val="002E347F"/>
    <w:rsid w:val="002E3AD2"/>
    <w:rsid w:val="002E3BFD"/>
    <w:rsid w:val="002E64CF"/>
    <w:rsid w:val="002E672F"/>
    <w:rsid w:val="002E7707"/>
    <w:rsid w:val="002E7936"/>
    <w:rsid w:val="002E7F26"/>
    <w:rsid w:val="002F0767"/>
    <w:rsid w:val="002F0C03"/>
    <w:rsid w:val="002F23C1"/>
    <w:rsid w:val="002F2A95"/>
    <w:rsid w:val="002F2D50"/>
    <w:rsid w:val="002F40B5"/>
    <w:rsid w:val="002F6E54"/>
    <w:rsid w:val="00300CFD"/>
    <w:rsid w:val="00301CF8"/>
    <w:rsid w:val="003021BF"/>
    <w:rsid w:val="0030500C"/>
    <w:rsid w:val="00306871"/>
    <w:rsid w:val="00306B55"/>
    <w:rsid w:val="00310478"/>
    <w:rsid w:val="00310912"/>
    <w:rsid w:val="00311388"/>
    <w:rsid w:val="00311B8C"/>
    <w:rsid w:val="003133FC"/>
    <w:rsid w:val="00315386"/>
    <w:rsid w:val="00315858"/>
    <w:rsid w:val="00316FC3"/>
    <w:rsid w:val="00321A69"/>
    <w:rsid w:val="0032236B"/>
    <w:rsid w:val="0032334B"/>
    <w:rsid w:val="003257B1"/>
    <w:rsid w:val="003266E6"/>
    <w:rsid w:val="00330086"/>
    <w:rsid w:val="0033194D"/>
    <w:rsid w:val="00331B91"/>
    <w:rsid w:val="00332B7C"/>
    <w:rsid w:val="0033535A"/>
    <w:rsid w:val="00335A15"/>
    <w:rsid w:val="0033628C"/>
    <w:rsid w:val="0033782E"/>
    <w:rsid w:val="00337D2C"/>
    <w:rsid w:val="003414C4"/>
    <w:rsid w:val="00341CB4"/>
    <w:rsid w:val="00342A40"/>
    <w:rsid w:val="00342B5B"/>
    <w:rsid w:val="00342FFD"/>
    <w:rsid w:val="0034486E"/>
    <w:rsid w:val="003448D4"/>
    <w:rsid w:val="00345715"/>
    <w:rsid w:val="003473AA"/>
    <w:rsid w:val="003473EB"/>
    <w:rsid w:val="003530FC"/>
    <w:rsid w:val="0035319D"/>
    <w:rsid w:val="003537F1"/>
    <w:rsid w:val="00353FCE"/>
    <w:rsid w:val="003541FE"/>
    <w:rsid w:val="00355940"/>
    <w:rsid w:val="00356121"/>
    <w:rsid w:val="0035686B"/>
    <w:rsid w:val="00356C23"/>
    <w:rsid w:val="00356CCD"/>
    <w:rsid w:val="003612D9"/>
    <w:rsid w:val="00361940"/>
    <w:rsid w:val="00364802"/>
    <w:rsid w:val="00364B94"/>
    <w:rsid w:val="00365649"/>
    <w:rsid w:val="00365B86"/>
    <w:rsid w:val="0036794F"/>
    <w:rsid w:val="00370513"/>
    <w:rsid w:val="00370CAE"/>
    <w:rsid w:val="00372725"/>
    <w:rsid w:val="00373C99"/>
    <w:rsid w:val="003768BA"/>
    <w:rsid w:val="003803A6"/>
    <w:rsid w:val="00382248"/>
    <w:rsid w:val="003828F6"/>
    <w:rsid w:val="00382921"/>
    <w:rsid w:val="00385513"/>
    <w:rsid w:val="00385A44"/>
    <w:rsid w:val="00385B11"/>
    <w:rsid w:val="00386B8F"/>
    <w:rsid w:val="00386BBD"/>
    <w:rsid w:val="00387561"/>
    <w:rsid w:val="00387AAD"/>
    <w:rsid w:val="00390D97"/>
    <w:rsid w:val="00391513"/>
    <w:rsid w:val="00391D27"/>
    <w:rsid w:val="00393514"/>
    <w:rsid w:val="0039423A"/>
    <w:rsid w:val="00395B8C"/>
    <w:rsid w:val="003A1B1A"/>
    <w:rsid w:val="003A239E"/>
    <w:rsid w:val="003A2E35"/>
    <w:rsid w:val="003A395A"/>
    <w:rsid w:val="003A41B4"/>
    <w:rsid w:val="003A43C8"/>
    <w:rsid w:val="003A4B79"/>
    <w:rsid w:val="003A6859"/>
    <w:rsid w:val="003A7669"/>
    <w:rsid w:val="003B0452"/>
    <w:rsid w:val="003B0812"/>
    <w:rsid w:val="003B0B82"/>
    <w:rsid w:val="003B0E99"/>
    <w:rsid w:val="003B2681"/>
    <w:rsid w:val="003B2939"/>
    <w:rsid w:val="003B2AF9"/>
    <w:rsid w:val="003B3247"/>
    <w:rsid w:val="003B3626"/>
    <w:rsid w:val="003B3D24"/>
    <w:rsid w:val="003B7CC5"/>
    <w:rsid w:val="003C0CE9"/>
    <w:rsid w:val="003C1F16"/>
    <w:rsid w:val="003C2191"/>
    <w:rsid w:val="003C3D6F"/>
    <w:rsid w:val="003C46E9"/>
    <w:rsid w:val="003C5264"/>
    <w:rsid w:val="003C5907"/>
    <w:rsid w:val="003D0425"/>
    <w:rsid w:val="003D0A68"/>
    <w:rsid w:val="003D100E"/>
    <w:rsid w:val="003D24BF"/>
    <w:rsid w:val="003D2C6A"/>
    <w:rsid w:val="003D33C6"/>
    <w:rsid w:val="003D5F4E"/>
    <w:rsid w:val="003D65EC"/>
    <w:rsid w:val="003D76A0"/>
    <w:rsid w:val="003E0734"/>
    <w:rsid w:val="003E2FF5"/>
    <w:rsid w:val="003E4AC5"/>
    <w:rsid w:val="003E57CB"/>
    <w:rsid w:val="003E68EA"/>
    <w:rsid w:val="003F0DB8"/>
    <w:rsid w:val="003F2175"/>
    <w:rsid w:val="003F35C6"/>
    <w:rsid w:val="003F3DBE"/>
    <w:rsid w:val="003F54D2"/>
    <w:rsid w:val="003F631E"/>
    <w:rsid w:val="003F6672"/>
    <w:rsid w:val="00401066"/>
    <w:rsid w:val="00401C96"/>
    <w:rsid w:val="00401FBF"/>
    <w:rsid w:val="00403412"/>
    <w:rsid w:val="00405D29"/>
    <w:rsid w:val="0040627F"/>
    <w:rsid w:val="004074F9"/>
    <w:rsid w:val="0040758A"/>
    <w:rsid w:val="0040787D"/>
    <w:rsid w:val="00410323"/>
    <w:rsid w:val="00410B2A"/>
    <w:rsid w:val="00410E01"/>
    <w:rsid w:val="00411CB1"/>
    <w:rsid w:val="004130FD"/>
    <w:rsid w:val="00413422"/>
    <w:rsid w:val="0041342D"/>
    <w:rsid w:val="004157A7"/>
    <w:rsid w:val="00417F2D"/>
    <w:rsid w:val="004224BF"/>
    <w:rsid w:val="00422845"/>
    <w:rsid w:val="00424403"/>
    <w:rsid w:val="004250B9"/>
    <w:rsid w:val="00425D76"/>
    <w:rsid w:val="004307DC"/>
    <w:rsid w:val="0043103B"/>
    <w:rsid w:val="0043490F"/>
    <w:rsid w:val="004349FA"/>
    <w:rsid w:val="004356CB"/>
    <w:rsid w:val="004404D2"/>
    <w:rsid w:val="0044203D"/>
    <w:rsid w:val="0044227F"/>
    <w:rsid w:val="0044295A"/>
    <w:rsid w:val="00442C32"/>
    <w:rsid w:val="004442EF"/>
    <w:rsid w:val="00445B40"/>
    <w:rsid w:val="0044748D"/>
    <w:rsid w:val="00447750"/>
    <w:rsid w:val="004502BC"/>
    <w:rsid w:val="00450582"/>
    <w:rsid w:val="00451220"/>
    <w:rsid w:val="004533D5"/>
    <w:rsid w:val="004534A8"/>
    <w:rsid w:val="00453A6B"/>
    <w:rsid w:val="0045479F"/>
    <w:rsid w:val="00454ACE"/>
    <w:rsid w:val="00456730"/>
    <w:rsid w:val="004573AC"/>
    <w:rsid w:val="00457AFD"/>
    <w:rsid w:val="00457FDF"/>
    <w:rsid w:val="00461345"/>
    <w:rsid w:val="004620E5"/>
    <w:rsid w:val="0046463B"/>
    <w:rsid w:val="00466351"/>
    <w:rsid w:val="0047021A"/>
    <w:rsid w:val="00470232"/>
    <w:rsid w:val="00472894"/>
    <w:rsid w:val="00472EEC"/>
    <w:rsid w:val="00475272"/>
    <w:rsid w:val="0047529E"/>
    <w:rsid w:val="00475770"/>
    <w:rsid w:val="004771CD"/>
    <w:rsid w:val="00477D28"/>
    <w:rsid w:val="00482152"/>
    <w:rsid w:val="00482C1C"/>
    <w:rsid w:val="00482F74"/>
    <w:rsid w:val="00483E50"/>
    <w:rsid w:val="004853D9"/>
    <w:rsid w:val="0048699C"/>
    <w:rsid w:val="00486D5D"/>
    <w:rsid w:val="00491D5E"/>
    <w:rsid w:val="00492F68"/>
    <w:rsid w:val="004930A0"/>
    <w:rsid w:val="004934BB"/>
    <w:rsid w:val="00493D09"/>
    <w:rsid w:val="0049406D"/>
    <w:rsid w:val="00494FCA"/>
    <w:rsid w:val="004977D6"/>
    <w:rsid w:val="004A0EDA"/>
    <w:rsid w:val="004A11FE"/>
    <w:rsid w:val="004A156E"/>
    <w:rsid w:val="004A18A6"/>
    <w:rsid w:val="004A2D6C"/>
    <w:rsid w:val="004A2E08"/>
    <w:rsid w:val="004A56A5"/>
    <w:rsid w:val="004A6B04"/>
    <w:rsid w:val="004A6E82"/>
    <w:rsid w:val="004A7C44"/>
    <w:rsid w:val="004B0827"/>
    <w:rsid w:val="004B1E03"/>
    <w:rsid w:val="004B2E6E"/>
    <w:rsid w:val="004B3248"/>
    <w:rsid w:val="004B3A80"/>
    <w:rsid w:val="004B42E3"/>
    <w:rsid w:val="004B4349"/>
    <w:rsid w:val="004B55E6"/>
    <w:rsid w:val="004C09C1"/>
    <w:rsid w:val="004C226E"/>
    <w:rsid w:val="004C2E51"/>
    <w:rsid w:val="004C43A5"/>
    <w:rsid w:val="004C4B93"/>
    <w:rsid w:val="004C5F30"/>
    <w:rsid w:val="004C6556"/>
    <w:rsid w:val="004C67BC"/>
    <w:rsid w:val="004C6B10"/>
    <w:rsid w:val="004C7602"/>
    <w:rsid w:val="004D1EC0"/>
    <w:rsid w:val="004D3204"/>
    <w:rsid w:val="004D5703"/>
    <w:rsid w:val="004D59C7"/>
    <w:rsid w:val="004D5B0F"/>
    <w:rsid w:val="004D5E8E"/>
    <w:rsid w:val="004D5F28"/>
    <w:rsid w:val="004D6823"/>
    <w:rsid w:val="004D720B"/>
    <w:rsid w:val="004E1216"/>
    <w:rsid w:val="004E1479"/>
    <w:rsid w:val="004E1BB9"/>
    <w:rsid w:val="004E3929"/>
    <w:rsid w:val="004E4C9D"/>
    <w:rsid w:val="004E57EA"/>
    <w:rsid w:val="004E6D28"/>
    <w:rsid w:val="004F161B"/>
    <w:rsid w:val="004F1937"/>
    <w:rsid w:val="004F2871"/>
    <w:rsid w:val="004F3961"/>
    <w:rsid w:val="004F445B"/>
    <w:rsid w:val="004F4DDF"/>
    <w:rsid w:val="004F537D"/>
    <w:rsid w:val="004F5CE0"/>
    <w:rsid w:val="004F7C6E"/>
    <w:rsid w:val="00501748"/>
    <w:rsid w:val="00501C5E"/>
    <w:rsid w:val="005043A3"/>
    <w:rsid w:val="0050581E"/>
    <w:rsid w:val="00506024"/>
    <w:rsid w:val="00506BE6"/>
    <w:rsid w:val="00507A1B"/>
    <w:rsid w:val="005104B1"/>
    <w:rsid w:val="00510D40"/>
    <w:rsid w:val="00512804"/>
    <w:rsid w:val="00513FC8"/>
    <w:rsid w:val="00514FEC"/>
    <w:rsid w:val="00516EE2"/>
    <w:rsid w:val="00517710"/>
    <w:rsid w:val="005224B5"/>
    <w:rsid w:val="00522AAA"/>
    <w:rsid w:val="00524B86"/>
    <w:rsid w:val="00524DA6"/>
    <w:rsid w:val="00527601"/>
    <w:rsid w:val="00530D9E"/>
    <w:rsid w:val="005330C9"/>
    <w:rsid w:val="00534452"/>
    <w:rsid w:val="00536378"/>
    <w:rsid w:val="00536570"/>
    <w:rsid w:val="0053673B"/>
    <w:rsid w:val="0053723D"/>
    <w:rsid w:val="00540E21"/>
    <w:rsid w:val="00540E9D"/>
    <w:rsid w:val="0054339C"/>
    <w:rsid w:val="005443EA"/>
    <w:rsid w:val="005447F2"/>
    <w:rsid w:val="00544E7D"/>
    <w:rsid w:val="00545BE9"/>
    <w:rsid w:val="00545F5C"/>
    <w:rsid w:val="00546654"/>
    <w:rsid w:val="00546C3D"/>
    <w:rsid w:val="00546ED7"/>
    <w:rsid w:val="0054719D"/>
    <w:rsid w:val="0054774B"/>
    <w:rsid w:val="00547CEF"/>
    <w:rsid w:val="005502C9"/>
    <w:rsid w:val="005503C6"/>
    <w:rsid w:val="00550B20"/>
    <w:rsid w:val="00550CDC"/>
    <w:rsid w:val="0055263D"/>
    <w:rsid w:val="005538B5"/>
    <w:rsid w:val="00553AE2"/>
    <w:rsid w:val="00555C69"/>
    <w:rsid w:val="00556062"/>
    <w:rsid w:val="005607F8"/>
    <w:rsid w:val="00561002"/>
    <w:rsid w:val="005616DC"/>
    <w:rsid w:val="0056185D"/>
    <w:rsid w:val="00565536"/>
    <w:rsid w:val="00566D18"/>
    <w:rsid w:val="00566F10"/>
    <w:rsid w:val="00572644"/>
    <w:rsid w:val="00573477"/>
    <w:rsid w:val="0057780D"/>
    <w:rsid w:val="00577EBC"/>
    <w:rsid w:val="005800F0"/>
    <w:rsid w:val="005806FB"/>
    <w:rsid w:val="005807BD"/>
    <w:rsid w:val="00580C33"/>
    <w:rsid w:val="00581AA3"/>
    <w:rsid w:val="00581C85"/>
    <w:rsid w:val="0058286F"/>
    <w:rsid w:val="00584CCA"/>
    <w:rsid w:val="0058561E"/>
    <w:rsid w:val="0058597D"/>
    <w:rsid w:val="00586126"/>
    <w:rsid w:val="005861DD"/>
    <w:rsid w:val="00586C6A"/>
    <w:rsid w:val="00587130"/>
    <w:rsid w:val="00587443"/>
    <w:rsid w:val="00590B4B"/>
    <w:rsid w:val="00590D07"/>
    <w:rsid w:val="00592A37"/>
    <w:rsid w:val="00593044"/>
    <w:rsid w:val="00593160"/>
    <w:rsid w:val="005947AF"/>
    <w:rsid w:val="00594F1F"/>
    <w:rsid w:val="0059538D"/>
    <w:rsid w:val="005953E0"/>
    <w:rsid w:val="00595F1C"/>
    <w:rsid w:val="005A059D"/>
    <w:rsid w:val="005A1142"/>
    <w:rsid w:val="005A1541"/>
    <w:rsid w:val="005A587B"/>
    <w:rsid w:val="005A5D7E"/>
    <w:rsid w:val="005A62F9"/>
    <w:rsid w:val="005A6E49"/>
    <w:rsid w:val="005B032A"/>
    <w:rsid w:val="005B0535"/>
    <w:rsid w:val="005B10C3"/>
    <w:rsid w:val="005B3A9F"/>
    <w:rsid w:val="005B4109"/>
    <w:rsid w:val="005B5B49"/>
    <w:rsid w:val="005B6CB3"/>
    <w:rsid w:val="005B7067"/>
    <w:rsid w:val="005B7AA1"/>
    <w:rsid w:val="005C0A78"/>
    <w:rsid w:val="005C15DC"/>
    <w:rsid w:val="005C175D"/>
    <w:rsid w:val="005C363B"/>
    <w:rsid w:val="005C4542"/>
    <w:rsid w:val="005C4E7C"/>
    <w:rsid w:val="005C5DFD"/>
    <w:rsid w:val="005C62C1"/>
    <w:rsid w:val="005C65F7"/>
    <w:rsid w:val="005C6E43"/>
    <w:rsid w:val="005C7728"/>
    <w:rsid w:val="005C7A21"/>
    <w:rsid w:val="005D21E7"/>
    <w:rsid w:val="005D2FB0"/>
    <w:rsid w:val="005D587C"/>
    <w:rsid w:val="005E10A0"/>
    <w:rsid w:val="005E689B"/>
    <w:rsid w:val="005E798A"/>
    <w:rsid w:val="005E7E4A"/>
    <w:rsid w:val="005F0AD1"/>
    <w:rsid w:val="005F0DEE"/>
    <w:rsid w:val="005F24D6"/>
    <w:rsid w:val="005F26CC"/>
    <w:rsid w:val="005F2C73"/>
    <w:rsid w:val="005F722D"/>
    <w:rsid w:val="0060018A"/>
    <w:rsid w:val="006002AA"/>
    <w:rsid w:val="00601BC2"/>
    <w:rsid w:val="00602B2C"/>
    <w:rsid w:val="00603578"/>
    <w:rsid w:val="0060481E"/>
    <w:rsid w:val="00604996"/>
    <w:rsid w:val="00604DF8"/>
    <w:rsid w:val="00605577"/>
    <w:rsid w:val="00606D46"/>
    <w:rsid w:val="00606F13"/>
    <w:rsid w:val="00607081"/>
    <w:rsid w:val="00612029"/>
    <w:rsid w:val="00612A4A"/>
    <w:rsid w:val="00613349"/>
    <w:rsid w:val="00613602"/>
    <w:rsid w:val="006136C9"/>
    <w:rsid w:val="006140AC"/>
    <w:rsid w:val="006155A9"/>
    <w:rsid w:val="00616868"/>
    <w:rsid w:val="00617689"/>
    <w:rsid w:val="00617DCD"/>
    <w:rsid w:val="006251FE"/>
    <w:rsid w:val="006258CF"/>
    <w:rsid w:val="00625E1C"/>
    <w:rsid w:val="00627885"/>
    <w:rsid w:val="006300A4"/>
    <w:rsid w:val="006303AF"/>
    <w:rsid w:val="00630961"/>
    <w:rsid w:val="00630E88"/>
    <w:rsid w:val="0063186F"/>
    <w:rsid w:val="0063392F"/>
    <w:rsid w:val="00634268"/>
    <w:rsid w:val="00635E0E"/>
    <w:rsid w:val="006406C6"/>
    <w:rsid w:val="006409B6"/>
    <w:rsid w:val="006421AD"/>
    <w:rsid w:val="0064299F"/>
    <w:rsid w:val="00643649"/>
    <w:rsid w:val="00645043"/>
    <w:rsid w:val="0064725E"/>
    <w:rsid w:val="00647BD2"/>
    <w:rsid w:val="006503B4"/>
    <w:rsid w:val="00650E6F"/>
    <w:rsid w:val="006517AF"/>
    <w:rsid w:val="00652967"/>
    <w:rsid w:val="00653947"/>
    <w:rsid w:val="00656815"/>
    <w:rsid w:val="006576AB"/>
    <w:rsid w:val="00662CAE"/>
    <w:rsid w:val="00663C4C"/>
    <w:rsid w:val="00667049"/>
    <w:rsid w:val="00667A85"/>
    <w:rsid w:val="00670058"/>
    <w:rsid w:val="00670E48"/>
    <w:rsid w:val="00670E51"/>
    <w:rsid w:val="0067246B"/>
    <w:rsid w:val="006725C1"/>
    <w:rsid w:val="00673D6D"/>
    <w:rsid w:val="0067430C"/>
    <w:rsid w:val="006744D7"/>
    <w:rsid w:val="006752E0"/>
    <w:rsid w:val="006757FB"/>
    <w:rsid w:val="00676BF9"/>
    <w:rsid w:val="00682306"/>
    <w:rsid w:val="0068325F"/>
    <w:rsid w:val="006849FB"/>
    <w:rsid w:val="00687DE9"/>
    <w:rsid w:val="00690222"/>
    <w:rsid w:val="00691287"/>
    <w:rsid w:val="0069228C"/>
    <w:rsid w:val="00693DDE"/>
    <w:rsid w:val="00694087"/>
    <w:rsid w:val="00694126"/>
    <w:rsid w:val="00694968"/>
    <w:rsid w:val="0069574D"/>
    <w:rsid w:val="006A1902"/>
    <w:rsid w:val="006A2390"/>
    <w:rsid w:val="006A263C"/>
    <w:rsid w:val="006A2B36"/>
    <w:rsid w:val="006A318E"/>
    <w:rsid w:val="006A5C04"/>
    <w:rsid w:val="006A6ED7"/>
    <w:rsid w:val="006A7893"/>
    <w:rsid w:val="006B1A36"/>
    <w:rsid w:val="006B3528"/>
    <w:rsid w:val="006B4AE5"/>
    <w:rsid w:val="006B50F9"/>
    <w:rsid w:val="006B6033"/>
    <w:rsid w:val="006B704E"/>
    <w:rsid w:val="006B7584"/>
    <w:rsid w:val="006C1A66"/>
    <w:rsid w:val="006C1BB2"/>
    <w:rsid w:val="006C356F"/>
    <w:rsid w:val="006C361B"/>
    <w:rsid w:val="006C425E"/>
    <w:rsid w:val="006C4B78"/>
    <w:rsid w:val="006C5ADA"/>
    <w:rsid w:val="006C5D3D"/>
    <w:rsid w:val="006C5DA8"/>
    <w:rsid w:val="006C607A"/>
    <w:rsid w:val="006D096A"/>
    <w:rsid w:val="006D126E"/>
    <w:rsid w:val="006D1EF4"/>
    <w:rsid w:val="006D2B52"/>
    <w:rsid w:val="006E0CA7"/>
    <w:rsid w:val="006E219F"/>
    <w:rsid w:val="006E2656"/>
    <w:rsid w:val="006E37C7"/>
    <w:rsid w:val="006E3BD0"/>
    <w:rsid w:val="006E4B3B"/>
    <w:rsid w:val="006E57C0"/>
    <w:rsid w:val="006E5CF4"/>
    <w:rsid w:val="006E5DFA"/>
    <w:rsid w:val="006E5E9F"/>
    <w:rsid w:val="006E72BE"/>
    <w:rsid w:val="006E73B8"/>
    <w:rsid w:val="006E7C4D"/>
    <w:rsid w:val="006F0AE5"/>
    <w:rsid w:val="006F1A8F"/>
    <w:rsid w:val="006F23BE"/>
    <w:rsid w:val="006F2762"/>
    <w:rsid w:val="006F4ABB"/>
    <w:rsid w:val="006F53B9"/>
    <w:rsid w:val="006F6BC3"/>
    <w:rsid w:val="006F6BD6"/>
    <w:rsid w:val="006F7214"/>
    <w:rsid w:val="00700643"/>
    <w:rsid w:val="00700BEA"/>
    <w:rsid w:val="00702ADB"/>
    <w:rsid w:val="0070375F"/>
    <w:rsid w:val="00703B91"/>
    <w:rsid w:val="007040AD"/>
    <w:rsid w:val="0070676D"/>
    <w:rsid w:val="007075D3"/>
    <w:rsid w:val="007108FD"/>
    <w:rsid w:val="007156B9"/>
    <w:rsid w:val="00716C37"/>
    <w:rsid w:val="007176E8"/>
    <w:rsid w:val="007201D1"/>
    <w:rsid w:val="0072115E"/>
    <w:rsid w:val="007221FE"/>
    <w:rsid w:val="00725D54"/>
    <w:rsid w:val="0072794E"/>
    <w:rsid w:val="00730B1E"/>
    <w:rsid w:val="00731868"/>
    <w:rsid w:val="0073298E"/>
    <w:rsid w:val="00733438"/>
    <w:rsid w:val="00733640"/>
    <w:rsid w:val="0073373F"/>
    <w:rsid w:val="00733B9E"/>
    <w:rsid w:val="00734327"/>
    <w:rsid w:val="007356C7"/>
    <w:rsid w:val="0074188C"/>
    <w:rsid w:val="007434C6"/>
    <w:rsid w:val="00743FB3"/>
    <w:rsid w:val="0074631E"/>
    <w:rsid w:val="007476C4"/>
    <w:rsid w:val="007512B7"/>
    <w:rsid w:val="00751CDC"/>
    <w:rsid w:val="00752952"/>
    <w:rsid w:val="00752AD1"/>
    <w:rsid w:val="00753A29"/>
    <w:rsid w:val="00754A42"/>
    <w:rsid w:val="00756B57"/>
    <w:rsid w:val="00761206"/>
    <w:rsid w:val="0076176C"/>
    <w:rsid w:val="00763028"/>
    <w:rsid w:val="00763411"/>
    <w:rsid w:val="00763D8A"/>
    <w:rsid w:val="00764FA0"/>
    <w:rsid w:val="00765724"/>
    <w:rsid w:val="00766896"/>
    <w:rsid w:val="0076764F"/>
    <w:rsid w:val="00770529"/>
    <w:rsid w:val="00771F41"/>
    <w:rsid w:val="00771FF8"/>
    <w:rsid w:val="007733AE"/>
    <w:rsid w:val="00773ED5"/>
    <w:rsid w:val="0077408E"/>
    <w:rsid w:val="00775A06"/>
    <w:rsid w:val="007807B5"/>
    <w:rsid w:val="00781058"/>
    <w:rsid w:val="00785622"/>
    <w:rsid w:val="00787662"/>
    <w:rsid w:val="00790248"/>
    <w:rsid w:val="007905FB"/>
    <w:rsid w:val="00790DF5"/>
    <w:rsid w:val="00790FCA"/>
    <w:rsid w:val="00791C8A"/>
    <w:rsid w:val="0079264F"/>
    <w:rsid w:val="00794097"/>
    <w:rsid w:val="0079471E"/>
    <w:rsid w:val="00795F06"/>
    <w:rsid w:val="00796118"/>
    <w:rsid w:val="007977AE"/>
    <w:rsid w:val="007A1203"/>
    <w:rsid w:val="007A1D1E"/>
    <w:rsid w:val="007A6011"/>
    <w:rsid w:val="007A6152"/>
    <w:rsid w:val="007A7289"/>
    <w:rsid w:val="007A7E6F"/>
    <w:rsid w:val="007B1BA5"/>
    <w:rsid w:val="007B1ED3"/>
    <w:rsid w:val="007B2049"/>
    <w:rsid w:val="007B2083"/>
    <w:rsid w:val="007B2F76"/>
    <w:rsid w:val="007B4B6E"/>
    <w:rsid w:val="007B54EA"/>
    <w:rsid w:val="007B58DA"/>
    <w:rsid w:val="007C52F9"/>
    <w:rsid w:val="007C6C58"/>
    <w:rsid w:val="007C6DBE"/>
    <w:rsid w:val="007C7C17"/>
    <w:rsid w:val="007D0D38"/>
    <w:rsid w:val="007D1953"/>
    <w:rsid w:val="007D70D8"/>
    <w:rsid w:val="007D7B6E"/>
    <w:rsid w:val="007E001C"/>
    <w:rsid w:val="007E0960"/>
    <w:rsid w:val="007E0DA4"/>
    <w:rsid w:val="007E1568"/>
    <w:rsid w:val="007E225E"/>
    <w:rsid w:val="007E44F3"/>
    <w:rsid w:val="007E4F96"/>
    <w:rsid w:val="007E53F4"/>
    <w:rsid w:val="007E58E8"/>
    <w:rsid w:val="007E5A13"/>
    <w:rsid w:val="007E5CD5"/>
    <w:rsid w:val="007E5D33"/>
    <w:rsid w:val="007E5D98"/>
    <w:rsid w:val="007E69F1"/>
    <w:rsid w:val="007E7357"/>
    <w:rsid w:val="007F0CDE"/>
    <w:rsid w:val="007F10EB"/>
    <w:rsid w:val="007F2506"/>
    <w:rsid w:val="007F31A5"/>
    <w:rsid w:val="007F73C7"/>
    <w:rsid w:val="007F7919"/>
    <w:rsid w:val="00801624"/>
    <w:rsid w:val="00802344"/>
    <w:rsid w:val="00802CAF"/>
    <w:rsid w:val="00802F13"/>
    <w:rsid w:val="008049B5"/>
    <w:rsid w:val="00804CD7"/>
    <w:rsid w:val="008067FF"/>
    <w:rsid w:val="00806AA2"/>
    <w:rsid w:val="00806B71"/>
    <w:rsid w:val="00807152"/>
    <w:rsid w:val="0080792E"/>
    <w:rsid w:val="008111A5"/>
    <w:rsid w:val="00811E80"/>
    <w:rsid w:val="0081315E"/>
    <w:rsid w:val="00813A12"/>
    <w:rsid w:val="00814B26"/>
    <w:rsid w:val="008154BA"/>
    <w:rsid w:val="008155D9"/>
    <w:rsid w:val="0081571B"/>
    <w:rsid w:val="008166E8"/>
    <w:rsid w:val="00816C64"/>
    <w:rsid w:val="00821E15"/>
    <w:rsid w:val="00823ED0"/>
    <w:rsid w:val="008249C9"/>
    <w:rsid w:val="00824B7E"/>
    <w:rsid w:val="00826970"/>
    <w:rsid w:val="008314D0"/>
    <w:rsid w:val="0083252F"/>
    <w:rsid w:val="008345FA"/>
    <w:rsid w:val="00836515"/>
    <w:rsid w:val="008370FF"/>
    <w:rsid w:val="00837FEA"/>
    <w:rsid w:val="008406BE"/>
    <w:rsid w:val="008423A1"/>
    <w:rsid w:val="008428F4"/>
    <w:rsid w:val="008432B7"/>
    <w:rsid w:val="00844633"/>
    <w:rsid w:val="00845933"/>
    <w:rsid w:val="00845C23"/>
    <w:rsid w:val="00846290"/>
    <w:rsid w:val="008500A9"/>
    <w:rsid w:val="00850D88"/>
    <w:rsid w:val="00850F99"/>
    <w:rsid w:val="0085201D"/>
    <w:rsid w:val="008522EB"/>
    <w:rsid w:val="008525BA"/>
    <w:rsid w:val="00853091"/>
    <w:rsid w:val="008549B0"/>
    <w:rsid w:val="00855D19"/>
    <w:rsid w:val="008563A4"/>
    <w:rsid w:val="00856592"/>
    <w:rsid w:val="00856DB8"/>
    <w:rsid w:val="00860C8E"/>
    <w:rsid w:val="00860DFC"/>
    <w:rsid w:val="00860EAE"/>
    <w:rsid w:val="00861E20"/>
    <w:rsid w:val="008620CE"/>
    <w:rsid w:val="0086251B"/>
    <w:rsid w:val="00865AB8"/>
    <w:rsid w:val="00872773"/>
    <w:rsid w:val="0087645A"/>
    <w:rsid w:val="0088051E"/>
    <w:rsid w:val="008813DB"/>
    <w:rsid w:val="00882A49"/>
    <w:rsid w:val="00882ED8"/>
    <w:rsid w:val="00884B32"/>
    <w:rsid w:val="00886B16"/>
    <w:rsid w:val="00887E6A"/>
    <w:rsid w:val="008903F5"/>
    <w:rsid w:val="00891430"/>
    <w:rsid w:val="00892D13"/>
    <w:rsid w:val="008939E2"/>
    <w:rsid w:val="0089444F"/>
    <w:rsid w:val="008953B0"/>
    <w:rsid w:val="008976E6"/>
    <w:rsid w:val="00897BAD"/>
    <w:rsid w:val="00897C15"/>
    <w:rsid w:val="008A024A"/>
    <w:rsid w:val="008A1557"/>
    <w:rsid w:val="008A15A4"/>
    <w:rsid w:val="008A1C2B"/>
    <w:rsid w:val="008A4A45"/>
    <w:rsid w:val="008A5DA4"/>
    <w:rsid w:val="008A64CE"/>
    <w:rsid w:val="008A6EA0"/>
    <w:rsid w:val="008A73DD"/>
    <w:rsid w:val="008B1586"/>
    <w:rsid w:val="008B2A7A"/>
    <w:rsid w:val="008B5E2B"/>
    <w:rsid w:val="008B68F1"/>
    <w:rsid w:val="008B6CE9"/>
    <w:rsid w:val="008C05F8"/>
    <w:rsid w:val="008C0718"/>
    <w:rsid w:val="008C117B"/>
    <w:rsid w:val="008C1E6C"/>
    <w:rsid w:val="008C1E8F"/>
    <w:rsid w:val="008C1E9E"/>
    <w:rsid w:val="008C23D5"/>
    <w:rsid w:val="008C2FEC"/>
    <w:rsid w:val="008C4DC5"/>
    <w:rsid w:val="008C58AE"/>
    <w:rsid w:val="008C6D73"/>
    <w:rsid w:val="008C6E2F"/>
    <w:rsid w:val="008D09C8"/>
    <w:rsid w:val="008D09CC"/>
    <w:rsid w:val="008D2782"/>
    <w:rsid w:val="008D2839"/>
    <w:rsid w:val="008D31A8"/>
    <w:rsid w:val="008D5847"/>
    <w:rsid w:val="008D685F"/>
    <w:rsid w:val="008D77F6"/>
    <w:rsid w:val="008E075C"/>
    <w:rsid w:val="008E1A5B"/>
    <w:rsid w:val="008E2141"/>
    <w:rsid w:val="008E2239"/>
    <w:rsid w:val="008E3FCC"/>
    <w:rsid w:val="008E42D6"/>
    <w:rsid w:val="008E4695"/>
    <w:rsid w:val="008E482C"/>
    <w:rsid w:val="008E6361"/>
    <w:rsid w:val="008E6484"/>
    <w:rsid w:val="008E6A29"/>
    <w:rsid w:val="008F142B"/>
    <w:rsid w:val="008F1632"/>
    <w:rsid w:val="008F1DF6"/>
    <w:rsid w:val="008F2BD4"/>
    <w:rsid w:val="008F30DB"/>
    <w:rsid w:val="008F3F5B"/>
    <w:rsid w:val="008F458E"/>
    <w:rsid w:val="008F46DD"/>
    <w:rsid w:val="008F4D4B"/>
    <w:rsid w:val="008F53A9"/>
    <w:rsid w:val="008F5983"/>
    <w:rsid w:val="008F708B"/>
    <w:rsid w:val="008F72C0"/>
    <w:rsid w:val="0090004B"/>
    <w:rsid w:val="009004AC"/>
    <w:rsid w:val="009008B8"/>
    <w:rsid w:val="009048CE"/>
    <w:rsid w:val="00905EA5"/>
    <w:rsid w:val="00906744"/>
    <w:rsid w:val="00907045"/>
    <w:rsid w:val="009072AC"/>
    <w:rsid w:val="00910E1D"/>
    <w:rsid w:val="009123C0"/>
    <w:rsid w:val="009129B7"/>
    <w:rsid w:val="00914256"/>
    <w:rsid w:val="00914CF9"/>
    <w:rsid w:val="009151DA"/>
    <w:rsid w:val="00915711"/>
    <w:rsid w:val="00915E75"/>
    <w:rsid w:val="0091646E"/>
    <w:rsid w:val="00916B03"/>
    <w:rsid w:val="00916DC0"/>
    <w:rsid w:val="00917B19"/>
    <w:rsid w:val="0092172F"/>
    <w:rsid w:val="00923626"/>
    <w:rsid w:val="00924B49"/>
    <w:rsid w:val="00925511"/>
    <w:rsid w:val="0092621B"/>
    <w:rsid w:val="0092629F"/>
    <w:rsid w:val="00926AC2"/>
    <w:rsid w:val="00926D24"/>
    <w:rsid w:val="00927BC9"/>
    <w:rsid w:val="00927C18"/>
    <w:rsid w:val="00927F61"/>
    <w:rsid w:val="00930EB4"/>
    <w:rsid w:val="009319D8"/>
    <w:rsid w:val="009333BC"/>
    <w:rsid w:val="0093656A"/>
    <w:rsid w:val="00937848"/>
    <w:rsid w:val="00937873"/>
    <w:rsid w:val="0094252E"/>
    <w:rsid w:val="00943EF9"/>
    <w:rsid w:val="00943F60"/>
    <w:rsid w:val="0094480C"/>
    <w:rsid w:val="00945A3F"/>
    <w:rsid w:val="00950EC7"/>
    <w:rsid w:val="009510D4"/>
    <w:rsid w:val="009510FB"/>
    <w:rsid w:val="00951571"/>
    <w:rsid w:val="009517F3"/>
    <w:rsid w:val="00952C57"/>
    <w:rsid w:val="00952DDF"/>
    <w:rsid w:val="00954550"/>
    <w:rsid w:val="00954E25"/>
    <w:rsid w:val="00955166"/>
    <w:rsid w:val="00957F05"/>
    <w:rsid w:val="00957FD9"/>
    <w:rsid w:val="00962C7B"/>
    <w:rsid w:val="00965C03"/>
    <w:rsid w:val="00966035"/>
    <w:rsid w:val="009663DE"/>
    <w:rsid w:val="009666F2"/>
    <w:rsid w:val="00967E12"/>
    <w:rsid w:val="00970033"/>
    <w:rsid w:val="00970809"/>
    <w:rsid w:val="00971F66"/>
    <w:rsid w:val="00972121"/>
    <w:rsid w:val="0097284C"/>
    <w:rsid w:val="00974A2A"/>
    <w:rsid w:val="00975482"/>
    <w:rsid w:val="00976751"/>
    <w:rsid w:val="00976D5A"/>
    <w:rsid w:val="009803A0"/>
    <w:rsid w:val="009809C4"/>
    <w:rsid w:val="00980D0A"/>
    <w:rsid w:val="00980E97"/>
    <w:rsid w:val="009811E8"/>
    <w:rsid w:val="0098164A"/>
    <w:rsid w:val="00981B91"/>
    <w:rsid w:val="0098271C"/>
    <w:rsid w:val="00983BB2"/>
    <w:rsid w:val="00984FB1"/>
    <w:rsid w:val="00987F34"/>
    <w:rsid w:val="009906AF"/>
    <w:rsid w:val="0099313C"/>
    <w:rsid w:val="009932CD"/>
    <w:rsid w:val="00993B9F"/>
    <w:rsid w:val="00996290"/>
    <w:rsid w:val="00996518"/>
    <w:rsid w:val="0099696B"/>
    <w:rsid w:val="009970D3"/>
    <w:rsid w:val="00997D28"/>
    <w:rsid w:val="009A1C8A"/>
    <w:rsid w:val="009A2079"/>
    <w:rsid w:val="009A2DD5"/>
    <w:rsid w:val="009A2F57"/>
    <w:rsid w:val="009A3060"/>
    <w:rsid w:val="009A3D7E"/>
    <w:rsid w:val="009A5A1B"/>
    <w:rsid w:val="009A6910"/>
    <w:rsid w:val="009A73A9"/>
    <w:rsid w:val="009B004A"/>
    <w:rsid w:val="009B0FA4"/>
    <w:rsid w:val="009B27EE"/>
    <w:rsid w:val="009B3C92"/>
    <w:rsid w:val="009B3F43"/>
    <w:rsid w:val="009C03B7"/>
    <w:rsid w:val="009C0796"/>
    <w:rsid w:val="009C0EE4"/>
    <w:rsid w:val="009C5763"/>
    <w:rsid w:val="009C5775"/>
    <w:rsid w:val="009C585A"/>
    <w:rsid w:val="009C5F4C"/>
    <w:rsid w:val="009C6A97"/>
    <w:rsid w:val="009C6C29"/>
    <w:rsid w:val="009C6EED"/>
    <w:rsid w:val="009D035D"/>
    <w:rsid w:val="009D0516"/>
    <w:rsid w:val="009D152E"/>
    <w:rsid w:val="009D1D42"/>
    <w:rsid w:val="009D2787"/>
    <w:rsid w:val="009D37F8"/>
    <w:rsid w:val="009D3D99"/>
    <w:rsid w:val="009D43A0"/>
    <w:rsid w:val="009D54BE"/>
    <w:rsid w:val="009E03B6"/>
    <w:rsid w:val="009E17D4"/>
    <w:rsid w:val="009E6C40"/>
    <w:rsid w:val="009E7166"/>
    <w:rsid w:val="009F3880"/>
    <w:rsid w:val="009F3D00"/>
    <w:rsid w:val="009F5826"/>
    <w:rsid w:val="009F6178"/>
    <w:rsid w:val="00A0290B"/>
    <w:rsid w:val="00A02FC5"/>
    <w:rsid w:val="00A032EB"/>
    <w:rsid w:val="00A0488E"/>
    <w:rsid w:val="00A04FC2"/>
    <w:rsid w:val="00A05117"/>
    <w:rsid w:val="00A05531"/>
    <w:rsid w:val="00A06FB9"/>
    <w:rsid w:val="00A07ABB"/>
    <w:rsid w:val="00A10B9F"/>
    <w:rsid w:val="00A116F0"/>
    <w:rsid w:val="00A1466F"/>
    <w:rsid w:val="00A20775"/>
    <w:rsid w:val="00A20BD9"/>
    <w:rsid w:val="00A20CD2"/>
    <w:rsid w:val="00A21934"/>
    <w:rsid w:val="00A22AE7"/>
    <w:rsid w:val="00A22D71"/>
    <w:rsid w:val="00A22DF5"/>
    <w:rsid w:val="00A23E9A"/>
    <w:rsid w:val="00A2497D"/>
    <w:rsid w:val="00A25806"/>
    <w:rsid w:val="00A274E7"/>
    <w:rsid w:val="00A27C54"/>
    <w:rsid w:val="00A30403"/>
    <w:rsid w:val="00A30CD8"/>
    <w:rsid w:val="00A32904"/>
    <w:rsid w:val="00A32A8D"/>
    <w:rsid w:val="00A33F17"/>
    <w:rsid w:val="00A345D5"/>
    <w:rsid w:val="00A34B0A"/>
    <w:rsid w:val="00A36D3D"/>
    <w:rsid w:val="00A36F9F"/>
    <w:rsid w:val="00A3761C"/>
    <w:rsid w:val="00A40B6E"/>
    <w:rsid w:val="00A41C0D"/>
    <w:rsid w:val="00A41FB0"/>
    <w:rsid w:val="00A43D75"/>
    <w:rsid w:val="00A445FA"/>
    <w:rsid w:val="00A44D7F"/>
    <w:rsid w:val="00A45543"/>
    <w:rsid w:val="00A45A25"/>
    <w:rsid w:val="00A46BED"/>
    <w:rsid w:val="00A473E2"/>
    <w:rsid w:val="00A47837"/>
    <w:rsid w:val="00A53289"/>
    <w:rsid w:val="00A53323"/>
    <w:rsid w:val="00A54BE4"/>
    <w:rsid w:val="00A5608D"/>
    <w:rsid w:val="00A576F0"/>
    <w:rsid w:val="00A602A7"/>
    <w:rsid w:val="00A632BE"/>
    <w:rsid w:val="00A6401A"/>
    <w:rsid w:val="00A64303"/>
    <w:rsid w:val="00A644E7"/>
    <w:rsid w:val="00A65F77"/>
    <w:rsid w:val="00A6625A"/>
    <w:rsid w:val="00A66578"/>
    <w:rsid w:val="00A665D1"/>
    <w:rsid w:val="00A66822"/>
    <w:rsid w:val="00A66954"/>
    <w:rsid w:val="00A705FE"/>
    <w:rsid w:val="00A70602"/>
    <w:rsid w:val="00A7065D"/>
    <w:rsid w:val="00A70A36"/>
    <w:rsid w:val="00A71B58"/>
    <w:rsid w:val="00A71D1F"/>
    <w:rsid w:val="00A77727"/>
    <w:rsid w:val="00A8042C"/>
    <w:rsid w:val="00A81258"/>
    <w:rsid w:val="00A8178D"/>
    <w:rsid w:val="00A82428"/>
    <w:rsid w:val="00A826CF"/>
    <w:rsid w:val="00A836C9"/>
    <w:rsid w:val="00A83E68"/>
    <w:rsid w:val="00A84861"/>
    <w:rsid w:val="00A851A2"/>
    <w:rsid w:val="00A851AB"/>
    <w:rsid w:val="00A9063B"/>
    <w:rsid w:val="00A9303F"/>
    <w:rsid w:val="00A94F5E"/>
    <w:rsid w:val="00A96C0C"/>
    <w:rsid w:val="00A9783E"/>
    <w:rsid w:val="00AA2067"/>
    <w:rsid w:val="00AA2EA3"/>
    <w:rsid w:val="00AA364B"/>
    <w:rsid w:val="00AA3CF5"/>
    <w:rsid w:val="00AA52E4"/>
    <w:rsid w:val="00AA5CFF"/>
    <w:rsid w:val="00AA60D7"/>
    <w:rsid w:val="00AA64C1"/>
    <w:rsid w:val="00AA6D72"/>
    <w:rsid w:val="00AB16AF"/>
    <w:rsid w:val="00AB23B5"/>
    <w:rsid w:val="00AB2CEE"/>
    <w:rsid w:val="00AB3E50"/>
    <w:rsid w:val="00AB544C"/>
    <w:rsid w:val="00AB556E"/>
    <w:rsid w:val="00AB5691"/>
    <w:rsid w:val="00AB5933"/>
    <w:rsid w:val="00AB598E"/>
    <w:rsid w:val="00AB7518"/>
    <w:rsid w:val="00AB7ABC"/>
    <w:rsid w:val="00AB7EF0"/>
    <w:rsid w:val="00AC051D"/>
    <w:rsid w:val="00AC08E9"/>
    <w:rsid w:val="00AC09A9"/>
    <w:rsid w:val="00AC0E35"/>
    <w:rsid w:val="00AC1911"/>
    <w:rsid w:val="00AC31AC"/>
    <w:rsid w:val="00AC3C18"/>
    <w:rsid w:val="00AC408C"/>
    <w:rsid w:val="00AC5476"/>
    <w:rsid w:val="00AC58DC"/>
    <w:rsid w:val="00AC5F23"/>
    <w:rsid w:val="00AC621B"/>
    <w:rsid w:val="00AC6606"/>
    <w:rsid w:val="00AC68EA"/>
    <w:rsid w:val="00AC6D6F"/>
    <w:rsid w:val="00AD00C2"/>
    <w:rsid w:val="00AD03A7"/>
    <w:rsid w:val="00AD1A00"/>
    <w:rsid w:val="00AD1A35"/>
    <w:rsid w:val="00AD22A9"/>
    <w:rsid w:val="00AD2BD2"/>
    <w:rsid w:val="00AD33A5"/>
    <w:rsid w:val="00AD4EFB"/>
    <w:rsid w:val="00AD59FA"/>
    <w:rsid w:val="00AE113D"/>
    <w:rsid w:val="00AE227A"/>
    <w:rsid w:val="00AE22BB"/>
    <w:rsid w:val="00AE2C24"/>
    <w:rsid w:val="00AE45BE"/>
    <w:rsid w:val="00AE564D"/>
    <w:rsid w:val="00AE7E98"/>
    <w:rsid w:val="00AF108D"/>
    <w:rsid w:val="00AF418D"/>
    <w:rsid w:val="00AF67AD"/>
    <w:rsid w:val="00AF6F2F"/>
    <w:rsid w:val="00AF725D"/>
    <w:rsid w:val="00AF7577"/>
    <w:rsid w:val="00B013EE"/>
    <w:rsid w:val="00B014F2"/>
    <w:rsid w:val="00B02385"/>
    <w:rsid w:val="00B03D6B"/>
    <w:rsid w:val="00B0576B"/>
    <w:rsid w:val="00B0580C"/>
    <w:rsid w:val="00B06932"/>
    <w:rsid w:val="00B06A8A"/>
    <w:rsid w:val="00B07BA2"/>
    <w:rsid w:val="00B108AF"/>
    <w:rsid w:val="00B10DA4"/>
    <w:rsid w:val="00B13002"/>
    <w:rsid w:val="00B13474"/>
    <w:rsid w:val="00B13499"/>
    <w:rsid w:val="00B13588"/>
    <w:rsid w:val="00B14680"/>
    <w:rsid w:val="00B152C0"/>
    <w:rsid w:val="00B20976"/>
    <w:rsid w:val="00B2210C"/>
    <w:rsid w:val="00B23C17"/>
    <w:rsid w:val="00B240A5"/>
    <w:rsid w:val="00B24299"/>
    <w:rsid w:val="00B251F9"/>
    <w:rsid w:val="00B25561"/>
    <w:rsid w:val="00B25ACD"/>
    <w:rsid w:val="00B26A98"/>
    <w:rsid w:val="00B31471"/>
    <w:rsid w:val="00B33E0E"/>
    <w:rsid w:val="00B3421C"/>
    <w:rsid w:val="00B34254"/>
    <w:rsid w:val="00B34D3F"/>
    <w:rsid w:val="00B35582"/>
    <w:rsid w:val="00B35A75"/>
    <w:rsid w:val="00B36FAC"/>
    <w:rsid w:val="00B4168C"/>
    <w:rsid w:val="00B42962"/>
    <w:rsid w:val="00B42DC2"/>
    <w:rsid w:val="00B43065"/>
    <w:rsid w:val="00B43C4A"/>
    <w:rsid w:val="00B43E31"/>
    <w:rsid w:val="00B4458C"/>
    <w:rsid w:val="00B44C56"/>
    <w:rsid w:val="00B4545F"/>
    <w:rsid w:val="00B459FE"/>
    <w:rsid w:val="00B45C1B"/>
    <w:rsid w:val="00B47A84"/>
    <w:rsid w:val="00B5202E"/>
    <w:rsid w:val="00B540F5"/>
    <w:rsid w:val="00B54320"/>
    <w:rsid w:val="00B54E71"/>
    <w:rsid w:val="00B565C5"/>
    <w:rsid w:val="00B5693C"/>
    <w:rsid w:val="00B56D5D"/>
    <w:rsid w:val="00B571FA"/>
    <w:rsid w:val="00B61D7F"/>
    <w:rsid w:val="00B62266"/>
    <w:rsid w:val="00B630CB"/>
    <w:rsid w:val="00B6473D"/>
    <w:rsid w:val="00B649B5"/>
    <w:rsid w:val="00B649D8"/>
    <w:rsid w:val="00B64C7B"/>
    <w:rsid w:val="00B70BCE"/>
    <w:rsid w:val="00B70F9B"/>
    <w:rsid w:val="00B71121"/>
    <w:rsid w:val="00B71C1C"/>
    <w:rsid w:val="00B72209"/>
    <w:rsid w:val="00B742CC"/>
    <w:rsid w:val="00B7450F"/>
    <w:rsid w:val="00B74855"/>
    <w:rsid w:val="00B7649F"/>
    <w:rsid w:val="00B764F4"/>
    <w:rsid w:val="00B7670A"/>
    <w:rsid w:val="00B77811"/>
    <w:rsid w:val="00B77AAF"/>
    <w:rsid w:val="00B83A43"/>
    <w:rsid w:val="00B85025"/>
    <w:rsid w:val="00B85182"/>
    <w:rsid w:val="00B85B58"/>
    <w:rsid w:val="00B86012"/>
    <w:rsid w:val="00B90297"/>
    <w:rsid w:val="00B908BA"/>
    <w:rsid w:val="00B90D92"/>
    <w:rsid w:val="00B91476"/>
    <w:rsid w:val="00B92BF9"/>
    <w:rsid w:val="00B92ED6"/>
    <w:rsid w:val="00B932E0"/>
    <w:rsid w:val="00B93D6A"/>
    <w:rsid w:val="00B93D95"/>
    <w:rsid w:val="00B94920"/>
    <w:rsid w:val="00B94C42"/>
    <w:rsid w:val="00B95687"/>
    <w:rsid w:val="00B96D3B"/>
    <w:rsid w:val="00B976AB"/>
    <w:rsid w:val="00B978B0"/>
    <w:rsid w:val="00B978F4"/>
    <w:rsid w:val="00BA1192"/>
    <w:rsid w:val="00BA1D93"/>
    <w:rsid w:val="00BA2382"/>
    <w:rsid w:val="00BA3294"/>
    <w:rsid w:val="00BA5212"/>
    <w:rsid w:val="00BA54F3"/>
    <w:rsid w:val="00BA5B2F"/>
    <w:rsid w:val="00BA5CDF"/>
    <w:rsid w:val="00BA6A0A"/>
    <w:rsid w:val="00BA70FF"/>
    <w:rsid w:val="00BB063A"/>
    <w:rsid w:val="00BB1F1D"/>
    <w:rsid w:val="00BB2BF0"/>
    <w:rsid w:val="00BB312D"/>
    <w:rsid w:val="00BB641C"/>
    <w:rsid w:val="00BB68E5"/>
    <w:rsid w:val="00BB771C"/>
    <w:rsid w:val="00BC0225"/>
    <w:rsid w:val="00BC04A4"/>
    <w:rsid w:val="00BC0D61"/>
    <w:rsid w:val="00BC1033"/>
    <w:rsid w:val="00BC156A"/>
    <w:rsid w:val="00BC27F7"/>
    <w:rsid w:val="00BC2B89"/>
    <w:rsid w:val="00BC57B2"/>
    <w:rsid w:val="00BC6426"/>
    <w:rsid w:val="00BC7248"/>
    <w:rsid w:val="00BC7720"/>
    <w:rsid w:val="00BD0F5E"/>
    <w:rsid w:val="00BD1803"/>
    <w:rsid w:val="00BD1FF4"/>
    <w:rsid w:val="00BD2A0D"/>
    <w:rsid w:val="00BD2DB4"/>
    <w:rsid w:val="00BD3050"/>
    <w:rsid w:val="00BD4E3F"/>
    <w:rsid w:val="00BD5758"/>
    <w:rsid w:val="00BD67C0"/>
    <w:rsid w:val="00BD6D0E"/>
    <w:rsid w:val="00BE1451"/>
    <w:rsid w:val="00BE2357"/>
    <w:rsid w:val="00BE3F14"/>
    <w:rsid w:val="00BE44CA"/>
    <w:rsid w:val="00BE6CA5"/>
    <w:rsid w:val="00BE6E08"/>
    <w:rsid w:val="00BE78DE"/>
    <w:rsid w:val="00BF20D5"/>
    <w:rsid w:val="00BF36DD"/>
    <w:rsid w:val="00BF3D6D"/>
    <w:rsid w:val="00BF4502"/>
    <w:rsid w:val="00BF4B60"/>
    <w:rsid w:val="00BF4BED"/>
    <w:rsid w:val="00BF537F"/>
    <w:rsid w:val="00BF60A4"/>
    <w:rsid w:val="00BF6C67"/>
    <w:rsid w:val="00BF6F65"/>
    <w:rsid w:val="00BF7473"/>
    <w:rsid w:val="00C00F35"/>
    <w:rsid w:val="00C0152B"/>
    <w:rsid w:val="00C02C8A"/>
    <w:rsid w:val="00C05910"/>
    <w:rsid w:val="00C0609D"/>
    <w:rsid w:val="00C060CD"/>
    <w:rsid w:val="00C10D86"/>
    <w:rsid w:val="00C11179"/>
    <w:rsid w:val="00C113EB"/>
    <w:rsid w:val="00C11E1A"/>
    <w:rsid w:val="00C135CB"/>
    <w:rsid w:val="00C1432E"/>
    <w:rsid w:val="00C14AB4"/>
    <w:rsid w:val="00C14F5E"/>
    <w:rsid w:val="00C14F6C"/>
    <w:rsid w:val="00C15011"/>
    <w:rsid w:val="00C15C80"/>
    <w:rsid w:val="00C20A1D"/>
    <w:rsid w:val="00C21784"/>
    <w:rsid w:val="00C22C21"/>
    <w:rsid w:val="00C251DC"/>
    <w:rsid w:val="00C2736A"/>
    <w:rsid w:val="00C27AB0"/>
    <w:rsid w:val="00C30408"/>
    <w:rsid w:val="00C322E9"/>
    <w:rsid w:val="00C33995"/>
    <w:rsid w:val="00C35EDF"/>
    <w:rsid w:val="00C36B21"/>
    <w:rsid w:val="00C36CE4"/>
    <w:rsid w:val="00C402E6"/>
    <w:rsid w:val="00C409CC"/>
    <w:rsid w:val="00C41165"/>
    <w:rsid w:val="00C4449A"/>
    <w:rsid w:val="00C44523"/>
    <w:rsid w:val="00C452DE"/>
    <w:rsid w:val="00C45DA0"/>
    <w:rsid w:val="00C45EEC"/>
    <w:rsid w:val="00C47CB9"/>
    <w:rsid w:val="00C501C8"/>
    <w:rsid w:val="00C51877"/>
    <w:rsid w:val="00C518EE"/>
    <w:rsid w:val="00C51B06"/>
    <w:rsid w:val="00C5209F"/>
    <w:rsid w:val="00C52C55"/>
    <w:rsid w:val="00C54604"/>
    <w:rsid w:val="00C55933"/>
    <w:rsid w:val="00C55EBD"/>
    <w:rsid w:val="00C57165"/>
    <w:rsid w:val="00C57B0D"/>
    <w:rsid w:val="00C6142D"/>
    <w:rsid w:val="00C61AD0"/>
    <w:rsid w:val="00C634BA"/>
    <w:rsid w:val="00C67DAD"/>
    <w:rsid w:val="00C7024C"/>
    <w:rsid w:val="00C707F4"/>
    <w:rsid w:val="00C71181"/>
    <w:rsid w:val="00C71778"/>
    <w:rsid w:val="00C71A43"/>
    <w:rsid w:val="00C72004"/>
    <w:rsid w:val="00C72D93"/>
    <w:rsid w:val="00C73056"/>
    <w:rsid w:val="00C74E87"/>
    <w:rsid w:val="00C75EE0"/>
    <w:rsid w:val="00C761EB"/>
    <w:rsid w:val="00C76EBD"/>
    <w:rsid w:val="00C77A7B"/>
    <w:rsid w:val="00C77F41"/>
    <w:rsid w:val="00C81190"/>
    <w:rsid w:val="00C82FC5"/>
    <w:rsid w:val="00C84588"/>
    <w:rsid w:val="00C84818"/>
    <w:rsid w:val="00C85590"/>
    <w:rsid w:val="00C85C39"/>
    <w:rsid w:val="00C871B8"/>
    <w:rsid w:val="00C9016A"/>
    <w:rsid w:val="00C9118D"/>
    <w:rsid w:val="00C91C6D"/>
    <w:rsid w:val="00C937F4"/>
    <w:rsid w:val="00C93CAF"/>
    <w:rsid w:val="00C953BA"/>
    <w:rsid w:val="00C95C33"/>
    <w:rsid w:val="00C95FF8"/>
    <w:rsid w:val="00C96909"/>
    <w:rsid w:val="00C96BDC"/>
    <w:rsid w:val="00C972D8"/>
    <w:rsid w:val="00CA1484"/>
    <w:rsid w:val="00CA2285"/>
    <w:rsid w:val="00CA2ACE"/>
    <w:rsid w:val="00CA3118"/>
    <w:rsid w:val="00CA3529"/>
    <w:rsid w:val="00CA3570"/>
    <w:rsid w:val="00CA5249"/>
    <w:rsid w:val="00CA5981"/>
    <w:rsid w:val="00CA6B59"/>
    <w:rsid w:val="00CB11E8"/>
    <w:rsid w:val="00CB1B91"/>
    <w:rsid w:val="00CB5D9C"/>
    <w:rsid w:val="00CB7B09"/>
    <w:rsid w:val="00CC0580"/>
    <w:rsid w:val="00CC20EA"/>
    <w:rsid w:val="00CC34A4"/>
    <w:rsid w:val="00CC3C8C"/>
    <w:rsid w:val="00CC4455"/>
    <w:rsid w:val="00CC6390"/>
    <w:rsid w:val="00CD1C76"/>
    <w:rsid w:val="00CD2E5C"/>
    <w:rsid w:val="00CD3B18"/>
    <w:rsid w:val="00CD45A4"/>
    <w:rsid w:val="00CD4DE8"/>
    <w:rsid w:val="00CD5BAF"/>
    <w:rsid w:val="00CD65B8"/>
    <w:rsid w:val="00CE0786"/>
    <w:rsid w:val="00CE185A"/>
    <w:rsid w:val="00CE2499"/>
    <w:rsid w:val="00CE27FD"/>
    <w:rsid w:val="00CE350E"/>
    <w:rsid w:val="00CE402C"/>
    <w:rsid w:val="00CE4116"/>
    <w:rsid w:val="00CE564F"/>
    <w:rsid w:val="00CE67D0"/>
    <w:rsid w:val="00CE6D62"/>
    <w:rsid w:val="00CF27E2"/>
    <w:rsid w:val="00CF33B7"/>
    <w:rsid w:val="00CF44E9"/>
    <w:rsid w:val="00CF5378"/>
    <w:rsid w:val="00D0021C"/>
    <w:rsid w:val="00D01360"/>
    <w:rsid w:val="00D0182A"/>
    <w:rsid w:val="00D01CFC"/>
    <w:rsid w:val="00D02C4B"/>
    <w:rsid w:val="00D0301E"/>
    <w:rsid w:val="00D03CD7"/>
    <w:rsid w:val="00D03E75"/>
    <w:rsid w:val="00D0411B"/>
    <w:rsid w:val="00D04DA8"/>
    <w:rsid w:val="00D0570F"/>
    <w:rsid w:val="00D05DCF"/>
    <w:rsid w:val="00D117EC"/>
    <w:rsid w:val="00D11B3A"/>
    <w:rsid w:val="00D1323B"/>
    <w:rsid w:val="00D13EDD"/>
    <w:rsid w:val="00D1516C"/>
    <w:rsid w:val="00D15AE3"/>
    <w:rsid w:val="00D171DC"/>
    <w:rsid w:val="00D17544"/>
    <w:rsid w:val="00D2620B"/>
    <w:rsid w:val="00D310ED"/>
    <w:rsid w:val="00D3237E"/>
    <w:rsid w:val="00D32880"/>
    <w:rsid w:val="00D3446C"/>
    <w:rsid w:val="00D3453B"/>
    <w:rsid w:val="00D34B42"/>
    <w:rsid w:val="00D357A7"/>
    <w:rsid w:val="00D3650C"/>
    <w:rsid w:val="00D366F3"/>
    <w:rsid w:val="00D37223"/>
    <w:rsid w:val="00D3723F"/>
    <w:rsid w:val="00D42028"/>
    <w:rsid w:val="00D4217E"/>
    <w:rsid w:val="00D422FD"/>
    <w:rsid w:val="00D46B51"/>
    <w:rsid w:val="00D46E23"/>
    <w:rsid w:val="00D475B7"/>
    <w:rsid w:val="00D47E59"/>
    <w:rsid w:val="00D50723"/>
    <w:rsid w:val="00D51053"/>
    <w:rsid w:val="00D51373"/>
    <w:rsid w:val="00D5203B"/>
    <w:rsid w:val="00D52238"/>
    <w:rsid w:val="00D52477"/>
    <w:rsid w:val="00D5295A"/>
    <w:rsid w:val="00D52D4E"/>
    <w:rsid w:val="00D53302"/>
    <w:rsid w:val="00D57DC8"/>
    <w:rsid w:val="00D60643"/>
    <w:rsid w:val="00D60931"/>
    <w:rsid w:val="00D62079"/>
    <w:rsid w:val="00D64267"/>
    <w:rsid w:val="00D65203"/>
    <w:rsid w:val="00D66420"/>
    <w:rsid w:val="00D679D7"/>
    <w:rsid w:val="00D70487"/>
    <w:rsid w:val="00D70C29"/>
    <w:rsid w:val="00D727F2"/>
    <w:rsid w:val="00D72D3A"/>
    <w:rsid w:val="00D743CF"/>
    <w:rsid w:val="00D74AE0"/>
    <w:rsid w:val="00D74C85"/>
    <w:rsid w:val="00D75A6D"/>
    <w:rsid w:val="00D804AC"/>
    <w:rsid w:val="00D816EB"/>
    <w:rsid w:val="00D82210"/>
    <w:rsid w:val="00D876A3"/>
    <w:rsid w:val="00D876C9"/>
    <w:rsid w:val="00D87F20"/>
    <w:rsid w:val="00D91DC1"/>
    <w:rsid w:val="00D9245D"/>
    <w:rsid w:val="00D927F7"/>
    <w:rsid w:val="00D934EE"/>
    <w:rsid w:val="00D93536"/>
    <w:rsid w:val="00D93E88"/>
    <w:rsid w:val="00D94E89"/>
    <w:rsid w:val="00D97CB3"/>
    <w:rsid w:val="00DA0610"/>
    <w:rsid w:val="00DA20F7"/>
    <w:rsid w:val="00DA2C76"/>
    <w:rsid w:val="00DA3000"/>
    <w:rsid w:val="00DA34D2"/>
    <w:rsid w:val="00DA457B"/>
    <w:rsid w:val="00DA45E0"/>
    <w:rsid w:val="00DA52F9"/>
    <w:rsid w:val="00DA5586"/>
    <w:rsid w:val="00DA5F77"/>
    <w:rsid w:val="00DB01B2"/>
    <w:rsid w:val="00DB2BCF"/>
    <w:rsid w:val="00DB4221"/>
    <w:rsid w:val="00DB585F"/>
    <w:rsid w:val="00DB6719"/>
    <w:rsid w:val="00DB74C7"/>
    <w:rsid w:val="00DC21F4"/>
    <w:rsid w:val="00DC2234"/>
    <w:rsid w:val="00DC2548"/>
    <w:rsid w:val="00DC25FA"/>
    <w:rsid w:val="00DC31EB"/>
    <w:rsid w:val="00DC3229"/>
    <w:rsid w:val="00DC42D8"/>
    <w:rsid w:val="00DC4AAE"/>
    <w:rsid w:val="00DC52D2"/>
    <w:rsid w:val="00DC5713"/>
    <w:rsid w:val="00DC6C92"/>
    <w:rsid w:val="00DC7265"/>
    <w:rsid w:val="00DC72AF"/>
    <w:rsid w:val="00DC7EE6"/>
    <w:rsid w:val="00DC7F33"/>
    <w:rsid w:val="00DD06A5"/>
    <w:rsid w:val="00DD1419"/>
    <w:rsid w:val="00DD1A80"/>
    <w:rsid w:val="00DD318E"/>
    <w:rsid w:val="00DD345C"/>
    <w:rsid w:val="00DD476B"/>
    <w:rsid w:val="00DD477C"/>
    <w:rsid w:val="00DD51A6"/>
    <w:rsid w:val="00DD7A4B"/>
    <w:rsid w:val="00DD7A64"/>
    <w:rsid w:val="00DD7F23"/>
    <w:rsid w:val="00DE0B99"/>
    <w:rsid w:val="00DE0EC3"/>
    <w:rsid w:val="00DE1289"/>
    <w:rsid w:val="00DE248C"/>
    <w:rsid w:val="00DE34DD"/>
    <w:rsid w:val="00DE3BA5"/>
    <w:rsid w:val="00DE43C2"/>
    <w:rsid w:val="00DE5913"/>
    <w:rsid w:val="00DE677D"/>
    <w:rsid w:val="00DE717E"/>
    <w:rsid w:val="00DF01FE"/>
    <w:rsid w:val="00DF0F6D"/>
    <w:rsid w:val="00DF2837"/>
    <w:rsid w:val="00DF375D"/>
    <w:rsid w:val="00DF45C0"/>
    <w:rsid w:val="00DF5A91"/>
    <w:rsid w:val="00DF63AD"/>
    <w:rsid w:val="00DF671F"/>
    <w:rsid w:val="00DF6CCE"/>
    <w:rsid w:val="00E03E0B"/>
    <w:rsid w:val="00E04E7E"/>
    <w:rsid w:val="00E04FA6"/>
    <w:rsid w:val="00E06A37"/>
    <w:rsid w:val="00E10C6B"/>
    <w:rsid w:val="00E11C76"/>
    <w:rsid w:val="00E128CD"/>
    <w:rsid w:val="00E12DBB"/>
    <w:rsid w:val="00E143A1"/>
    <w:rsid w:val="00E14642"/>
    <w:rsid w:val="00E15BF4"/>
    <w:rsid w:val="00E15EAA"/>
    <w:rsid w:val="00E16B81"/>
    <w:rsid w:val="00E23F5B"/>
    <w:rsid w:val="00E246C5"/>
    <w:rsid w:val="00E257C8"/>
    <w:rsid w:val="00E25CEB"/>
    <w:rsid w:val="00E26B26"/>
    <w:rsid w:val="00E31F9A"/>
    <w:rsid w:val="00E3264B"/>
    <w:rsid w:val="00E327B3"/>
    <w:rsid w:val="00E33F84"/>
    <w:rsid w:val="00E3640D"/>
    <w:rsid w:val="00E36D4C"/>
    <w:rsid w:val="00E37E4E"/>
    <w:rsid w:val="00E42920"/>
    <w:rsid w:val="00E43BFB"/>
    <w:rsid w:val="00E43EAC"/>
    <w:rsid w:val="00E4700C"/>
    <w:rsid w:val="00E4795F"/>
    <w:rsid w:val="00E506FF"/>
    <w:rsid w:val="00E533FE"/>
    <w:rsid w:val="00E5571A"/>
    <w:rsid w:val="00E5588A"/>
    <w:rsid w:val="00E56291"/>
    <w:rsid w:val="00E5658C"/>
    <w:rsid w:val="00E56926"/>
    <w:rsid w:val="00E574CF"/>
    <w:rsid w:val="00E602EE"/>
    <w:rsid w:val="00E6350B"/>
    <w:rsid w:val="00E65D25"/>
    <w:rsid w:val="00E66052"/>
    <w:rsid w:val="00E66993"/>
    <w:rsid w:val="00E7027A"/>
    <w:rsid w:val="00E7282E"/>
    <w:rsid w:val="00E73E33"/>
    <w:rsid w:val="00E73E65"/>
    <w:rsid w:val="00E74852"/>
    <w:rsid w:val="00E75EAD"/>
    <w:rsid w:val="00E7691E"/>
    <w:rsid w:val="00E770A3"/>
    <w:rsid w:val="00E80BE0"/>
    <w:rsid w:val="00E81CDE"/>
    <w:rsid w:val="00E8383D"/>
    <w:rsid w:val="00E83A86"/>
    <w:rsid w:val="00E840F4"/>
    <w:rsid w:val="00E84D3B"/>
    <w:rsid w:val="00E87C7B"/>
    <w:rsid w:val="00E87CFE"/>
    <w:rsid w:val="00E91A36"/>
    <w:rsid w:val="00E92CD2"/>
    <w:rsid w:val="00E9308D"/>
    <w:rsid w:val="00E9424D"/>
    <w:rsid w:val="00E95E55"/>
    <w:rsid w:val="00EA1323"/>
    <w:rsid w:val="00EA1979"/>
    <w:rsid w:val="00EA1D5B"/>
    <w:rsid w:val="00EA20FF"/>
    <w:rsid w:val="00EA3283"/>
    <w:rsid w:val="00EA3CE2"/>
    <w:rsid w:val="00EA4EAF"/>
    <w:rsid w:val="00EA62E4"/>
    <w:rsid w:val="00EA66B0"/>
    <w:rsid w:val="00EA6B8A"/>
    <w:rsid w:val="00EA7417"/>
    <w:rsid w:val="00EA79D2"/>
    <w:rsid w:val="00EA7F29"/>
    <w:rsid w:val="00EB06EB"/>
    <w:rsid w:val="00EB1376"/>
    <w:rsid w:val="00EB2965"/>
    <w:rsid w:val="00EB2A13"/>
    <w:rsid w:val="00EB300D"/>
    <w:rsid w:val="00EB459A"/>
    <w:rsid w:val="00EB668D"/>
    <w:rsid w:val="00EB6C29"/>
    <w:rsid w:val="00EB705B"/>
    <w:rsid w:val="00EB748B"/>
    <w:rsid w:val="00EC0094"/>
    <w:rsid w:val="00EC2397"/>
    <w:rsid w:val="00EC2A77"/>
    <w:rsid w:val="00EC3C9F"/>
    <w:rsid w:val="00EC727B"/>
    <w:rsid w:val="00ED0396"/>
    <w:rsid w:val="00ED1F0C"/>
    <w:rsid w:val="00ED278E"/>
    <w:rsid w:val="00ED28B6"/>
    <w:rsid w:val="00ED2B0A"/>
    <w:rsid w:val="00ED3A01"/>
    <w:rsid w:val="00ED460B"/>
    <w:rsid w:val="00ED482F"/>
    <w:rsid w:val="00EE156A"/>
    <w:rsid w:val="00EE1EE6"/>
    <w:rsid w:val="00EE1FB7"/>
    <w:rsid w:val="00EE1FFE"/>
    <w:rsid w:val="00EE20D2"/>
    <w:rsid w:val="00EE289C"/>
    <w:rsid w:val="00EE3A94"/>
    <w:rsid w:val="00EE4727"/>
    <w:rsid w:val="00EE5065"/>
    <w:rsid w:val="00EE5292"/>
    <w:rsid w:val="00EE5C8C"/>
    <w:rsid w:val="00EE682A"/>
    <w:rsid w:val="00EE6A60"/>
    <w:rsid w:val="00EF01EA"/>
    <w:rsid w:val="00EF0367"/>
    <w:rsid w:val="00EF0E0C"/>
    <w:rsid w:val="00EF1307"/>
    <w:rsid w:val="00EF1336"/>
    <w:rsid w:val="00EF179F"/>
    <w:rsid w:val="00EF252F"/>
    <w:rsid w:val="00EF2EF7"/>
    <w:rsid w:val="00EF32E8"/>
    <w:rsid w:val="00EF3CFB"/>
    <w:rsid w:val="00EF6134"/>
    <w:rsid w:val="00EF70A9"/>
    <w:rsid w:val="00F00D17"/>
    <w:rsid w:val="00F025EE"/>
    <w:rsid w:val="00F02807"/>
    <w:rsid w:val="00F041E9"/>
    <w:rsid w:val="00F062B4"/>
    <w:rsid w:val="00F06BC8"/>
    <w:rsid w:val="00F10A4C"/>
    <w:rsid w:val="00F10EB9"/>
    <w:rsid w:val="00F10F54"/>
    <w:rsid w:val="00F11C90"/>
    <w:rsid w:val="00F1298C"/>
    <w:rsid w:val="00F1387B"/>
    <w:rsid w:val="00F1410C"/>
    <w:rsid w:val="00F14CAD"/>
    <w:rsid w:val="00F1537B"/>
    <w:rsid w:val="00F1601A"/>
    <w:rsid w:val="00F16101"/>
    <w:rsid w:val="00F2027D"/>
    <w:rsid w:val="00F214A3"/>
    <w:rsid w:val="00F21A24"/>
    <w:rsid w:val="00F24FF3"/>
    <w:rsid w:val="00F26A4E"/>
    <w:rsid w:val="00F27662"/>
    <w:rsid w:val="00F31135"/>
    <w:rsid w:val="00F316D4"/>
    <w:rsid w:val="00F31EA5"/>
    <w:rsid w:val="00F320D6"/>
    <w:rsid w:val="00F32A8F"/>
    <w:rsid w:val="00F33D01"/>
    <w:rsid w:val="00F33DF8"/>
    <w:rsid w:val="00F34EAD"/>
    <w:rsid w:val="00F3661C"/>
    <w:rsid w:val="00F373F7"/>
    <w:rsid w:val="00F37851"/>
    <w:rsid w:val="00F37E1F"/>
    <w:rsid w:val="00F4102C"/>
    <w:rsid w:val="00F41A5F"/>
    <w:rsid w:val="00F44B17"/>
    <w:rsid w:val="00F450C8"/>
    <w:rsid w:val="00F4722D"/>
    <w:rsid w:val="00F4746D"/>
    <w:rsid w:val="00F51382"/>
    <w:rsid w:val="00F51904"/>
    <w:rsid w:val="00F5315F"/>
    <w:rsid w:val="00F56ABE"/>
    <w:rsid w:val="00F60B56"/>
    <w:rsid w:val="00F611C0"/>
    <w:rsid w:val="00F62C8E"/>
    <w:rsid w:val="00F62E42"/>
    <w:rsid w:val="00F6324A"/>
    <w:rsid w:val="00F6544C"/>
    <w:rsid w:val="00F659E3"/>
    <w:rsid w:val="00F674EB"/>
    <w:rsid w:val="00F674EC"/>
    <w:rsid w:val="00F701C7"/>
    <w:rsid w:val="00F71305"/>
    <w:rsid w:val="00F73144"/>
    <w:rsid w:val="00F735BE"/>
    <w:rsid w:val="00F7467F"/>
    <w:rsid w:val="00F76754"/>
    <w:rsid w:val="00F77A39"/>
    <w:rsid w:val="00F800DF"/>
    <w:rsid w:val="00F81201"/>
    <w:rsid w:val="00F82FAB"/>
    <w:rsid w:val="00F83142"/>
    <w:rsid w:val="00F849ED"/>
    <w:rsid w:val="00F85526"/>
    <w:rsid w:val="00F8742C"/>
    <w:rsid w:val="00F92A2C"/>
    <w:rsid w:val="00F92FE3"/>
    <w:rsid w:val="00F932E6"/>
    <w:rsid w:val="00F93F78"/>
    <w:rsid w:val="00F942DC"/>
    <w:rsid w:val="00F94B6A"/>
    <w:rsid w:val="00F94F60"/>
    <w:rsid w:val="00FA0320"/>
    <w:rsid w:val="00FA0A42"/>
    <w:rsid w:val="00FA1830"/>
    <w:rsid w:val="00FA3B36"/>
    <w:rsid w:val="00FA6D9F"/>
    <w:rsid w:val="00FA7E36"/>
    <w:rsid w:val="00FB0FC4"/>
    <w:rsid w:val="00FB1FEA"/>
    <w:rsid w:val="00FB2A2E"/>
    <w:rsid w:val="00FB540A"/>
    <w:rsid w:val="00FB6054"/>
    <w:rsid w:val="00FB64A4"/>
    <w:rsid w:val="00FB7675"/>
    <w:rsid w:val="00FC0714"/>
    <w:rsid w:val="00FC1B4A"/>
    <w:rsid w:val="00FC26CA"/>
    <w:rsid w:val="00FC2B8C"/>
    <w:rsid w:val="00FC3BFE"/>
    <w:rsid w:val="00FC409D"/>
    <w:rsid w:val="00FC50C8"/>
    <w:rsid w:val="00FC764B"/>
    <w:rsid w:val="00FD0DE5"/>
    <w:rsid w:val="00FD20E9"/>
    <w:rsid w:val="00FD2708"/>
    <w:rsid w:val="00FD28A1"/>
    <w:rsid w:val="00FD3039"/>
    <w:rsid w:val="00FD4523"/>
    <w:rsid w:val="00FD47DC"/>
    <w:rsid w:val="00FD5434"/>
    <w:rsid w:val="00FD56E9"/>
    <w:rsid w:val="00FD6DF7"/>
    <w:rsid w:val="00FE291A"/>
    <w:rsid w:val="00FE2AC6"/>
    <w:rsid w:val="00FE37DC"/>
    <w:rsid w:val="00FE407F"/>
    <w:rsid w:val="00FE6206"/>
    <w:rsid w:val="00FE62ED"/>
    <w:rsid w:val="00FE7F48"/>
    <w:rsid w:val="00FF0314"/>
    <w:rsid w:val="00FF4F69"/>
    <w:rsid w:val="00FF783F"/>
    <w:rsid w:val="04D77570"/>
    <w:rsid w:val="1F46E89C"/>
    <w:rsid w:val="20588B6E"/>
    <w:rsid w:val="53C87B94"/>
    <w:rsid w:val="6071EBD0"/>
    <w:rsid w:val="73E5329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fill="f" fillcolor="white" stroke="f">
      <v:fill color="white" on="f"/>
      <v:stroke on="f"/>
    </o:shapedefaults>
    <o:shapelayout v:ext="edit">
      <o:idmap v:ext="edit" data="1"/>
    </o:shapelayout>
  </w:shapeDefaults>
  <w:decimalSymbol w:val="."/>
  <w:listSeparator w:val=","/>
  <w14:docId w14:val="7C2884E9"/>
  <w15:docId w15:val="{6190ADC7-31A2-48E2-8567-D87623C91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1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4452"/>
    <w:pPr>
      <w:tabs>
        <w:tab w:val="center" w:pos="4320"/>
        <w:tab w:val="right" w:pos="8640"/>
      </w:tabs>
    </w:pPr>
  </w:style>
  <w:style w:type="character" w:customStyle="1" w:styleId="HeaderChar">
    <w:name w:val="Header Char"/>
    <w:basedOn w:val="DefaultParagraphFont"/>
    <w:link w:val="Header"/>
    <w:uiPriority w:val="99"/>
    <w:rsid w:val="00534452"/>
  </w:style>
  <w:style w:type="paragraph" w:styleId="Footer">
    <w:name w:val="footer"/>
    <w:basedOn w:val="Normal"/>
    <w:link w:val="FooterChar"/>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nhideWhenUsed/>
    <w:rsid w:val="00534452"/>
  </w:style>
  <w:style w:type="paragraph" w:styleId="BalloonText">
    <w:name w:val="Balloon Text"/>
    <w:basedOn w:val="Normal"/>
    <w:link w:val="BalloonTextChar"/>
    <w:uiPriority w:val="99"/>
    <w:semiHidden/>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rsid w:val="00577EBC"/>
    <w:rPr>
      <w:rFonts w:ascii="Arial" w:hAnsi="Arial"/>
      <w:color w:val="FFFFFF"/>
      <w:sz w:val="33"/>
      <w:szCs w:val="33"/>
    </w:rPr>
  </w:style>
  <w:style w:type="character" w:styleId="CommentReference">
    <w:name w:val="annotation reference"/>
    <w:basedOn w:val="DefaultParagraphFont"/>
    <w:uiPriority w:val="99"/>
    <w:semiHidden/>
    <w:unhideWhenUsed/>
    <w:rsid w:val="00A836C9"/>
    <w:rPr>
      <w:sz w:val="16"/>
      <w:szCs w:val="16"/>
    </w:rPr>
  </w:style>
  <w:style w:type="paragraph" w:styleId="CommentText">
    <w:name w:val="annotation text"/>
    <w:basedOn w:val="Normal"/>
    <w:link w:val="CommentTextChar"/>
    <w:uiPriority w:val="99"/>
    <w:semiHidden/>
    <w:unhideWhenUsed/>
    <w:rsid w:val="00A836C9"/>
    <w:rPr>
      <w:sz w:val="20"/>
      <w:szCs w:val="20"/>
    </w:rPr>
  </w:style>
  <w:style w:type="character" w:customStyle="1" w:styleId="CommentTextChar">
    <w:name w:val="Comment Text Char"/>
    <w:basedOn w:val="DefaultParagraphFont"/>
    <w:link w:val="CommentText"/>
    <w:uiPriority w:val="99"/>
    <w:semiHidden/>
    <w:rsid w:val="00A836C9"/>
    <w:rPr>
      <w:sz w:val="20"/>
      <w:szCs w:val="20"/>
    </w:rPr>
  </w:style>
  <w:style w:type="paragraph" w:styleId="CommentSubject">
    <w:name w:val="annotation subject"/>
    <w:basedOn w:val="CommentText"/>
    <w:next w:val="CommentText"/>
    <w:link w:val="CommentSubjectChar"/>
    <w:uiPriority w:val="99"/>
    <w:semiHidden/>
    <w:unhideWhenUsed/>
    <w:rsid w:val="00A836C9"/>
    <w:rPr>
      <w:b/>
      <w:bCs/>
    </w:rPr>
  </w:style>
  <w:style w:type="character" w:customStyle="1" w:styleId="CommentSubjectChar">
    <w:name w:val="Comment Subject Char"/>
    <w:basedOn w:val="CommentTextChar"/>
    <w:link w:val="CommentSubject"/>
    <w:uiPriority w:val="99"/>
    <w:semiHidden/>
    <w:rsid w:val="00A836C9"/>
    <w:rPr>
      <w:b/>
      <w:bCs/>
      <w:sz w:val="20"/>
      <w:szCs w:val="20"/>
    </w:rPr>
  </w:style>
  <w:style w:type="paragraph" w:styleId="ListParagraph">
    <w:name w:val="List Paragraph"/>
    <w:basedOn w:val="Normal"/>
    <w:uiPriority w:val="34"/>
    <w:qFormat/>
    <w:rsid w:val="006B704E"/>
    <w:pPr>
      <w:ind w:left="720"/>
      <w:contextualSpacing/>
    </w:pPr>
  </w:style>
  <w:style w:type="paragraph" w:styleId="Revision">
    <w:name w:val="Revision"/>
    <w:hidden/>
    <w:uiPriority w:val="99"/>
    <w:semiHidden/>
    <w:rsid w:val="0073298E"/>
  </w:style>
  <w:style w:type="table" w:styleId="TableGrid">
    <w:name w:val="Table Grid"/>
    <w:basedOn w:val="TableNormal"/>
    <w:uiPriority w:val="59"/>
    <w:rsid w:val="008406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923626"/>
    <w:pPr>
      <w:shd w:val="clear" w:color="auto" w:fill="000080"/>
    </w:pPr>
    <w:rPr>
      <w:rFonts w:ascii="Tahoma" w:eastAsia="Times New Roman" w:hAnsi="Tahoma" w:cs="Times New Roman"/>
      <w:szCs w:val="20"/>
      <w:lang w:val="de-DE"/>
    </w:rPr>
  </w:style>
  <w:style w:type="character" w:customStyle="1" w:styleId="DocumentMapChar">
    <w:name w:val="Document Map Char"/>
    <w:basedOn w:val="DefaultParagraphFont"/>
    <w:link w:val="DocumentMap"/>
    <w:uiPriority w:val="99"/>
    <w:semiHidden/>
    <w:rsid w:val="00923626"/>
    <w:rPr>
      <w:rFonts w:ascii="Tahoma" w:eastAsia="Times New Roman" w:hAnsi="Tahoma" w:cs="Times New Roman"/>
      <w:szCs w:val="20"/>
      <w:shd w:val="clear" w:color="auto" w:fill="000080"/>
      <w:lang w:val="de-DE" w:eastAsia="ja-JP"/>
    </w:rPr>
  </w:style>
  <w:style w:type="paragraph" w:customStyle="1" w:styleId="FSCClaim">
    <w:name w:val="FSC Claim"/>
    <w:basedOn w:val="Normal"/>
    <w:rsid w:val="00702ADB"/>
    <w:rPr>
      <w:rFonts w:eastAsiaTheme="minorHAnsi"/>
      <w:color w:val="174127"/>
      <w:sz w:val="10"/>
      <w:szCs w:val="10"/>
      <w:lang w:val="de-DE"/>
    </w:rPr>
  </w:style>
  <w:style w:type="paragraph" w:customStyle="1" w:styleId="Default">
    <w:name w:val="Default"/>
    <w:rsid w:val="00A36F9F"/>
    <w:pPr>
      <w:autoSpaceDE w:val="0"/>
      <w:autoSpaceDN w:val="0"/>
      <w:adjustRightInd w:val="0"/>
    </w:pPr>
    <w:rPr>
      <w:rFonts w:ascii="Arial" w:hAnsi="Arial" w:cs="Arial"/>
      <w:color w:val="000000"/>
      <w:lang w:val="de-DE"/>
    </w:rPr>
  </w:style>
  <w:style w:type="paragraph" w:customStyle="1" w:styleId="Pa6">
    <w:name w:val="Pa6"/>
    <w:basedOn w:val="Default"/>
    <w:next w:val="Default"/>
    <w:uiPriority w:val="99"/>
    <w:rsid w:val="008345FA"/>
    <w:pPr>
      <w:spacing w:line="221" w:lineRule="atLeast"/>
    </w:pPr>
    <w:rPr>
      <w:rFonts w:ascii="Helvetica Neue LT Std" w:hAnsi="Helvetica Neue LT Std" w:cstheme="minorBidi"/>
      <w:color w:val="auto"/>
    </w:rPr>
  </w:style>
  <w:style w:type="paragraph" w:customStyle="1" w:styleId="Pa4">
    <w:name w:val="Pa4"/>
    <w:basedOn w:val="Default"/>
    <w:next w:val="Default"/>
    <w:uiPriority w:val="99"/>
    <w:rsid w:val="008345FA"/>
    <w:pPr>
      <w:spacing w:line="221" w:lineRule="atLeast"/>
    </w:pPr>
    <w:rPr>
      <w:rFonts w:ascii="Helvetica Neue LT Std" w:hAnsi="Helvetica Neue LT Std" w:cstheme="minorBidi"/>
      <w:color w:val="auto"/>
    </w:rPr>
  </w:style>
  <w:style w:type="paragraph" w:customStyle="1" w:styleId="FSCnormal">
    <w:name w:val="FSC normal"/>
    <w:qFormat/>
    <w:rsid w:val="006E5CF4"/>
    <w:pPr>
      <w:suppressLineNumbers/>
      <w:tabs>
        <w:tab w:val="left" w:pos="2268"/>
      </w:tabs>
      <w:suppressAutoHyphens/>
      <w:spacing w:line="264" w:lineRule="auto"/>
    </w:pPr>
    <w:rPr>
      <w:rFonts w:ascii="Arial" w:eastAsia="Arial" w:hAnsi="Arial" w:cs="Arial"/>
      <w:color w:val="000000" w:themeColor="text1"/>
      <w:sz w:val="22"/>
      <w:lang w:eastAsia="en-US"/>
    </w:rPr>
  </w:style>
  <w:style w:type="paragraph" w:customStyle="1" w:styleId="FSChead1">
    <w:name w:val="FSC head1"/>
    <w:basedOn w:val="FSCnormal"/>
    <w:next w:val="FSCnormal"/>
    <w:qFormat/>
    <w:rsid w:val="00DD1A80"/>
    <w:pPr>
      <w:keepNext/>
      <w:keepLines/>
    </w:pPr>
    <w:rPr>
      <w:b/>
      <w:sz w:val="28"/>
    </w:rPr>
  </w:style>
  <w:style w:type="paragraph" w:customStyle="1" w:styleId="FSChead2">
    <w:name w:val="FSC head2"/>
    <w:basedOn w:val="FSChead1"/>
    <w:next w:val="FSCnormal"/>
    <w:qFormat/>
    <w:rsid w:val="00FF4F69"/>
    <w:rPr>
      <w:bCs/>
      <w:sz w:val="24"/>
      <w:szCs w:val="36"/>
    </w:rPr>
  </w:style>
  <w:style w:type="paragraph" w:customStyle="1" w:styleId="FSCnote">
    <w:name w:val="FSC note"/>
    <w:qFormat/>
    <w:rsid w:val="00FF4F69"/>
    <w:pPr>
      <w:keepLines/>
      <w:suppressLineNumbers/>
      <w:tabs>
        <w:tab w:val="left" w:pos="6880"/>
      </w:tabs>
      <w:suppressAutoHyphens/>
      <w:spacing w:after="120"/>
    </w:pPr>
    <w:rPr>
      <w:rFonts w:ascii="Helvetica" w:eastAsia="Arial" w:hAnsi="Helvetica" w:cs="Arial"/>
      <w:color w:val="FF0000"/>
      <w:lang w:eastAsia="en-US"/>
    </w:rPr>
  </w:style>
  <w:style w:type="paragraph" w:customStyle="1" w:styleId="FSCtitle">
    <w:name w:val="FSC title"/>
    <w:basedOn w:val="FSCnormal"/>
    <w:next w:val="FSCnormal"/>
    <w:qFormat/>
    <w:rsid w:val="00FF4F69"/>
    <w:pPr>
      <w:keepNext/>
      <w:keepLines/>
      <w:spacing w:after="240"/>
      <w:jc w:val="center"/>
    </w:pPr>
    <w:rPr>
      <w:rFonts w:ascii="Helvetica Light" w:hAnsi="Helvetica Light"/>
      <w:color w:val="054B2A"/>
      <w:sz w:val="72"/>
      <w:szCs w:val="72"/>
    </w:rPr>
  </w:style>
  <w:style w:type="paragraph" w:customStyle="1" w:styleId="FSCsubtitle">
    <w:name w:val="FSC subtitle"/>
    <w:basedOn w:val="FSCtitle"/>
    <w:next w:val="FSCnormal"/>
    <w:qFormat/>
    <w:rsid w:val="00FF4F69"/>
    <w:rPr>
      <w:w w:val="102"/>
      <w:sz w:val="56"/>
    </w:rPr>
  </w:style>
  <w:style w:type="paragraph" w:styleId="TOC1">
    <w:name w:val="toc 1"/>
    <w:basedOn w:val="Normal"/>
    <w:next w:val="Normal"/>
    <w:autoRedefine/>
    <w:uiPriority w:val="39"/>
    <w:unhideWhenUsed/>
    <w:rsid w:val="00A5608D"/>
    <w:pPr>
      <w:tabs>
        <w:tab w:val="right" w:leader="dot" w:pos="9055"/>
      </w:tabs>
      <w:spacing w:before="120"/>
    </w:pPr>
    <w:rPr>
      <w:rFonts w:ascii="Arial" w:hAnsi="Arial" w:cs="Arial"/>
      <w:sz w:val="22"/>
      <w:szCs w:val="22"/>
    </w:rPr>
  </w:style>
  <w:style w:type="paragraph" w:styleId="TOC2">
    <w:name w:val="toc 2"/>
    <w:basedOn w:val="Normal"/>
    <w:next w:val="Normal"/>
    <w:autoRedefine/>
    <w:uiPriority w:val="39"/>
    <w:unhideWhenUsed/>
    <w:rsid w:val="00A5608D"/>
    <w:pPr>
      <w:tabs>
        <w:tab w:val="left" w:pos="720"/>
        <w:tab w:val="right" w:leader="dot" w:pos="9055"/>
      </w:tabs>
      <w:ind w:left="240"/>
    </w:pPr>
    <w:rPr>
      <w:rFonts w:ascii="Arial" w:hAnsi="Arial"/>
      <w:sz w:val="22"/>
      <w:szCs w:val="22"/>
    </w:rPr>
  </w:style>
  <w:style w:type="paragraph" w:styleId="TOC3">
    <w:name w:val="toc 3"/>
    <w:basedOn w:val="Normal"/>
    <w:next w:val="Normal"/>
    <w:autoRedefine/>
    <w:uiPriority w:val="39"/>
    <w:unhideWhenUsed/>
    <w:rsid w:val="001615C4"/>
    <w:pPr>
      <w:ind w:left="480"/>
    </w:pPr>
    <w:rPr>
      <w:sz w:val="22"/>
      <w:szCs w:val="22"/>
    </w:rPr>
  </w:style>
  <w:style w:type="paragraph" w:styleId="TOC4">
    <w:name w:val="toc 4"/>
    <w:basedOn w:val="Normal"/>
    <w:next w:val="Normal"/>
    <w:autoRedefine/>
    <w:uiPriority w:val="39"/>
    <w:unhideWhenUsed/>
    <w:rsid w:val="00DD1A80"/>
    <w:pPr>
      <w:ind w:left="720"/>
    </w:pPr>
    <w:rPr>
      <w:sz w:val="20"/>
      <w:szCs w:val="20"/>
    </w:rPr>
  </w:style>
  <w:style w:type="paragraph" w:styleId="TOC5">
    <w:name w:val="toc 5"/>
    <w:basedOn w:val="Normal"/>
    <w:next w:val="Normal"/>
    <w:autoRedefine/>
    <w:uiPriority w:val="39"/>
    <w:unhideWhenUsed/>
    <w:rsid w:val="00DD1A80"/>
    <w:pPr>
      <w:ind w:left="960"/>
    </w:pPr>
    <w:rPr>
      <w:sz w:val="20"/>
      <w:szCs w:val="20"/>
    </w:rPr>
  </w:style>
  <w:style w:type="paragraph" w:styleId="TOC6">
    <w:name w:val="toc 6"/>
    <w:basedOn w:val="Normal"/>
    <w:next w:val="Normal"/>
    <w:autoRedefine/>
    <w:uiPriority w:val="39"/>
    <w:unhideWhenUsed/>
    <w:rsid w:val="00DD1A80"/>
    <w:pPr>
      <w:ind w:left="1200"/>
    </w:pPr>
    <w:rPr>
      <w:sz w:val="20"/>
      <w:szCs w:val="20"/>
    </w:rPr>
  </w:style>
  <w:style w:type="paragraph" w:styleId="TOC7">
    <w:name w:val="toc 7"/>
    <w:basedOn w:val="Normal"/>
    <w:next w:val="Normal"/>
    <w:autoRedefine/>
    <w:uiPriority w:val="39"/>
    <w:unhideWhenUsed/>
    <w:rsid w:val="00DD1A80"/>
    <w:pPr>
      <w:ind w:left="1440"/>
    </w:pPr>
    <w:rPr>
      <w:sz w:val="20"/>
      <w:szCs w:val="20"/>
    </w:rPr>
  </w:style>
  <w:style w:type="paragraph" w:styleId="TOC8">
    <w:name w:val="toc 8"/>
    <w:basedOn w:val="Normal"/>
    <w:next w:val="Normal"/>
    <w:autoRedefine/>
    <w:uiPriority w:val="39"/>
    <w:unhideWhenUsed/>
    <w:rsid w:val="00DD1A80"/>
    <w:pPr>
      <w:ind w:left="1680"/>
    </w:pPr>
    <w:rPr>
      <w:sz w:val="20"/>
      <w:szCs w:val="20"/>
    </w:rPr>
  </w:style>
  <w:style w:type="paragraph" w:styleId="TOC9">
    <w:name w:val="toc 9"/>
    <w:basedOn w:val="Normal"/>
    <w:next w:val="Normal"/>
    <w:autoRedefine/>
    <w:uiPriority w:val="39"/>
    <w:unhideWhenUsed/>
    <w:rsid w:val="00DD1A80"/>
    <w:pPr>
      <w:ind w:left="1920"/>
    </w:pPr>
    <w:rPr>
      <w:sz w:val="20"/>
      <w:szCs w:val="20"/>
    </w:rPr>
  </w:style>
  <w:style w:type="paragraph" w:customStyle="1" w:styleId="FSChead3">
    <w:name w:val="FSC head3"/>
    <w:basedOn w:val="FSChead2"/>
    <w:qFormat/>
    <w:rsid w:val="00A445FA"/>
    <w:pPr>
      <w:ind w:left="425"/>
    </w:pPr>
    <w:rPr>
      <w:sz w:val="22"/>
      <w:szCs w:val="22"/>
    </w:rPr>
  </w:style>
  <w:style w:type="character" w:styleId="Hyperlink">
    <w:name w:val="Hyperlink"/>
    <w:basedOn w:val="DefaultParagraphFont"/>
    <w:uiPriority w:val="99"/>
    <w:unhideWhenUsed/>
    <w:rsid w:val="00BA5B2F"/>
    <w:rPr>
      <w:color w:val="0000FF" w:themeColor="hyperlink"/>
      <w:u w:val="single"/>
    </w:rPr>
  </w:style>
  <w:style w:type="paragraph" w:customStyle="1" w:styleId="paragraph">
    <w:name w:val="paragraph"/>
    <w:basedOn w:val="Normal"/>
    <w:rsid w:val="00B83A43"/>
    <w:rPr>
      <w:rFonts w:ascii="Times New Roman" w:eastAsia="Times New Roman" w:hAnsi="Times New Roman" w:cs="Times New Roman"/>
      <w:lang w:val="en-US" w:eastAsia="en-US"/>
    </w:rPr>
  </w:style>
  <w:style w:type="character" w:customStyle="1" w:styleId="normaltextrun">
    <w:name w:val="normaltextrun"/>
    <w:basedOn w:val="DefaultParagraphFont"/>
    <w:rsid w:val="00B83A43"/>
  </w:style>
  <w:style w:type="character" w:customStyle="1" w:styleId="eop">
    <w:name w:val="eop"/>
    <w:basedOn w:val="DefaultParagraphFont"/>
    <w:rsid w:val="00B83A43"/>
  </w:style>
  <w:style w:type="character" w:customStyle="1" w:styleId="spellingerror">
    <w:name w:val="spellingerror"/>
    <w:basedOn w:val="DefaultParagraphFont"/>
    <w:rsid w:val="00B83A43"/>
  </w:style>
  <w:style w:type="paragraph" w:styleId="NormalWeb">
    <w:name w:val="Normal (Web)"/>
    <w:basedOn w:val="Normal"/>
    <w:uiPriority w:val="99"/>
    <w:unhideWhenUsed/>
    <w:rsid w:val="005A6E49"/>
    <w:pPr>
      <w:spacing w:before="100" w:beforeAutospacing="1" w:after="100" w:afterAutospacing="1"/>
    </w:pPr>
    <w:rPr>
      <w:rFonts w:ascii="Times New Roman" w:hAnsi="Times New Roman" w:cs="Times New Roman"/>
      <w:lang w:val="en-US" w:eastAsia="en-US"/>
    </w:rPr>
  </w:style>
  <w:style w:type="character" w:customStyle="1" w:styleId="A3">
    <w:name w:val="A3"/>
    <w:uiPriority w:val="99"/>
    <w:rsid w:val="00F1387B"/>
    <w:rPr>
      <w:rFonts w:cs="Arial MT Std"/>
      <w:color w:val="000000"/>
      <w:sz w:val="20"/>
      <w:szCs w:val="20"/>
    </w:rPr>
  </w:style>
  <w:style w:type="character" w:styleId="FollowedHyperlink">
    <w:name w:val="FollowedHyperlink"/>
    <w:basedOn w:val="DefaultParagraphFont"/>
    <w:uiPriority w:val="99"/>
    <w:semiHidden/>
    <w:unhideWhenUsed/>
    <w:rsid w:val="00247A10"/>
    <w:rPr>
      <w:color w:val="800080" w:themeColor="followedHyperlink"/>
      <w:u w:val="single"/>
    </w:rPr>
  </w:style>
  <w:style w:type="paragraph" w:customStyle="1" w:styleId="FSCsubheadingA">
    <w:name w:val="FSC subheadingA"/>
    <w:basedOn w:val="FSCnormal"/>
    <w:next w:val="FSCnormal"/>
    <w:qFormat/>
    <w:rsid w:val="0060018A"/>
    <w:pPr>
      <w:tabs>
        <w:tab w:val="left" w:pos="709"/>
      </w:tabs>
      <w:spacing w:after="240"/>
    </w:pPr>
    <w:rPr>
      <w:b/>
      <w:bCs/>
      <w:color w:val="005C42"/>
      <w:szCs w:val="22"/>
    </w:rPr>
  </w:style>
  <w:style w:type="paragraph" w:customStyle="1" w:styleId="FSCsection">
    <w:name w:val="FSC section"/>
    <w:basedOn w:val="FSCnormal"/>
    <w:next w:val="FSCnormal"/>
    <w:qFormat/>
    <w:rsid w:val="00391D27"/>
    <w:pPr>
      <w:pBdr>
        <w:bottom w:val="single" w:sz="4" w:space="1" w:color="006D53"/>
      </w:pBdr>
      <w:spacing w:after="240"/>
    </w:pPr>
    <w:rPr>
      <w:color w:val="006D53"/>
      <w:sz w:val="32"/>
    </w:rPr>
  </w:style>
  <w:style w:type="paragraph" w:customStyle="1" w:styleId="FSCsubheading1">
    <w:name w:val="FSC subheading1"/>
    <w:basedOn w:val="FSCsubheadingA"/>
    <w:next w:val="FSCnormal"/>
    <w:qFormat/>
    <w:rsid w:val="00EE5065"/>
    <w:pPr>
      <w:tabs>
        <w:tab w:val="clear" w:pos="709"/>
        <w:tab w:val="clear" w:pos="2268"/>
        <w:tab w:val="left" w:pos="397"/>
      </w:tabs>
    </w:pPr>
    <w:rPr>
      <w:color w:val="000000" w:themeColor="text1"/>
    </w:rPr>
  </w:style>
  <w:style w:type="paragraph" w:customStyle="1" w:styleId="FSCclause">
    <w:name w:val="FSC clause"/>
    <w:basedOn w:val="FSCnormal"/>
    <w:qFormat/>
    <w:rsid w:val="00EE5065"/>
    <w:pPr>
      <w:tabs>
        <w:tab w:val="clear" w:pos="2268"/>
        <w:tab w:val="left" w:pos="567"/>
      </w:tabs>
      <w:ind w:left="567" w:hanging="567"/>
    </w:pPr>
    <w:rPr>
      <w:szCs w:val="22"/>
    </w:rPr>
  </w:style>
  <w:style w:type="paragraph" w:customStyle="1" w:styleId="FSCsub-clause">
    <w:name w:val="FSC sub-clause"/>
    <w:basedOn w:val="FSCnormal"/>
    <w:qFormat/>
    <w:rsid w:val="009A2079"/>
    <w:pPr>
      <w:tabs>
        <w:tab w:val="clear" w:pos="2268"/>
        <w:tab w:val="left" w:pos="340"/>
      </w:tabs>
      <w:ind w:left="1020" w:hanging="340"/>
    </w:pPr>
    <w:rPr>
      <w:szCs w:val="22"/>
    </w:rPr>
  </w:style>
  <w:style w:type="paragraph" w:customStyle="1" w:styleId="FSCcaption">
    <w:name w:val="FSC caption"/>
    <w:basedOn w:val="FSCnormal"/>
    <w:next w:val="FSCnormal"/>
    <w:qFormat/>
    <w:rsid w:val="005607F8"/>
    <w:rPr>
      <w:color w:val="006D53"/>
      <w:sz w:val="20"/>
      <w:szCs w:val="20"/>
    </w:rPr>
  </w:style>
  <w:style w:type="paragraph" w:customStyle="1" w:styleId="FSCboxtext">
    <w:name w:val="FSC box text"/>
    <w:basedOn w:val="FSCnormal"/>
    <w:qFormat/>
    <w:rsid w:val="00075B47"/>
    <w:rPr>
      <w:sz w:val="20"/>
    </w:rPr>
  </w:style>
  <w:style w:type="character" w:customStyle="1" w:styleId="UnresolvedMention1">
    <w:name w:val="Unresolved Mention1"/>
    <w:basedOn w:val="DefaultParagraphFont"/>
    <w:uiPriority w:val="99"/>
    <w:semiHidden/>
    <w:unhideWhenUsed/>
    <w:rsid w:val="00DC72AF"/>
    <w:rPr>
      <w:color w:val="605E5C"/>
      <w:shd w:val="clear" w:color="auto" w:fill="E1DFDD"/>
    </w:rPr>
  </w:style>
  <w:style w:type="paragraph" w:customStyle="1" w:styleId="p2">
    <w:name w:val="p2"/>
    <w:basedOn w:val="Normal"/>
    <w:rsid w:val="00CB5D9C"/>
    <w:rPr>
      <w:rFonts w:ascii="Helvetica" w:eastAsiaTheme="minorHAnsi" w:hAnsi="Helvetica" w:cs="Helvetica"/>
      <w:sz w:val="17"/>
      <w:szCs w:val="17"/>
      <w:lang w:val="en-US" w:eastAsia="en-US"/>
    </w:rPr>
  </w:style>
  <w:style w:type="character" w:customStyle="1" w:styleId="acopre">
    <w:name w:val="acopre"/>
    <w:basedOn w:val="DefaultParagraphFont"/>
    <w:rsid w:val="00CB5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86386">
      <w:bodyDiv w:val="1"/>
      <w:marLeft w:val="0"/>
      <w:marRight w:val="0"/>
      <w:marTop w:val="0"/>
      <w:marBottom w:val="0"/>
      <w:divBdr>
        <w:top w:val="none" w:sz="0" w:space="0" w:color="auto"/>
        <w:left w:val="none" w:sz="0" w:space="0" w:color="auto"/>
        <w:bottom w:val="none" w:sz="0" w:space="0" w:color="auto"/>
        <w:right w:val="none" w:sz="0" w:space="0" w:color="auto"/>
      </w:divBdr>
    </w:div>
    <w:div w:id="502357735">
      <w:bodyDiv w:val="1"/>
      <w:marLeft w:val="0"/>
      <w:marRight w:val="0"/>
      <w:marTop w:val="0"/>
      <w:marBottom w:val="0"/>
      <w:divBdr>
        <w:top w:val="none" w:sz="0" w:space="0" w:color="auto"/>
        <w:left w:val="none" w:sz="0" w:space="0" w:color="auto"/>
        <w:bottom w:val="none" w:sz="0" w:space="0" w:color="auto"/>
        <w:right w:val="none" w:sz="0" w:space="0" w:color="auto"/>
      </w:divBdr>
    </w:div>
    <w:div w:id="524443230">
      <w:bodyDiv w:val="1"/>
      <w:marLeft w:val="0"/>
      <w:marRight w:val="0"/>
      <w:marTop w:val="0"/>
      <w:marBottom w:val="0"/>
      <w:divBdr>
        <w:top w:val="none" w:sz="0" w:space="0" w:color="auto"/>
        <w:left w:val="none" w:sz="0" w:space="0" w:color="auto"/>
        <w:bottom w:val="none" w:sz="0" w:space="0" w:color="auto"/>
        <w:right w:val="none" w:sz="0" w:space="0" w:color="auto"/>
      </w:divBdr>
    </w:div>
    <w:div w:id="668408363">
      <w:bodyDiv w:val="1"/>
      <w:marLeft w:val="0"/>
      <w:marRight w:val="0"/>
      <w:marTop w:val="0"/>
      <w:marBottom w:val="0"/>
      <w:divBdr>
        <w:top w:val="none" w:sz="0" w:space="0" w:color="auto"/>
        <w:left w:val="none" w:sz="0" w:space="0" w:color="auto"/>
        <w:bottom w:val="none" w:sz="0" w:space="0" w:color="auto"/>
        <w:right w:val="none" w:sz="0" w:space="0" w:color="auto"/>
      </w:divBdr>
    </w:div>
    <w:div w:id="674184207">
      <w:bodyDiv w:val="1"/>
      <w:marLeft w:val="0"/>
      <w:marRight w:val="0"/>
      <w:marTop w:val="0"/>
      <w:marBottom w:val="0"/>
      <w:divBdr>
        <w:top w:val="none" w:sz="0" w:space="0" w:color="auto"/>
        <w:left w:val="none" w:sz="0" w:space="0" w:color="auto"/>
        <w:bottom w:val="none" w:sz="0" w:space="0" w:color="auto"/>
        <w:right w:val="none" w:sz="0" w:space="0" w:color="auto"/>
      </w:divBdr>
    </w:div>
    <w:div w:id="862475288">
      <w:bodyDiv w:val="1"/>
      <w:marLeft w:val="0"/>
      <w:marRight w:val="0"/>
      <w:marTop w:val="0"/>
      <w:marBottom w:val="0"/>
      <w:divBdr>
        <w:top w:val="none" w:sz="0" w:space="0" w:color="auto"/>
        <w:left w:val="none" w:sz="0" w:space="0" w:color="auto"/>
        <w:bottom w:val="none" w:sz="0" w:space="0" w:color="auto"/>
        <w:right w:val="none" w:sz="0" w:space="0" w:color="auto"/>
      </w:divBdr>
    </w:div>
    <w:div w:id="998729101">
      <w:bodyDiv w:val="1"/>
      <w:marLeft w:val="0"/>
      <w:marRight w:val="0"/>
      <w:marTop w:val="0"/>
      <w:marBottom w:val="0"/>
      <w:divBdr>
        <w:top w:val="none" w:sz="0" w:space="0" w:color="auto"/>
        <w:left w:val="none" w:sz="0" w:space="0" w:color="auto"/>
        <w:bottom w:val="none" w:sz="0" w:space="0" w:color="auto"/>
        <w:right w:val="none" w:sz="0" w:space="0" w:color="auto"/>
      </w:divBdr>
    </w:div>
    <w:div w:id="1116752795">
      <w:bodyDiv w:val="1"/>
      <w:marLeft w:val="0"/>
      <w:marRight w:val="0"/>
      <w:marTop w:val="0"/>
      <w:marBottom w:val="0"/>
      <w:divBdr>
        <w:top w:val="none" w:sz="0" w:space="0" w:color="auto"/>
        <w:left w:val="none" w:sz="0" w:space="0" w:color="auto"/>
        <w:bottom w:val="none" w:sz="0" w:space="0" w:color="auto"/>
        <w:right w:val="none" w:sz="0" w:space="0" w:color="auto"/>
      </w:divBdr>
      <w:divsChild>
        <w:div w:id="130440237">
          <w:marLeft w:val="0"/>
          <w:marRight w:val="0"/>
          <w:marTop w:val="0"/>
          <w:marBottom w:val="0"/>
          <w:divBdr>
            <w:top w:val="none" w:sz="0" w:space="0" w:color="auto"/>
            <w:left w:val="none" w:sz="0" w:space="0" w:color="auto"/>
            <w:bottom w:val="none" w:sz="0" w:space="0" w:color="auto"/>
            <w:right w:val="none" w:sz="0" w:space="0" w:color="auto"/>
          </w:divBdr>
        </w:div>
      </w:divsChild>
    </w:div>
    <w:div w:id="1185826720">
      <w:bodyDiv w:val="1"/>
      <w:marLeft w:val="0"/>
      <w:marRight w:val="0"/>
      <w:marTop w:val="0"/>
      <w:marBottom w:val="0"/>
      <w:divBdr>
        <w:top w:val="none" w:sz="0" w:space="0" w:color="auto"/>
        <w:left w:val="none" w:sz="0" w:space="0" w:color="auto"/>
        <w:bottom w:val="none" w:sz="0" w:space="0" w:color="auto"/>
        <w:right w:val="none" w:sz="0" w:space="0" w:color="auto"/>
      </w:divBdr>
    </w:div>
    <w:div w:id="1371490327">
      <w:bodyDiv w:val="1"/>
      <w:marLeft w:val="0"/>
      <w:marRight w:val="0"/>
      <w:marTop w:val="0"/>
      <w:marBottom w:val="0"/>
      <w:divBdr>
        <w:top w:val="none" w:sz="0" w:space="0" w:color="auto"/>
        <w:left w:val="none" w:sz="0" w:space="0" w:color="auto"/>
        <w:bottom w:val="none" w:sz="0" w:space="0" w:color="auto"/>
        <w:right w:val="none" w:sz="0" w:space="0" w:color="auto"/>
      </w:divBdr>
      <w:divsChild>
        <w:div w:id="846485649">
          <w:marLeft w:val="0"/>
          <w:marRight w:val="0"/>
          <w:marTop w:val="0"/>
          <w:marBottom w:val="0"/>
          <w:divBdr>
            <w:top w:val="none" w:sz="0" w:space="0" w:color="auto"/>
            <w:left w:val="none" w:sz="0" w:space="0" w:color="auto"/>
            <w:bottom w:val="none" w:sz="0" w:space="0" w:color="auto"/>
            <w:right w:val="none" w:sz="0" w:space="0" w:color="auto"/>
          </w:divBdr>
        </w:div>
      </w:divsChild>
    </w:div>
    <w:div w:id="1476217921">
      <w:bodyDiv w:val="1"/>
      <w:marLeft w:val="0"/>
      <w:marRight w:val="0"/>
      <w:marTop w:val="0"/>
      <w:marBottom w:val="0"/>
      <w:divBdr>
        <w:top w:val="none" w:sz="0" w:space="0" w:color="auto"/>
        <w:left w:val="none" w:sz="0" w:space="0" w:color="auto"/>
        <w:bottom w:val="none" w:sz="0" w:space="0" w:color="auto"/>
        <w:right w:val="none" w:sz="0" w:space="0" w:color="auto"/>
      </w:divBdr>
    </w:div>
    <w:div w:id="1624920630">
      <w:bodyDiv w:val="1"/>
      <w:marLeft w:val="0"/>
      <w:marRight w:val="0"/>
      <w:marTop w:val="0"/>
      <w:marBottom w:val="0"/>
      <w:divBdr>
        <w:top w:val="none" w:sz="0" w:space="0" w:color="auto"/>
        <w:left w:val="none" w:sz="0" w:space="0" w:color="auto"/>
        <w:bottom w:val="none" w:sz="0" w:space="0" w:color="auto"/>
        <w:right w:val="none" w:sz="0" w:space="0" w:color="auto"/>
      </w:divBdr>
      <w:divsChild>
        <w:div w:id="1021660965">
          <w:marLeft w:val="0"/>
          <w:marRight w:val="0"/>
          <w:marTop w:val="0"/>
          <w:marBottom w:val="0"/>
          <w:divBdr>
            <w:top w:val="none" w:sz="0" w:space="0" w:color="auto"/>
            <w:left w:val="none" w:sz="0" w:space="0" w:color="auto"/>
            <w:bottom w:val="none" w:sz="0" w:space="0" w:color="auto"/>
            <w:right w:val="none" w:sz="0" w:space="0" w:color="auto"/>
          </w:divBdr>
          <w:divsChild>
            <w:div w:id="1639604723">
              <w:marLeft w:val="0"/>
              <w:marRight w:val="0"/>
              <w:marTop w:val="0"/>
              <w:marBottom w:val="0"/>
              <w:divBdr>
                <w:top w:val="none" w:sz="0" w:space="0" w:color="auto"/>
                <w:left w:val="none" w:sz="0" w:space="0" w:color="auto"/>
                <w:bottom w:val="none" w:sz="0" w:space="0" w:color="auto"/>
                <w:right w:val="none" w:sz="0" w:space="0" w:color="auto"/>
              </w:divBdr>
              <w:divsChild>
                <w:div w:id="1849371006">
                  <w:marLeft w:val="0"/>
                  <w:marRight w:val="0"/>
                  <w:marTop w:val="0"/>
                  <w:marBottom w:val="0"/>
                  <w:divBdr>
                    <w:top w:val="none" w:sz="0" w:space="0" w:color="auto"/>
                    <w:left w:val="none" w:sz="0" w:space="0" w:color="auto"/>
                    <w:bottom w:val="none" w:sz="0" w:space="0" w:color="auto"/>
                    <w:right w:val="none" w:sz="0" w:space="0" w:color="auto"/>
                  </w:divBdr>
                  <w:divsChild>
                    <w:div w:id="1615165461">
                      <w:marLeft w:val="0"/>
                      <w:marRight w:val="0"/>
                      <w:marTop w:val="0"/>
                      <w:marBottom w:val="0"/>
                      <w:divBdr>
                        <w:top w:val="none" w:sz="0" w:space="0" w:color="auto"/>
                        <w:left w:val="none" w:sz="0" w:space="0" w:color="auto"/>
                        <w:bottom w:val="none" w:sz="0" w:space="0" w:color="auto"/>
                        <w:right w:val="none" w:sz="0" w:space="0" w:color="auto"/>
                      </w:divBdr>
                      <w:divsChild>
                        <w:div w:id="718895862">
                          <w:marLeft w:val="0"/>
                          <w:marRight w:val="0"/>
                          <w:marTop w:val="0"/>
                          <w:marBottom w:val="0"/>
                          <w:divBdr>
                            <w:top w:val="none" w:sz="0" w:space="0" w:color="auto"/>
                            <w:left w:val="none" w:sz="0" w:space="0" w:color="auto"/>
                            <w:bottom w:val="none" w:sz="0" w:space="0" w:color="auto"/>
                            <w:right w:val="none" w:sz="0" w:space="0" w:color="auto"/>
                          </w:divBdr>
                          <w:divsChild>
                            <w:div w:id="729156596">
                              <w:marLeft w:val="0"/>
                              <w:marRight w:val="0"/>
                              <w:marTop w:val="0"/>
                              <w:marBottom w:val="0"/>
                              <w:divBdr>
                                <w:top w:val="none" w:sz="0" w:space="0" w:color="auto"/>
                                <w:left w:val="none" w:sz="0" w:space="0" w:color="auto"/>
                                <w:bottom w:val="none" w:sz="0" w:space="0" w:color="auto"/>
                                <w:right w:val="none" w:sz="0" w:space="0" w:color="auto"/>
                              </w:divBdr>
                              <w:divsChild>
                                <w:div w:id="489952445">
                                  <w:marLeft w:val="0"/>
                                  <w:marRight w:val="0"/>
                                  <w:marTop w:val="0"/>
                                  <w:marBottom w:val="0"/>
                                  <w:divBdr>
                                    <w:top w:val="none" w:sz="0" w:space="0" w:color="auto"/>
                                    <w:left w:val="none" w:sz="0" w:space="0" w:color="auto"/>
                                    <w:bottom w:val="none" w:sz="0" w:space="0" w:color="auto"/>
                                    <w:right w:val="none" w:sz="0" w:space="0" w:color="auto"/>
                                  </w:divBdr>
                                  <w:divsChild>
                                    <w:div w:id="225384894">
                                      <w:marLeft w:val="0"/>
                                      <w:marRight w:val="0"/>
                                      <w:marTop w:val="0"/>
                                      <w:marBottom w:val="0"/>
                                      <w:divBdr>
                                        <w:top w:val="none" w:sz="0" w:space="0" w:color="auto"/>
                                        <w:left w:val="none" w:sz="0" w:space="0" w:color="auto"/>
                                        <w:bottom w:val="none" w:sz="0" w:space="0" w:color="auto"/>
                                        <w:right w:val="none" w:sz="0" w:space="0" w:color="auto"/>
                                      </w:divBdr>
                                      <w:divsChild>
                                        <w:div w:id="497429597">
                                          <w:marLeft w:val="0"/>
                                          <w:marRight w:val="0"/>
                                          <w:marTop w:val="0"/>
                                          <w:marBottom w:val="0"/>
                                          <w:divBdr>
                                            <w:top w:val="none" w:sz="0" w:space="0" w:color="auto"/>
                                            <w:left w:val="none" w:sz="0" w:space="0" w:color="auto"/>
                                            <w:bottom w:val="none" w:sz="0" w:space="0" w:color="auto"/>
                                            <w:right w:val="none" w:sz="0" w:space="0" w:color="auto"/>
                                          </w:divBdr>
                                          <w:divsChild>
                                            <w:div w:id="1099453210">
                                              <w:marLeft w:val="0"/>
                                              <w:marRight w:val="0"/>
                                              <w:marTop w:val="0"/>
                                              <w:marBottom w:val="0"/>
                                              <w:divBdr>
                                                <w:top w:val="none" w:sz="0" w:space="0" w:color="auto"/>
                                                <w:left w:val="none" w:sz="0" w:space="0" w:color="auto"/>
                                                <w:bottom w:val="none" w:sz="0" w:space="0" w:color="auto"/>
                                                <w:right w:val="none" w:sz="0" w:space="0" w:color="auto"/>
                                              </w:divBdr>
                                              <w:divsChild>
                                                <w:div w:id="933130263">
                                                  <w:marLeft w:val="0"/>
                                                  <w:marRight w:val="0"/>
                                                  <w:marTop w:val="0"/>
                                                  <w:marBottom w:val="0"/>
                                                  <w:divBdr>
                                                    <w:top w:val="single" w:sz="6" w:space="0" w:color="ABABAB"/>
                                                    <w:left w:val="single" w:sz="6" w:space="0" w:color="ABABAB"/>
                                                    <w:bottom w:val="none" w:sz="0" w:space="0" w:color="auto"/>
                                                    <w:right w:val="single" w:sz="6" w:space="0" w:color="ABABAB"/>
                                                  </w:divBdr>
                                                  <w:divsChild>
                                                    <w:div w:id="1194339719">
                                                      <w:marLeft w:val="-285"/>
                                                      <w:marRight w:val="-150"/>
                                                      <w:marTop w:val="0"/>
                                                      <w:marBottom w:val="0"/>
                                                      <w:divBdr>
                                                        <w:top w:val="none" w:sz="0" w:space="0" w:color="auto"/>
                                                        <w:left w:val="none" w:sz="0" w:space="0" w:color="auto"/>
                                                        <w:bottom w:val="none" w:sz="0" w:space="0" w:color="auto"/>
                                                        <w:right w:val="none" w:sz="0" w:space="0" w:color="auto"/>
                                                      </w:divBdr>
                                                      <w:divsChild>
                                                        <w:div w:id="376468440">
                                                          <w:marLeft w:val="0"/>
                                                          <w:marRight w:val="0"/>
                                                          <w:marTop w:val="0"/>
                                                          <w:marBottom w:val="0"/>
                                                          <w:divBdr>
                                                            <w:top w:val="none" w:sz="0" w:space="0" w:color="auto"/>
                                                            <w:left w:val="none" w:sz="0" w:space="0" w:color="auto"/>
                                                            <w:bottom w:val="none" w:sz="0" w:space="0" w:color="auto"/>
                                                            <w:right w:val="none" w:sz="0" w:space="0" w:color="auto"/>
                                                          </w:divBdr>
                                                          <w:divsChild>
                                                            <w:div w:id="144399924">
                                                              <w:marLeft w:val="0"/>
                                                              <w:marRight w:val="0"/>
                                                              <w:marTop w:val="0"/>
                                                              <w:marBottom w:val="0"/>
                                                              <w:divBdr>
                                                                <w:top w:val="none" w:sz="0" w:space="0" w:color="auto"/>
                                                                <w:left w:val="none" w:sz="0" w:space="0" w:color="auto"/>
                                                                <w:bottom w:val="none" w:sz="0" w:space="0" w:color="auto"/>
                                                                <w:right w:val="none" w:sz="0" w:space="0" w:color="auto"/>
                                                              </w:divBdr>
                                                              <w:divsChild>
                                                                <w:div w:id="263417077">
                                                                  <w:marLeft w:val="0"/>
                                                                  <w:marRight w:val="0"/>
                                                                  <w:marTop w:val="0"/>
                                                                  <w:marBottom w:val="0"/>
                                                                  <w:divBdr>
                                                                    <w:top w:val="none" w:sz="0" w:space="0" w:color="auto"/>
                                                                    <w:left w:val="none" w:sz="0" w:space="0" w:color="auto"/>
                                                                    <w:bottom w:val="none" w:sz="0" w:space="0" w:color="auto"/>
                                                                    <w:right w:val="none" w:sz="0" w:space="0" w:color="auto"/>
                                                                  </w:divBdr>
                                                                  <w:divsChild>
                                                                    <w:div w:id="668758024">
                                                                      <w:marLeft w:val="0"/>
                                                                      <w:marRight w:val="0"/>
                                                                      <w:marTop w:val="0"/>
                                                                      <w:marBottom w:val="0"/>
                                                                      <w:divBdr>
                                                                        <w:top w:val="none" w:sz="0" w:space="0" w:color="auto"/>
                                                                        <w:left w:val="none" w:sz="0" w:space="0" w:color="auto"/>
                                                                        <w:bottom w:val="none" w:sz="0" w:space="0" w:color="auto"/>
                                                                        <w:right w:val="none" w:sz="0" w:space="0" w:color="auto"/>
                                                                      </w:divBdr>
                                                                      <w:divsChild>
                                                                        <w:div w:id="1362627192">
                                                                          <w:marLeft w:val="0"/>
                                                                          <w:marRight w:val="0"/>
                                                                          <w:marTop w:val="0"/>
                                                                          <w:marBottom w:val="0"/>
                                                                          <w:divBdr>
                                                                            <w:top w:val="none" w:sz="0" w:space="0" w:color="auto"/>
                                                                            <w:left w:val="none" w:sz="0" w:space="0" w:color="auto"/>
                                                                            <w:bottom w:val="none" w:sz="0" w:space="0" w:color="auto"/>
                                                                            <w:right w:val="none" w:sz="0" w:space="0" w:color="auto"/>
                                                                          </w:divBdr>
                                                                          <w:divsChild>
                                                                            <w:div w:id="513809645">
                                                                              <w:marLeft w:val="0"/>
                                                                              <w:marRight w:val="0"/>
                                                                              <w:marTop w:val="0"/>
                                                                              <w:marBottom w:val="0"/>
                                                                              <w:divBdr>
                                                                                <w:top w:val="none" w:sz="0" w:space="0" w:color="auto"/>
                                                                                <w:left w:val="none" w:sz="0" w:space="0" w:color="auto"/>
                                                                                <w:bottom w:val="none" w:sz="0" w:space="0" w:color="auto"/>
                                                                                <w:right w:val="none" w:sz="0" w:space="0" w:color="auto"/>
                                                                              </w:divBdr>
                                                                              <w:divsChild>
                                                                                <w:div w:id="17121797">
                                                                                  <w:marLeft w:val="0"/>
                                                                                  <w:marRight w:val="0"/>
                                                                                  <w:marTop w:val="0"/>
                                                                                  <w:marBottom w:val="0"/>
                                                                                  <w:divBdr>
                                                                                    <w:top w:val="none" w:sz="0" w:space="0" w:color="auto"/>
                                                                                    <w:left w:val="none" w:sz="0" w:space="0" w:color="auto"/>
                                                                                    <w:bottom w:val="none" w:sz="0" w:space="0" w:color="auto"/>
                                                                                    <w:right w:val="none" w:sz="0" w:space="0" w:color="auto"/>
                                                                                  </w:divBdr>
                                                                                </w:div>
                                                                                <w:div w:id="68894411">
                                                                                  <w:marLeft w:val="0"/>
                                                                                  <w:marRight w:val="0"/>
                                                                                  <w:marTop w:val="0"/>
                                                                                  <w:marBottom w:val="0"/>
                                                                                  <w:divBdr>
                                                                                    <w:top w:val="none" w:sz="0" w:space="0" w:color="auto"/>
                                                                                    <w:left w:val="none" w:sz="0" w:space="0" w:color="auto"/>
                                                                                    <w:bottom w:val="none" w:sz="0" w:space="0" w:color="auto"/>
                                                                                    <w:right w:val="none" w:sz="0" w:space="0" w:color="auto"/>
                                                                                  </w:divBdr>
                                                                                </w:div>
                                                                                <w:div w:id="476842359">
                                                                                  <w:marLeft w:val="0"/>
                                                                                  <w:marRight w:val="0"/>
                                                                                  <w:marTop w:val="0"/>
                                                                                  <w:marBottom w:val="0"/>
                                                                                  <w:divBdr>
                                                                                    <w:top w:val="none" w:sz="0" w:space="0" w:color="auto"/>
                                                                                    <w:left w:val="none" w:sz="0" w:space="0" w:color="auto"/>
                                                                                    <w:bottom w:val="none" w:sz="0" w:space="0" w:color="auto"/>
                                                                                    <w:right w:val="none" w:sz="0" w:space="0" w:color="auto"/>
                                                                                  </w:divBdr>
                                                                                </w:div>
                                                                                <w:div w:id="708410394">
                                                                                  <w:marLeft w:val="0"/>
                                                                                  <w:marRight w:val="0"/>
                                                                                  <w:marTop w:val="0"/>
                                                                                  <w:marBottom w:val="0"/>
                                                                                  <w:divBdr>
                                                                                    <w:top w:val="none" w:sz="0" w:space="0" w:color="auto"/>
                                                                                    <w:left w:val="none" w:sz="0" w:space="0" w:color="auto"/>
                                                                                    <w:bottom w:val="none" w:sz="0" w:space="0" w:color="auto"/>
                                                                                    <w:right w:val="none" w:sz="0" w:space="0" w:color="auto"/>
                                                                                  </w:divBdr>
                                                                                </w:div>
                                                                                <w:div w:id="750857657">
                                                                                  <w:marLeft w:val="0"/>
                                                                                  <w:marRight w:val="0"/>
                                                                                  <w:marTop w:val="0"/>
                                                                                  <w:marBottom w:val="0"/>
                                                                                  <w:divBdr>
                                                                                    <w:top w:val="none" w:sz="0" w:space="0" w:color="auto"/>
                                                                                    <w:left w:val="none" w:sz="0" w:space="0" w:color="auto"/>
                                                                                    <w:bottom w:val="none" w:sz="0" w:space="0" w:color="auto"/>
                                                                                    <w:right w:val="none" w:sz="0" w:space="0" w:color="auto"/>
                                                                                  </w:divBdr>
                                                                                </w:div>
                                                                                <w:div w:id="1041055255">
                                                                                  <w:marLeft w:val="0"/>
                                                                                  <w:marRight w:val="0"/>
                                                                                  <w:marTop w:val="0"/>
                                                                                  <w:marBottom w:val="0"/>
                                                                                  <w:divBdr>
                                                                                    <w:top w:val="none" w:sz="0" w:space="0" w:color="auto"/>
                                                                                    <w:left w:val="none" w:sz="0" w:space="0" w:color="auto"/>
                                                                                    <w:bottom w:val="none" w:sz="0" w:space="0" w:color="auto"/>
                                                                                    <w:right w:val="none" w:sz="0" w:space="0" w:color="auto"/>
                                                                                  </w:divBdr>
                                                                                </w:div>
                                                                                <w:div w:id="1394542207">
                                                                                  <w:marLeft w:val="0"/>
                                                                                  <w:marRight w:val="0"/>
                                                                                  <w:marTop w:val="0"/>
                                                                                  <w:marBottom w:val="0"/>
                                                                                  <w:divBdr>
                                                                                    <w:top w:val="none" w:sz="0" w:space="0" w:color="auto"/>
                                                                                    <w:left w:val="none" w:sz="0" w:space="0" w:color="auto"/>
                                                                                    <w:bottom w:val="none" w:sz="0" w:space="0" w:color="auto"/>
                                                                                    <w:right w:val="none" w:sz="0" w:space="0" w:color="auto"/>
                                                                                  </w:divBdr>
                                                                                </w:div>
                                                                                <w:div w:id="1865435588">
                                                                                  <w:marLeft w:val="0"/>
                                                                                  <w:marRight w:val="0"/>
                                                                                  <w:marTop w:val="0"/>
                                                                                  <w:marBottom w:val="0"/>
                                                                                  <w:divBdr>
                                                                                    <w:top w:val="none" w:sz="0" w:space="0" w:color="auto"/>
                                                                                    <w:left w:val="none" w:sz="0" w:space="0" w:color="auto"/>
                                                                                    <w:bottom w:val="none" w:sz="0" w:space="0" w:color="auto"/>
                                                                                    <w:right w:val="none" w:sz="0" w:space="0" w:color="auto"/>
                                                                                  </w:divBdr>
                                                                                </w:div>
                                                                                <w:div w:id="2051757598">
                                                                                  <w:marLeft w:val="0"/>
                                                                                  <w:marRight w:val="0"/>
                                                                                  <w:marTop w:val="0"/>
                                                                                  <w:marBottom w:val="0"/>
                                                                                  <w:divBdr>
                                                                                    <w:top w:val="none" w:sz="0" w:space="0" w:color="auto"/>
                                                                                    <w:left w:val="none" w:sz="0" w:space="0" w:color="auto"/>
                                                                                    <w:bottom w:val="none" w:sz="0" w:space="0" w:color="auto"/>
                                                                                    <w:right w:val="none" w:sz="0" w:space="0" w:color="auto"/>
                                                                                  </w:divBdr>
                                                                                </w:div>
                                                                                <w:div w:id="2144342160">
                                                                                  <w:marLeft w:val="0"/>
                                                                                  <w:marRight w:val="0"/>
                                                                                  <w:marTop w:val="0"/>
                                                                                  <w:marBottom w:val="0"/>
                                                                                  <w:divBdr>
                                                                                    <w:top w:val="none" w:sz="0" w:space="0" w:color="auto"/>
                                                                                    <w:left w:val="none" w:sz="0" w:space="0" w:color="auto"/>
                                                                                    <w:bottom w:val="none" w:sz="0" w:space="0" w:color="auto"/>
                                                                                    <w:right w:val="none" w:sz="0" w:space="0" w:color="auto"/>
                                                                                  </w:divBdr>
                                                                                </w:div>
                                                                              </w:divsChild>
                                                                            </w:div>
                                                                            <w:div w:id="1117137004">
                                                                              <w:marLeft w:val="0"/>
                                                                              <w:marRight w:val="0"/>
                                                                              <w:marTop w:val="0"/>
                                                                              <w:marBottom w:val="0"/>
                                                                              <w:divBdr>
                                                                                <w:top w:val="none" w:sz="0" w:space="0" w:color="auto"/>
                                                                                <w:left w:val="none" w:sz="0" w:space="0" w:color="auto"/>
                                                                                <w:bottom w:val="none" w:sz="0" w:space="0" w:color="auto"/>
                                                                                <w:right w:val="none" w:sz="0" w:space="0" w:color="auto"/>
                                                                              </w:divBdr>
                                                                            </w:div>
                                                                            <w:div w:id="1219783090">
                                                                              <w:marLeft w:val="0"/>
                                                                              <w:marRight w:val="0"/>
                                                                              <w:marTop w:val="0"/>
                                                                              <w:marBottom w:val="0"/>
                                                                              <w:divBdr>
                                                                                <w:top w:val="none" w:sz="0" w:space="0" w:color="auto"/>
                                                                                <w:left w:val="none" w:sz="0" w:space="0" w:color="auto"/>
                                                                                <w:bottom w:val="none" w:sz="0" w:space="0" w:color="auto"/>
                                                                                <w:right w:val="none" w:sz="0" w:space="0" w:color="auto"/>
                                                                              </w:divBdr>
                                                                            </w:div>
                                                                            <w:div w:id="1353067028">
                                                                              <w:marLeft w:val="0"/>
                                                                              <w:marRight w:val="0"/>
                                                                              <w:marTop w:val="0"/>
                                                                              <w:marBottom w:val="0"/>
                                                                              <w:divBdr>
                                                                                <w:top w:val="none" w:sz="0" w:space="0" w:color="auto"/>
                                                                                <w:left w:val="none" w:sz="0" w:space="0" w:color="auto"/>
                                                                                <w:bottom w:val="none" w:sz="0" w:space="0" w:color="auto"/>
                                                                                <w:right w:val="none" w:sz="0" w:space="0" w:color="auto"/>
                                                                              </w:divBdr>
                                                                            </w:div>
                                                                            <w:div w:id="1867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9991987">
      <w:bodyDiv w:val="1"/>
      <w:marLeft w:val="0"/>
      <w:marRight w:val="0"/>
      <w:marTop w:val="0"/>
      <w:marBottom w:val="0"/>
      <w:divBdr>
        <w:top w:val="none" w:sz="0" w:space="0" w:color="auto"/>
        <w:left w:val="none" w:sz="0" w:space="0" w:color="auto"/>
        <w:bottom w:val="none" w:sz="0" w:space="0" w:color="auto"/>
        <w:right w:val="none" w:sz="0" w:space="0" w:color="auto"/>
      </w:divBdr>
    </w:div>
    <w:div w:id="1790054349">
      <w:bodyDiv w:val="1"/>
      <w:marLeft w:val="0"/>
      <w:marRight w:val="0"/>
      <w:marTop w:val="0"/>
      <w:marBottom w:val="0"/>
      <w:divBdr>
        <w:top w:val="none" w:sz="0" w:space="0" w:color="auto"/>
        <w:left w:val="none" w:sz="0" w:space="0" w:color="auto"/>
        <w:bottom w:val="none" w:sz="0" w:space="0" w:color="auto"/>
        <w:right w:val="none" w:sz="0" w:space="0" w:color="auto"/>
      </w:divBdr>
      <w:divsChild>
        <w:div w:id="1403482586">
          <w:marLeft w:val="0"/>
          <w:marRight w:val="0"/>
          <w:marTop w:val="0"/>
          <w:marBottom w:val="0"/>
          <w:divBdr>
            <w:top w:val="none" w:sz="0" w:space="0" w:color="auto"/>
            <w:left w:val="none" w:sz="0" w:space="0" w:color="auto"/>
            <w:bottom w:val="none" w:sz="0" w:space="0" w:color="auto"/>
            <w:right w:val="none" w:sz="0" w:space="0" w:color="auto"/>
          </w:divBdr>
          <w:divsChild>
            <w:div w:id="596863779">
              <w:marLeft w:val="0"/>
              <w:marRight w:val="0"/>
              <w:marTop w:val="0"/>
              <w:marBottom w:val="0"/>
              <w:divBdr>
                <w:top w:val="none" w:sz="0" w:space="0" w:color="auto"/>
                <w:left w:val="none" w:sz="0" w:space="0" w:color="auto"/>
                <w:bottom w:val="none" w:sz="0" w:space="0" w:color="auto"/>
                <w:right w:val="none" w:sz="0" w:space="0" w:color="auto"/>
              </w:divBdr>
              <w:divsChild>
                <w:div w:id="1629585027">
                  <w:marLeft w:val="0"/>
                  <w:marRight w:val="0"/>
                  <w:marTop w:val="0"/>
                  <w:marBottom w:val="0"/>
                  <w:divBdr>
                    <w:top w:val="none" w:sz="0" w:space="0" w:color="auto"/>
                    <w:left w:val="none" w:sz="0" w:space="0" w:color="auto"/>
                    <w:bottom w:val="none" w:sz="0" w:space="0" w:color="auto"/>
                    <w:right w:val="none" w:sz="0" w:space="0" w:color="auto"/>
                  </w:divBdr>
                  <w:divsChild>
                    <w:div w:id="1950552575">
                      <w:marLeft w:val="0"/>
                      <w:marRight w:val="0"/>
                      <w:marTop w:val="0"/>
                      <w:marBottom w:val="0"/>
                      <w:divBdr>
                        <w:top w:val="none" w:sz="0" w:space="0" w:color="auto"/>
                        <w:left w:val="none" w:sz="0" w:space="0" w:color="auto"/>
                        <w:bottom w:val="none" w:sz="0" w:space="0" w:color="auto"/>
                        <w:right w:val="none" w:sz="0" w:space="0" w:color="auto"/>
                      </w:divBdr>
                      <w:divsChild>
                        <w:div w:id="402407682">
                          <w:marLeft w:val="0"/>
                          <w:marRight w:val="0"/>
                          <w:marTop w:val="0"/>
                          <w:marBottom w:val="0"/>
                          <w:divBdr>
                            <w:top w:val="none" w:sz="0" w:space="0" w:color="auto"/>
                            <w:left w:val="none" w:sz="0" w:space="0" w:color="auto"/>
                            <w:bottom w:val="none" w:sz="0" w:space="0" w:color="auto"/>
                            <w:right w:val="none" w:sz="0" w:space="0" w:color="auto"/>
                          </w:divBdr>
                          <w:divsChild>
                            <w:div w:id="1567762956">
                              <w:marLeft w:val="0"/>
                              <w:marRight w:val="0"/>
                              <w:marTop w:val="0"/>
                              <w:marBottom w:val="0"/>
                              <w:divBdr>
                                <w:top w:val="none" w:sz="0" w:space="0" w:color="auto"/>
                                <w:left w:val="none" w:sz="0" w:space="0" w:color="auto"/>
                                <w:bottom w:val="none" w:sz="0" w:space="0" w:color="auto"/>
                                <w:right w:val="none" w:sz="0" w:space="0" w:color="auto"/>
                              </w:divBdr>
                              <w:divsChild>
                                <w:div w:id="1091926747">
                                  <w:marLeft w:val="0"/>
                                  <w:marRight w:val="0"/>
                                  <w:marTop w:val="0"/>
                                  <w:marBottom w:val="0"/>
                                  <w:divBdr>
                                    <w:top w:val="none" w:sz="0" w:space="0" w:color="auto"/>
                                    <w:left w:val="none" w:sz="0" w:space="0" w:color="auto"/>
                                    <w:bottom w:val="none" w:sz="0" w:space="0" w:color="auto"/>
                                    <w:right w:val="none" w:sz="0" w:space="0" w:color="auto"/>
                                  </w:divBdr>
                                  <w:divsChild>
                                    <w:div w:id="1943565215">
                                      <w:marLeft w:val="0"/>
                                      <w:marRight w:val="0"/>
                                      <w:marTop w:val="0"/>
                                      <w:marBottom w:val="0"/>
                                      <w:divBdr>
                                        <w:top w:val="none" w:sz="0" w:space="0" w:color="auto"/>
                                        <w:left w:val="none" w:sz="0" w:space="0" w:color="auto"/>
                                        <w:bottom w:val="none" w:sz="0" w:space="0" w:color="auto"/>
                                        <w:right w:val="none" w:sz="0" w:space="0" w:color="auto"/>
                                      </w:divBdr>
                                      <w:divsChild>
                                        <w:div w:id="631518622">
                                          <w:marLeft w:val="0"/>
                                          <w:marRight w:val="0"/>
                                          <w:marTop w:val="0"/>
                                          <w:marBottom w:val="0"/>
                                          <w:divBdr>
                                            <w:top w:val="none" w:sz="0" w:space="0" w:color="auto"/>
                                            <w:left w:val="none" w:sz="0" w:space="0" w:color="auto"/>
                                            <w:bottom w:val="none" w:sz="0" w:space="0" w:color="auto"/>
                                            <w:right w:val="none" w:sz="0" w:space="0" w:color="auto"/>
                                          </w:divBdr>
                                          <w:divsChild>
                                            <w:div w:id="394856323">
                                              <w:marLeft w:val="0"/>
                                              <w:marRight w:val="0"/>
                                              <w:marTop w:val="0"/>
                                              <w:marBottom w:val="0"/>
                                              <w:divBdr>
                                                <w:top w:val="none" w:sz="0" w:space="0" w:color="auto"/>
                                                <w:left w:val="none" w:sz="0" w:space="0" w:color="auto"/>
                                                <w:bottom w:val="none" w:sz="0" w:space="0" w:color="auto"/>
                                                <w:right w:val="none" w:sz="0" w:space="0" w:color="auto"/>
                                              </w:divBdr>
                                              <w:divsChild>
                                                <w:div w:id="1861623580">
                                                  <w:marLeft w:val="0"/>
                                                  <w:marRight w:val="0"/>
                                                  <w:marTop w:val="0"/>
                                                  <w:marBottom w:val="0"/>
                                                  <w:divBdr>
                                                    <w:top w:val="single" w:sz="6" w:space="0" w:color="ABABAB"/>
                                                    <w:left w:val="single" w:sz="6" w:space="0" w:color="ABABAB"/>
                                                    <w:bottom w:val="none" w:sz="0" w:space="0" w:color="auto"/>
                                                    <w:right w:val="single" w:sz="6" w:space="0" w:color="ABABAB"/>
                                                  </w:divBdr>
                                                  <w:divsChild>
                                                    <w:div w:id="870612603">
                                                      <w:marLeft w:val="-285"/>
                                                      <w:marRight w:val="-150"/>
                                                      <w:marTop w:val="0"/>
                                                      <w:marBottom w:val="0"/>
                                                      <w:divBdr>
                                                        <w:top w:val="none" w:sz="0" w:space="0" w:color="auto"/>
                                                        <w:left w:val="none" w:sz="0" w:space="0" w:color="auto"/>
                                                        <w:bottom w:val="none" w:sz="0" w:space="0" w:color="auto"/>
                                                        <w:right w:val="none" w:sz="0" w:space="0" w:color="auto"/>
                                                      </w:divBdr>
                                                      <w:divsChild>
                                                        <w:div w:id="34813393">
                                                          <w:marLeft w:val="0"/>
                                                          <w:marRight w:val="0"/>
                                                          <w:marTop w:val="0"/>
                                                          <w:marBottom w:val="0"/>
                                                          <w:divBdr>
                                                            <w:top w:val="none" w:sz="0" w:space="0" w:color="auto"/>
                                                            <w:left w:val="none" w:sz="0" w:space="0" w:color="auto"/>
                                                            <w:bottom w:val="none" w:sz="0" w:space="0" w:color="auto"/>
                                                            <w:right w:val="none" w:sz="0" w:space="0" w:color="auto"/>
                                                          </w:divBdr>
                                                          <w:divsChild>
                                                            <w:div w:id="286666842">
                                                              <w:marLeft w:val="0"/>
                                                              <w:marRight w:val="0"/>
                                                              <w:marTop w:val="0"/>
                                                              <w:marBottom w:val="0"/>
                                                              <w:divBdr>
                                                                <w:top w:val="none" w:sz="0" w:space="0" w:color="auto"/>
                                                                <w:left w:val="none" w:sz="0" w:space="0" w:color="auto"/>
                                                                <w:bottom w:val="none" w:sz="0" w:space="0" w:color="auto"/>
                                                                <w:right w:val="none" w:sz="0" w:space="0" w:color="auto"/>
                                                              </w:divBdr>
                                                              <w:divsChild>
                                                                <w:div w:id="416369763">
                                                                  <w:marLeft w:val="0"/>
                                                                  <w:marRight w:val="0"/>
                                                                  <w:marTop w:val="0"/>
                                                                  <w:marBottom w:val="0"/>
                                                                  <w:divBdr>
                                                                    <w:top w:val="none" w:sz="0" w:space="0" w:color="auto"/>
                                                                    <w:left w:val="none" w:sz="0" w:space="0" w:color="auto"/>
                                                                    <w:bottom w:val="none" w:sz="0" w:space="0" w:color="auto"/>
                                                                    <w:right w:val="none" w:sz="0" w:space="0" w:color="auto"/>
                                                                  </w:divBdr>
                                                                  <w:divsChild>
                                                                    <w:div w:id="1000735882">
                                                                      <w:marLeft w:val="0"/>
                                                                      <w:marRight w:val="0"/>
                                                                      <w:marTop w:val="0"/>
                                                                      <w:marBottom w:val="0"/>
                                                                      <w:divBdr>
                                                                        <w:top w:val="none" w:sz="0" w:space="0" w:color="auto"/>
                                                                        <w:left w:val="none" w:sz="0" w:space="0" w:color="auto"/>
                                                                        <w:bottom w:val="none" w:sz="0" w:space="0" w:color="auto"/>
                                                                        <w:right w:val="none" w:sz="0" w:space="0" w:color="auto"/>
                                                                      </w:divBdr>
                                                                      <w:divsChild>
                                                                        <w:div w:id="20135942">
                                                                          <w:marLeft w:val="0"/>
                                                                          <w:marRight w:val="0"/>
                                                                          <w:marTop w:val="0"/>
                                                                          <w:marBottom w:val="0"/>
                                                                          <w:divBdr>
                                                                            <w:top w:val="none" w:sz="0" w:space="0" w:color="auto"/>
                                                                            <w:left w:val="none" w:sz="0" w:space="0" w:color="auto"/>
                                                                            <w:bottom w:val="none" w:sz="0" w:space="0" w:color="auto"/>
                                                                            <w:right w:val="none" w:sz="0" w:space="0" w:color="auto"/>
                                                                          </w:divBdr>
                                                                        </w:div>
                                                                        <w:div w:id="19459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6609181">
      <w:bodyDiv w:val="1"/>
      <w:marLeft w:val="0"/>
      <w:marRight w:val="0"/>
      <w:marTop w:val="0"/>
      <w:marBottom w:val="0"/>
      <w:divBdr>
        <w:top w:val="none" w:sz="0" w:space="0" w:color="auto"/>
        <w:left w:val="none" w:sz="0" w:space="0" w:color="auto"/>
        <w:bottom w:val="none" w:sz="0" w:space="0" w:color="auto"/>
        <w:right w:val="none" w:sz="0" w:space="0" w:color="auto"/>
      </w:divBdr>
    </w:div>
    <w:div w:id="1906331657">
      <w:bodyDiv w:val="1"/>
      <w:marLeft w:val="0"/>
      <w:marRight w:val="0"/>
      <w:marTop w:val="0"/>
      <w:marBottom w:val="0"/>
      <w:divBdr>
        <w:top w:val="none" w:sz="0" w:space="0" w:color="auto"/>
        <w:left w:val="none" w:sz="0" w:space="0" w:color="auto"/>
        <w:bottom w:val="none" w:sz="0" w:space="0" w:color="auto"/>
        <w:right w:val="none" w:sz="0" w:space="0" w:color="auto"/>
      </w:divBdr>
    </w:div>
    <w:div w:id="2055615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emf"/><Relationship Id="rId42" Type="http://schemas.openxmlformats.org/officeDocument/2006/relationships/image" Target="media/image24.emf"/><Relationship Id="rId47" Type="http://schemas.openxmlformats.org/officeDocument/2006/relationships/image" Target="media/image29.emf"/><Relationship Id="rId63" Type="http://schemas.openxmlformats.org/officeDocument/2006/relationships/image" Target="media/image45.emf"/><Relationship Id="rId68" Type="http://schemas.openxmlformats.org/officeDocument/2006/relationships/image" Target="media/image50.emf"/><Relationship Id="rId84" Type="http://schemas.openxmlformats.org/officeDocument/2006/relationships/header" Target="header2.xml"/><Relationship Id="rId16" Type="http://schemas.openxmlformats.org/officeDocument/2006/relationships/hyperlink" Target="https://ic.fsc.org/en" TargetMode="External"/><Relationship Id="rId11" Type="http://schemas.openxmlformats.org/officeDocument/2006/relationships/image" Target="media/image1.jpeg"/><Relationship Id="rId32" Type="http://schemas.openxmlformats.org/officeDocument/2006/relationships/image" Target="media/image14.png"/><Relationship Id="rId37" Type="http://schemas.openxmlformats.org/officeDocument/2006/relationships/image" Target="media/image19.emf"/><Relationship Id="rId53" Type="http://schemas.openxmlformats.org/officeDocument/2006/relationships/image" Target="media/image35.emf"/><Relationship Id="rId58" Type="http://schemas.openxmlformats.org/officeDocument/2006/relationships/image" Target="media/image40.emf"/><Relationship Id="rId74" Type="http://schemas.openxmlformats.org/officeDocument/2006/relationships/hyperlink" Target="https://marketingtoolkit.fsc.org/" TargetMode="External"/><Relationship Id="rId79" Type="http://schemas.openxmlformats.org/officeDocument/2006/relationships/hyperlink" Target="https://fsc.org/en/cw" TargetMode="External"/><Relationship Id="rId5" Type="http://schemas.openxmlformats.org/officeDocument/2006/relationships/numbering" Target="numbering.xml"/><Relationship Id="rId19" Type="http://schemas.openxmlformats.org/officeDocument/2006/relationships/image" Target="media/image5.emf"/><Relationship Id="rId14" Type="http://schemas.openxmlformats.org/officeDocument/2006/relationships/image" Target="media/image4.png"/><Relationship Id="rId22" Type="http://schemas.openxmlformats.org/officeDocument/2006/relationships/image" Target="media/image8.png"/><Relationship Id="rId30" Type="http://schemas.openxmlformats.org/officeDocument/2006/relationships/image" Target="media/image13.png"/><Relationship Id="rId35" Type="http://schemas.openxmlformats.org/officeDocument/2006/relationships/image" Target="media/image17.emf"/><Relationship Id="rId43" Type="http://schemas.openxmlformats.org/officeDocument/2006/relationships/image" Target="media/image25.emf"/><Relationship Id="rId48" Type="http://schemas.openxmlformats.org/officeDocument/2006/relationships/image" Target="media/image30.emf"/><Relationship Id="rId56" Type="http://schemas.openxmlformats.org/officeDocument/2006/relationships/image" Target="media/image38.emf"/><Relationship Id="rId64" Type="http://schemas.openxmlformats.org/officeDocument/2006/relationships/image" Target="media/image46.emf"/><Relationship Id="rId69" Type="http://schemas.openxmlformats.org/officeDocument/2006/relationships/image" Target="media/image51.emf"/><Relationship Id="rId77" Type="http://schemas.openxmlformats.org/officeDocument/2006/relationships/hyperlink" Target="http://www.fsc.org/" TargetMode="External"/><Relationship Id="rId8" Type="http://schemas.openxmlformats.org/officeDocument/2006/relationships/webSettings" Target="webSettings.xml"/><Relationship Id="rId51" Type="http://schemas.openxmlformats.org/officeDocument/2006/relationships/image" Target="media/image33.jpeg"/><Relationship Id="rId72" Type="http://schemas.openxmlformats.org/officeDocument/2006/relationships/image" Target="media/image54.emf"/><Relationship Id="rId80" Type="http://schemas.openxmlformats.org/officeDocument/2006/relationships/image" Target="media/image56.png"/><Relationship Id="rId85"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ic.fsc.org/file-download.strategy-for-fsc-mix-products-and-controlled-wood.8113.htm" TargetMode="External"/><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20.emf"/><Relationship Id="rId46" Type="http://schemas.openxmlformats.org/officeDocument/2006/relationships/image" Target="media/image28.emf"/><Relationship Id="rId59" Type="http://schemas.openxmlformats.org/officeDocument/2006/relationships/image" Target="media/image41.png"/><Relationship Id="rId67" Type="http://schemas.openxmlformats.org/officeDocument/2006/relationships/image" Target="media/image49.emf"/><Relationship Id="rId20" Type="http://schemas.openxmlformats.org/officeDocument/2006/relationships/image" Target="media/image6.emf"/><Relationship Id="rId41" Type="http://schemas.openxmlformats.org/officeDocument/2006/relationships/image" Target="media/image23.emf"/><Relationship Id="rId54" Type="http://schemas.openxmlformats.org/officeDocument/2006/relationships/image" Target="media/image36.emf"/><Relationship Id="rId62" Type="http://schemas.openxmlformats.org/officeDocument/2006/relationships/image" Target="media/image44.emf"/><Relationship Id="rId70" Type="http://schemas.openxmlformats.org/officeDocument/2006/relationships/image" Target="media/image52.jpg"/><Relationship Id="rId75" Type="http://schemas.openxmlformats.org/officeDocument/2006/relationships/hyperlink" Target="http://www.fsc.org/"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trademark@fsc.org" TargetMode="External"/><Relationship Id="rId23" Type="http://schemas.openxmlformats.org/officeDocument/2006/relationships/image" Target="media/image9.png"/><Relationship Id="rId28" Type="http://schemas.openxmlformats.org/officeDocument/2006/relationships/image" Target="media/image130.png"/><Relationship Id="rId36" Type="http://schemas.openxmlformats.org/officeDocument/2006/relationships/image" Target="media/image18.emf"/><Relationship Id="rId49" Type="http://schemas.openxmlformats.org/officeDocument/2006/relationships/image" Target="media/image31.emf"/><Relationship Id="rId57" Type="http://schemas.openxmlformats.org/officeDocument/2006/relationships/image" Target="media/image39.emf"/><Relationship Id="rId10" Type="http://schemas.openxmlformats.org/officeDocument/2006/relationships/endnotes" Target="endnotes.xml"/><Relationship Id="rId31" Type="http://schemas.openxmlformats.org/officeDocument/2006/relationships/hyperlink" Target="https://marketingtoolkit.fsc.org/" TargetMode="External"/><Relationship Id="rId44" Type="http://schemas.openxmlformats.org/officeDocument/2006/relationships/image" Target="media/image26.emf"/><Relationship Id="rId52" Type="http://schemas.openxmlformats.org/officeDocument/2006/relationships/image" Target="media/image34.jpeg"/><Relationship Id="rId60" Type="http://schemas.openxmlformats.org/officeDocument/2006/relationships/image" Target="media/image42.png"/><Relationship Id="rId65" Type="http://schemas.openxmlformats.org/officeDocument/2006/relationships/image" Target="media/image47.emf"/><Relationship Id="rId73" Type="http://schemas.openxmlformats.org/officeDocument/2006/relationships/image" Target="media/image55.emf"/><Relationship Id="rId78" Type="http://schemas.openxmlformats.org/officeDocument/2006/relationships/hyperlink" Target="https://fsc.org/en/cw" TargetMode="External"/><Relationship Id="rId81" Type="http://schemas.openxmlformats.org/officeDocument/2006/relationships/image" Target="media/image57.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yperlink" Target="https://fsc.org/en/current-processes/technical-working-group-on-the-mix-label-and-controlled-wood-statements" TargetMode="External"/><Relationship Id="rId39" Type="http://schemas.openxmlformats.org/officeDocument/2006/relationships/image" Target="media/image21.emf"/><Relationship Id="rId34" Type="http://schemas.openxmlformats.org/officeDocument/2006/relationships/image" Target="media/image16.png"/><Relationship Id="rId50" Type="http://schemas.openxmlformats.org/officeDocument/2006/relationships/image" Target="media/image32.emf"/><Relationship Id="rId55" Type="http://schemas.openxmlformats.org/officeDocument/2006/relationships/image" Target="media/image37.emf"/><Relationship Id="rId76" Type="http://schemas.openxmlformats.org/officeDocument/2006/relationships/hyperlink" Target="http://www.fsc.org/" TargetMode="External"/><Relationship Id="rId7" Type="http://schemas.openxmlformats.org/officeDocument/2006/relationships/settings" Target="settings.xml"/><Relationship Id="rId71" Type="http://schemas.openxmlformats.org/officeDocument/2006/relationships/image" Target="media/image53.jpg"/><Relationship Id="rId2" Type="http://schemas.openxmlformats.org/officeDocument/2006/relationships/customXml" Target="../customXml/item2.xml"/><Relationship Id="rId29" Type="http://schemas.openxmlformats.org/officeDocument/2006/relationships/image" Target="media/image140.png"/><Relationship Id="rId24" Type="http://schemas.openxmlformats.org/officeDocument/2006/relationships/image" Target="media/image10.png"/><Relationship Id="rId40" Type="http://schemas.openxmlformats.org/officeDocument/2006/relationships/image" Target="media/image22.emf"/><Relationship Id="rId45" Type="http://schemas.openxmlformats.org/officeDocument/2006/relationships/image" Target="media/image27.emf"/><Relationship Id="rId66" Type="http://schemas.openxmlformats.org/officeDocument/2006/relationships/image" Target="media/image48.emf"/><Relationship Id="rId87" Type="http://schemas.openxmlformats.org/officeDocument/2006/relationships/theme" Target="theme/theme1.xml"/><Relationship Id="rId61" Type="http://schemas.openxmlformats.org/officeDocument/2006/relationships/image" Target="media/image43.png"/><Relationship Id="rId8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8.emf"/></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9.png"/></Relationships>
</file>

<file path=word/_rels/header2.xml.rels><?xml version="1.0" encoding="UTF-8" standalone="yes"?>
<Relationships xmlns="http://schemas.openxmlformats.org/package/2006/relationships"><Relationship Id="rId1" Type="http://schemas.openxmlformats.org/officeDocument/2006/relationships/image" Target="media/image5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1224~1.HOT\AppData\Local\Temp\7_FSC_IC_Standard_2015_englis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8" ma:contentTypeDescription="Create a new document." ma:contentTypeScope="" ma:versionID="eae2c2678b6ef641518c06b15dc61932">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871ff822f91c878978063f777c0f0895"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fc2542a-561c-4b3e-ba0c-b6a93958cf96">
      <Terms xmlns="http://schemas.microsoft.com/office/infopath/2007/PartnerControls"/>
    </lcf76f155ced4ddcb4097134ff3c332f>
    <TaxCatchAll xmlns="5b5afd21-02a2-479e-8ccf-e4ace2f9df0f" xsi:nil="true"/>
    <hyperlink xmlns="efc2542a-561c-4b3e-ba0c-b6a93958cf96">
      <Url xsi:nil="true"/>
      <Description xsi:nil="true"/>
    </hyperlink>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75667C-3AAB-418C-88D1-BEEB2F3FD8B7}"/>
</file>

<file path=customXml/itemProps2.xml><?xml version="1.0" encoding="utf-8"?>
<ds:datastoreItem xmlns:ds="http://schemas.openxmlformats.org/officeDocument/2006/customXml" ds:itemID="{B26F9815-0615-417E-AE01-4FF4DBB094A0}">
  <ds:schemaRefs>
    <ds:schemaRef ds:uri="http://schemas.microsoft.com/office/2006/metadata/properties"/>
    <ds:schemaRef ds:uri="http://schemas.microsoft.com/office/infopath/2007/PartnerControls"/>
    <ds:schemaRef ds:uri="f8ae3dbf-cebc-4f96-b305-adcfd1d99380"/>
    <ds:schemaRef ds:uri="c7e4aa09-5213-40d5-9478-34702f958fb9"/>
  </ds:schemaRefs>
</ds:datastoreItem>
</file>

<file path=customXml/itemProps3.xml><?xml version="1.0" encoding="utf-8"?>
<ds:datastoreItem xmlns:ds="http://schemas.openxmlformats.org/officeDocument/2006/customXml" ds:itemID="{1F097AB0-25AF-4EF3-80BC-D6A201F2CB57}">
  <ds:schemaRefs>
    <ds:schemaRef ds:uri="http://schemas.openxmlformats.org/officeDocument/2006/bibliography"/>
  </ds:schemaRefs>
</ds:datastoreItem>
</file>

<file path=customXml/itemProps4.xml><?xml version="1.0" encoding="utf-8"?>
<ds:datastoreItem xmlns:ds="http://schemas.openxmlformats.org/officeDocument/2006/customXml" ds:itemID="{48F4A05D-C550-4A48-A226-9B4F14E81A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7_FSC_IC_Standard_2015_english</Template>
  <TotalTime>2</TotalTime>
  <Pages>27</Pages>
  <Words>6131</Words>
  <Characters>35928</Characters>
  <Application>Microsoft Office Word</Application>
  <DocSecurity>6</DocSecurity>
  <Lines>704</Lines>
  <Paragraphs>264</Paragraphs>
  <ScaleCrop>false</ScaleCrop>
  <Company>FSC IC</Company>
  <LinksUpToDate>false</LinksUpToDate>
  <CharactersWithSpaces>41795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subject/>
  <dc:creator>Saija Hotti</dc:creator>
  <cp:keywords/>
  <dc:description/>
  <cp:lastModifiedBy>Laura Paulus</cp:lastModifiedBy>
  <cp:revision>2</cp:revision>
  <cp:lastPrinted>2021-09-21T12:08:00Z</cp:lastPrinted>
  <dcterms:created xsi:type="dcterms:W3CDTF">2023-07-12T14:36:00Z</dcterms:created>
  <dcterms:modified xsi:type="dcterms:W3CDTF">2023-07-12T14:36:00Z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